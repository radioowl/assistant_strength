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091912" w:rsidRPr="00402DCD" w14:paraId="0B925A58" w14:textId="77777777" w:rsidTr="004F5EBE">
        <w:trPr>
          <w:trHeight w:val="3061"/>
        </w:trPr>
        <w:tc>
          <w:tcPr>
            <w:tcW w:w="5000" w:type="pct"/>
            <w:vAlign w:val="bottom"/>
          </w:tcPr>
          <w:p w14:paraId="43E6E2AA" w14:textId="77777777" w:rsidR="00091912" w:rsidRPr="00402DCD" w:rsidRDefault="00091912" w:rsidP="004F5EBE">
            <w:pPr>
              <w:jc w:val="center"/>
              <w:rPr>
                <w:rFonts w:cs="Arial"/>
                <w:b/>
                <w:sz w:val="22"/>
                <w:szCs w:val="22"/>
              </w:rPr>
            </w:pPr>
            <w:bookmarkStart w:id="0" w:name="_Hlk167698984"/>
          </w:p>
        </w:tc>
      </w:tr>
      <w:tr w:rsidR="00091912" w:rsidRPr="00402DCD" w14:paraId="2D2021C7" w14:textId="77777777" w:rsidTr="004F5EBE">
        <w:trPr>
          <w:trHeight w:val="3389"/>
        </w:trPr>
        <w:tc>
          <w:tcPr>
            <w:tcW w:w="5000" w:type="pct"/>
            <w:vAlign w:val="bottom"/>
          </w:tcPr>
          <w:p w14:paraId="08A0997F" w14:textId="78CB0360" w:rsidR="00091912" w:rsidRPr="00402DCD" w:rsidRDefault="00F61A15" w:rsidP="004F5EBE">
            <w:pPr>
              <w:spacing w:before="240" w:after="160" w:line="259" w:lineRule="auto"/>
              <w:jc w:val="center"/>
              <w:rPr>
                <w:rFonts w:cs="Arial"/>
                <w:b/>
                <w:sz w:val="48"/>
                <w:szCs w:val="22"/>
              </w:rPr>
            </w:pPr>
            <w:r w:rsidRPr="00F61A15">
              <w:rPr>
                <w:rFonts w:cs="Arial"/>
                <w:b/>
                <w:sz w:val="48"/>
                <w:szCs w:val="22"/>
              </w:rPr>
              <w:t>Система управления безопасностью конфигураций ПО</w:t>
            </w:r>
          </w:p>
          <w:p w14:paraId="142D411B" w14:textId="77777777" w:rsidR="00091912" w:rsidRPr="00402DCD" w:rsidRDefault="00091912" w:rsidP="004F5EBE">
            <w:pPr>
              <w:jc w:val="center"/>
              <w:rPr>
                <w:rFonts w:cs="Arial"/>
                <w:b/>
                <w:color w:val="FFFFFF" w:themeColor="background1"/>
                <w:sz w:val="22"/>
                <w:szCs w:val="22"/>
              </w:rPr>
            </w:pPr>
          </w:p>
          <w:p w14:paraId="2727637B" w14:textId="77777777" w:rsidR="00091912" w:rsidRPr="00402DCD" w:rsidRDefault="00091912" w:rsidP="004F5EBE">
            <w:pPr>
              <w:jc w:val="center"/>
              <w:rPr>
                <w:rFonts w:cs="Arial"/>
                <w:b/>
                <w:color w:val="FFFFFF" w:themeColor="background1"/>
                <w:sz w:val="22"/>
                <w:szCs w:val="22"/>
              </w:rPr>
            </w:pPr>
          </w:p>
        </w:tc>
      </w:tr>
      <w:tr w:rsidR="00091912" w:rsidRPr="00402DCD" w14:paraId="6D89179A" w14:textId="77777777" w:rsidTr="004F5EBE">
        <w:trPr>
          <w:trHeight w:val="5665"/>
        </w:trPr>
        <w:tc>
          <w:tcPr>
            <w:tcW w:w="5000" w:type="pct"/>
          </w:tcPr>
          <w:p w14:paraId="44BC9CB2" w14:textId="2011134F" w:rsidR="00091912" w:rsidRPr="00402DCD" w:rsidRDefault="00091912" w:rsidP="004F5EBE">
            <w:pPr>
              <w:jc w:val="center"/>
              <w:rPr>
                <w:rFonts w:cs="Arial"/>
                <w:bCs/>
                <w:sz w:val="40"/>
                <w:szCs w:val="40"/>
              </w:rPr>
            </w:pPr>
            <w:r>
              <w:rPr>
                <w:rFonts w:cs="Arial"/>
                <w:bCs/>
                <w:sz w:val="40"/>
                <w:szCs w:val="40"/>
              </w:rPr>
              <w:t xml:space="preserve">Руководство </w:t>
            </w:r>
            <w:r w:rsidR="007E214C">
              <w:rPr>
                <w:rFonts w:cs="Arial"/>
                <w:bCs/>
                <w:sz w:val="40"/>
                <w:szCs w:val="40"/>
              </w:rPr>
              <w:t>пользователя</w:t>
            </w:r>
          </w:p>
          <w:p w14:paraId="12D4247F" w14:textId="77777777" w:rsidR="00091912" w:rsidRPr="00402DCD" w:rsidRDefault="00091912" w:rsidP="004F5EBE">
            <w:pPr>
              <w:jc w:val="center"/>
              <w:rPr>
                <w:rFonts w:cs="Arial"/>
                <w:b/>
                <w:color w:val="FFFFFF" w:themeColor="background1"/>
                <w:sz w:val="22"/>
                <w:szCs w:val="22"/>
              </w:rPr>
            </w:pPr>
          </w:p>
          <w:p w14:paraId="6F88C8B7" w14:textId="77777777" w:rsidR="00091912" w:rsidRPr="00402DCD" w:rsidRDefault="00091912" w:rsidP="004F5EBE">
            <w:pPr>
              <w:jc w:val="center"/>
              <w:rPr>
                <w:rFonts w:cs="Arial"/>
                <w:bCs/>
                <w:color w:val="FFFFFF" w:themeColor="background1"/>
                <w:sz w:val="22"/>
                <w:szCs w:val="22"/>
              </w:rPr>
            </w:pPr>
            <w:r w:rsidRPr="00402DCD">
              <w:rPr>
                <w:rFonts w:cs="Arial"/>
                <w:bCs/>
              </w:rPr>
              <w:t>Версия 1.0.0</w:t>
            </w:r>
          </w:p>
        </w:tc>
      </w:tr>
      <w:tr w:rsidR="00091912" w:rsidRPr="00402DCD" w14:paraId="310BDED4" w14:textId="77777777" w:rsidTr="004F5EBE">
        <w:trPr>
          <w:trHeight w:val="122"/>
        </w:trPr>
        <w:tc>
          <w:tcPr>
            <w:tcW w:w="5000" w:type="pct"/>
          </w:tcPr>
          <w:p w14:paraId="3F5B6A5A" w14:textId="13D85966" w:rsidR="00091912" w:rsidRPr="00402DCD" w:rsidRDefault="0043301C" w:rsidP="004F5EBE">
            <w:pPr>
              <w:jc w:val="center"/>
              <w:rPr>
                <w:rFonts w:cs="Arial"/>
                <w:b/>
                <w:color w:val="FFFFFF" w:themeColor="background1"/>
                <w:lang w:val="en-US"/>
              </w:rPr>
            </w:pPr>
            <w:r>
              <w:rPr>
                <w:rFonts w:cs="Arial"/>
              </w:rPr>
              <w:t>06</w:t>
            </w:r>
            <w:r w:rsidR="00F61A15">
              <w:rPr>
                <w:rFonts w:cs="Arial"/>
              </w:rPr>
              <w:t>.0</w:t>
            </w:r>
            <w:r>
              <w:rPr>
                <w:rFonts w:cs="Arial"/>
              </w:rPr>
              <w:t>9</w:t>
            </w:r>
            <w:r w:rsidR="00F61A15">
              <w:rPr>
                <w:rFonts w:cs="Arial"/>
              </w:rPr>
              <w:t>.2024</w:t>
            </w:r>
          </w:p>
        </w:tc>
      </w:tr>
      <w:bookmarkEnd w:id="0"/>
    </w:tbl>
    <w:p w14:paraId="2E677694" w14:textId="77777777" w:rsidR="001724C1" w:rsidRPr="005024E9" w:rsidRDefault="001724C1" w:rsidP="007E2576">
      <w:pPr>
        <w:pStyle w:val="30"/>
      </w:pPr>
      <w:r w:rsidRPr="005024E9">
        <w:br w:type="page"/>
      </w:r>
    </w:p>
    <w:p w14:paraId="523CD233" w14:textId="77777777" w:rsidR="001724C1" w:rsidRPr="00091912" w:rsidRDefault="001724C1" w:rsidP="00091912">
      <w:pPr>
        <w:pStyle w:val="aff4"/>
      </w:pPr>
      <w:r w:rsidRPr="00091912">
        <w:lastRenderedPageBreak/>
        <w:t>СОДЕРЖАНИЕ</w:t>
      </w:r>
    </w:p>
    <w:p w14:paraId="3DB9A1F2" w14:textId="269A46C7" w:rsidR="009E7EEC" w:rsidRDefault="002074B5">
      <w:pPr>
        <w:pStyle w:val="14"/>
        <w:rPr>
          <w:rFonts w:asciiTheme="minorHAnsi" w:eastAsiaTheme="minorEastAsia" w:hAnsiTheme="minorHAnsi"/>
          <w:bCs w:val="0"/>
          <w:caps w:val="0"/>
          <w:sz w:val="22"/>
          <w:szCs w:val="22"/>
          <w:lang w:eastAsia="ru-RU"/>
        </w:rPr>
      </w:pPr>
      <w:r>
        <w:rPr>
          <w:rFonts w:eastAsiaTheme="majorEastAsia" w:cstheme="majorBidi"/>
          <w:bCs w:val="0"/>
          <w:caps w:val="0"/>
        </w:rPr>
        <w:fldChar w:fldCharType="begin"/>
      </w:r>
      <w:r>
        <w:rPr>
          <w:rFonts w:eastAsiaTheme="majorEastAsia" w:cstheme="majorBidi"/>
          <w:bCs w:val="0"/>
          <w:caps w:val="0"/>
        </w:rPr>
        <w:instrText xml:space="preserve"> TOC \o "1-3" \h \z \u </w:instrText>
      </w:r>
      <w:r>
        <w:rPr>
          <w:rFonts w:eastAsiaTheme="majorEastAsia" w:cstheme="majorBidi"/>
          <w:bCs w:val="0"/>
          <w:caps w:val="0"/>
        </w:rPr>
        <w:fldChar w:fldCharType="separate"/>
      </w:r>
      <w:hyperlink w:anchor="_Toc179456820" w:history="1">
        <w:r w:rsidR="009E7EEC" w:rsidRPr="00374687">
          <w:rPr>
            <w:rStyle w:val="af0"/>
          </w:rPr>
          <w:t>Аннотация</w:t>
        </w:r>
        <w:r w:rsidR="009E7EEC">
          <w:rPr>
            <w:webHidden/>
          </w:rPr>
          <w:tab/>
        </w:r>
        <w:r w:rsidR="009E7EEC">
          <w:rPr>
            <w:webHidden/>
          </w:rPr>
          <w:fldChar w:fldCharType="begin"/>
        </w:r>
        <w:r w:rsidR="009E7EEC">
          <w:rPr>
            <w:webHidden/>
          </w:rPr>
          <w:instrText xml:space="preserve"> PAGEREF _Toc179456820 \h </w:instrText>
        </w:r>
        <w:r w:rsidR="009E7EEC">
          <w:rPr>
            <w:webHidden/>
          </w:rPr>
        </w:r>
        <w:r w:rsidR="009E7EEC">
          <w:rPr>
            <w:webHidden/>
          </w:rPr>
          <w:fldChar w:fldCharType="separate"/>
        </w:r>
        <w:r w:rsidR="009E7EEC">
          <w:rPr>
            <w:webHidden/>
          </w:rPr>
          <w:t>5</w:t>
        </w:r>
        <w:r w:rsidR="009E7EEC">
          <w:rPr>
            <w:webHidden/>
          </w:rPr>
          <w:fldChar w:fldCharType="end"/>
        </w:r>
      </w:hyperlink>
    </w:p>
    <w:p w14:paraId="158684BA" w14:textId="76752818" w:rsidR="009E7EEC" w:rsidRDefault="009E7EEC">
      <w:pPr>
        <w:pStyle w:val="14"/>
        <w:rPr>
          <w:rFonts w:asciiTheme="minorHAnsi" w:eastAsiaTheme="minorEastAsia" w:hAnsiTheme="minorHAnsi"/>
          <w:bCs w:val="0"/>
          <w:caps w:val="0"/>
          <w:sz w:val="22"/>
          <w:szCs w:val="22"/>
          <w:lang w:eastAsia="ru-RU"/>
        </w:rPr>
      </w:pPr>
      <w:hyperlink w:anchor="_Toc179456821" w:history="1">
        <w:r w:rsidRPr="00374687">
          <w:rPr>
            <w:rStyle w:val="af0"/>
          </w:rPr>
          <w:t>1 О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49E95CE" w14:textId="13A87681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2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Pr="00374687">
          <w:rPr>
            <w:rStyle w:val="af0"/>
          </w:rPr>
          <w:t xml:space="preserve"> Наименование и обозначение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2E5EF8E" w14:textId="694FBF6C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3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Pr="00374687">
          <w:rPr>
            <w:rStyle w:val="af0"/>
          </w:rPr>
          <w:t xml:space="preserve"> Область применения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A23EDC2" w14:textId="7B6113C7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4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Pr="00374687">
          <w:rPr>
            <w:rStyle w:val="af0"/>
          </w:rPr>
          <w:t xml:space="preserve"> Основные функции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F64F6C8" w14:textId="2C6E915D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5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Pr="00374687">
          <w:rPr>
            <w:rStyle w:val="af0"/>
          </w:rPr>
          <w:t xml:space="preserve"> Роли пользователей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F5C1F30" w14:textId="138D2D58" w:rsidR="009E7EEC" w:rsidRDefault="009E7EEC">
      <w:pPr>
        <w:pStyle w:val="14"/>
        <w:rPr>
          <w:rFonts w:asciiTheme="minorHAnsi" w:eastAsiaTheme="minorEastAsia" w:hAnsiTheme="minorHAnsi"/>
          <w:bCs w:val="0"/>
          <w:caps w:val="0"/>
          <w:sz w:val="22"/>
          <w:szCs w:val="22"/>
          <w:lang w:eastAsia="ru-RU"/>
        </w:rPr>
      </w:pPr>
      <w:hyperlink w:anchor="_Toc179456826" w:history="1">
        <w:r w:rsidRPr="00374687">
          <w:rPr>
            <w:rStyle w:val="af0"/>
            <w:lang w:eastAsia="ru-RU"/>
          </w:rPr>
          <w:t>2 Работа в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C2547AE" w14:textId="471CCC93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7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Pr="00374687">
          <w:rPr>
            <w:rStyle w:val="af0"/>
          </w:rPr>
          <w:t xml:space="preserve"> Запуск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D3BD6D9" w14:textId="6F44EBFB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8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Pr="00374687">
          <w:rPr>
            <w:rStyle w:val="af0"/>
          </w:rPr>
          <w:t xml:space="preserve"> Авторизация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BAE0764" w14:textId="22F3F5F7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29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Pr="00374687">
          <w:rPr>
            <w:rStyle w:val="af0"/>
          </w:rPr>
          <w:t xml:space="preserve"> Просмотр информации о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E5E68E3" w14:textId="22804A04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30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Pr="00374687">
          <w:rPr>
            <w:rStyle w:val="af0"/>
          </w:rPr>
          <w:t xml:space="preserve"> Настройка шлюзов автоматизации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6EA92F9" w14:textId="4EF35AC0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1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2.4.1</w:t>
        </w:r>
        <w:r w:rsidRPr="00374687">
          <w:rPr>
            <w:rStyle w:val="af0"/>
            <w:lang w:eastAsia="ru-RU"/>
          </w:rPr>
          <w:t xml:space="preserve"> Добавление шлюза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0153161" w14:textId="3D27067B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2.4.2</w:t>
        </w:r>
        <w:r w:rsidRPr="00374687">
          <w:rPr>
            <w:rStyle w:val="af0"/>
            <w:lang w:eastAsia="ru-RU"/>
          </w:rPr>
          <w:t xml:space="preserve"> Статусы шлюза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813FE54" w14:textId="2CF523FD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3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</w:t>
        </w:r>
        <w:r w:rsidRPr="00374687">
          <w:rPr>
            <w:rStyle w:val="af0"/>
            <w:lang w:eastAsia="ru-RU"/>
          </w:rPr>
          <w:t xml:space="preserve"> Состояния шлюза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21096CF" w14:textId="6A4801C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2.4.4</w:t>
        </w:r>
        <w:r w:rsidRPr="00374687">
          <w:rPr>
            <w:rStyle w:val="af0"/>
            <w:lang w:eastAsia="ru-RU"/>
          </w:rPr>
          <w:t xml:space="preserve"> Удаление шлюза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176692D" w14:textId="36A244D6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35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Pr="00374687">
          <w:rPr>
            <w:rStyle w:val="af0"/>
          </w:rPr>
          <w:t xml:space="preserve"> Управление учетными записями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6ADC55B" w14:textId="2EC5F3C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6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2.5.1</w:t>
        </w:r>
        <w:r w:rsidRPr="00374687">
          <w:rPr>
            <w:rStyle w:val="af0"/>
            <w:lang w:eastAsia="ru-RU"/>
          </w:rPr>
          <w:t xml:space="preserve"> Создание УЗ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378FE04" w14:textId="7DAD6361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2.5.2</w:t>
        </w:r>
        <w:r w:rsidRPr="00374687">
          <w:rPr>
            <w:rStyle w:val="af0"/>
            <w:lang w:eastAsia="ru-RU"/>
          </w:rPr>
          <w:t xml:space="preserve"> Редактирование УЗ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3B59DA4" w14:textId="3B32D4E1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38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2.5.3</w:t>
        </w:r>
        <w:r w:rsidRPr="00374687">
          <w:rPr>
            <w:rStyle w:val="af0"/>
            <w:lang w:eastAsia="ru-RU"/>
          </w:rPr>
          <w:t xml:space="preserve"> Удаление УЗ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96D93A4" w14:textId="2ACACFE6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39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Pr="00374687">
          <w:rPr>
            <w:rStyle w:val="af0"/>
          </w:rPr>
          <w:t xml:space="preserve"> Иерархия моделей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BC5C62F" w14:textId="09980A6C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0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2.6.1</w:t>
        </w:r>
        <w:r w:rsidRPr="00374687">
          <w:rPr>
            <w:rStyle w:val="af0"/>
            <w:lang w:eastAsia="ru-RU"/>
          </w:rPr>
          <w:t xml:space="preserve"> Уровни моделей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D50B71E" w14:textId="1D5C874E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1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2.6.2</w:t>
        </w:r>
        <w:r w:rsidRPr="00374687">
          <w:rPr>
            <w:rStyle w:val="af0"/>
            <w:lang w:eastAsia="ru-RU"/>
          </w:rPr>
          <w:t xml:space="preserve"> Создание модели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C8DBCA8" w14:textId="3385A701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2.6.3</w:t>
        </w:r>
        <w:r w:rsidRPr="00374687">
          <w:rPr>
            <w:rStyle w:val="af0"/>
            <w:lang w:eastAsia="ru-RU"/>
          </w:rPr>
          <w:t xml:space="preserve"> Добавление связей между моделями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48B732B" w14:textId="62D88A3F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3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2.6.4</w:t>
        </w:r>
        <w:r w:rsidRPr="00374687">
          <w:rPr>
            <w:rStyle w:val="af0"/>
          </w:rPr>
          <w:t xml:space="preserve"> Переименование модели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4CDEF18" w14:textId="426C057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2.6.5</w:t>
        </w:r>
        <w:r w:rsidRPr="00374687">
          <w:rPr>
            <w:rStyle w:val="af0"/>
            <w:lang w:eastAsia="ru-RU"/>
          </w:rPr>
          <w:t xml:space="preserve"> Редактирование свойств модели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B5A4795" w14:textId="00D7E813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5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2.6.6</w:t>
        </w:r>
        <w:r w:rsidRPr="00374687">
          <w:rPr>
            <w:rStyle w:val="af0"/>
          </w:rPr>
          <w:t xml:space="preserve"> Редактирование свойств применимости модели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178ED21" w14:textId="617D4B9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6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2.6.7</w:t>
        </w:r>
        <w:r w:rsidRPr="00374687">
          <w:rPr>
            <w:rStyle w:val="af0"/>
            <w:lang w:eastAsia="ru-RU"/>
          </w:rPr>
          <w:t xml:space="preserve"> Удаление связей между моделями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72DE833" w14:textId="70E3C8C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2.6.8</w:t>
        </w:r>
        <w:r w:rsidRPr="00374687">
          <w:rPr>
            <w:rStyle w:val="af0"/>
            <w:lang w:eastAsia="ru-RU"/>
          </w:rPr>
          <w:t xml:space="preserve"> Удаление модели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1731C4DF" w14:textId="28827DAC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48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Pr="00374687">
          <w:rPr>
            <w:rStyle w:val="af0"/>
          </w:rPr>
          <w:t xml:space="preserve"> Управление шаблонами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5A5868" w14:textId="3C1AEE80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49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Pr="00374687">
          <w:rPr>
            <w:rStyle w:val="af0"/>
            <w:lang w:eastAsia="ru-RU"/>
          </w:rPr>
          <w:t xml:space="preserve"> Выбор актуальной версии шаблона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3FE6CDF" w14:textId="7E68555C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0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Pr="00374687">
          <w:rPr>
            <w:rStyle w:val="af0"/>
            <w:lang w:eastAsia="ru-RU"/>
          </w:rPr>
          <w:t xml:space="preserve"> Загрузка и обновление шаблона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2A34774" w14:textId="1F829BF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1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Pr="00374687">
          <w:rPr>
            <w:rStyle w:val="af0"/>
            <w:lang w:eastAsia="ru-RU"/>
          </w:rPr>
          <w:t xml:space="preserve"> Создание шаблона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CF91FEE" w14:textId="0DA19622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2.7.4</w:t>
        </w:r>
        <w:r w:rsidRPr="00374687">
          <w:rPr>
            <w:rStyle w:val="af0"/>
            <w:lang w:eastAsia="ru-RU"/>
          </w:rPr>
          <w:t xml:space="preserve"> Выгрузка шаблонов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C4AD1CA" w14:textId="7C262E9A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53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Pr="00374687">
          <w:rPr>
            <w:rStyle w:val="af0"/>
          </w:rPr>
          <w:t xml:space="preserve"> Управление профилями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D5F148A" w14:textId="2219684F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2.8.1</w:t>
        </w:r>
        <w:r w:rsidRPr="00374687">
          <w:rPr>
            <w:rStyle w:val="af0"/>
            <w:lang w:eastAsia="ru-RU"/>
          </w:rPr>
          <w:t xml:space="preserve"> Создание профиля из списка профилей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3A3CA07" w14:textId="694627D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5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2.8.2</w:t>
        </w:r>
        <w:r w:rsidRPr="00374687">
          <w:rPr>
            <w:rStyle w:val="af0"/>
            <w:lang w:eastAsia="ru-RU"/>
          </w:rPr>
          <w:t xml:space="preserve"> Копирование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D8A247E" w14:textId="3D4A4961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6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2.8.3</w:t>
        </w:r>
        <w:r w:rsidRPr="00374687">
          <w:rPr>
            <w:rStyle w:val="af0"/>
            <w:lang w:eastAsia="ru-RU"/>
          </w:rPr>
          <w:t xml:space="preserve"> Создание профиля через перечень шаблонов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7A6C738" w14:textId="66EFF44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2.8.4</w:t>
        </w:r>
        <w:r w:rsidRPr="00374687">
          <w:rPr>
            <w:rStyle w:val="af0"/>
            <w:lang w:eastAsia="ru-RU"/>
          </w:rPr>
          <w:t xml:space="preserve"> Редактирование требований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4359A31" w14:textId="51F4A4AF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8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2.8.5</w:t>
        </w:r>
        <w:r w:rsidRPr="00374687">
          <w:rPr>
            <w:rStyle w:val="af0"/>
          </w:rPr>
          <w:t xml:space="preserve"> Переименование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769248A" w14:textId="08135CB3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59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2.8.6</w:t>
        </w:r>
        <w:r w:rsidRPr="00374687">
          <w:rPr>
            <w:rStyle w:val="af0"/>
          </w:rPr>
          <w:t xml:space="preserve"> Смена применимости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7AB9AB4" w14:textId="507AC35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0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2.8.7</w:t>
        </w:r>
        <w:r w:rsidRPr="00374687">
          <w:rPr>
            <w:rStyle w:val="af0"/>
          </w:rPr>
          <w:t xml:space="preserve"> Активация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D5A9353" w14:textId="5C9185F1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1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2.8.8</w:t>
        </w:r>
        <w:r w:rsidRPr="00374687">
          <w:rPr>
            <w:rStyle w:val="af0"/>
          </w:rPr>
          <w:t xml:space="preserve"> Архивация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6D2D03C" w14:textId="24D312C2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2.8.9</w:t>
        </w:r>
        <w:r w:rsidRPr="00374687">
          <w:rPr>
            <w:rStyle w:val="af0"/>
            <w:lang w:eastAsia="ru-RU"/>
          </w:rPr>
          <w:t xml:space="preserve"> Удаление профиля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08B7C05" w14:textId="3FB0D327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63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Pr="00374687">
          <w:rPr>
            <w:rStyle w:val="af0"/>
          </w:rPr>
          <w:t xml:space="preserve"> Управление требованиями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22186C9" w14:textId="2D6F190B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</w:t>
        </w:r>
        <w:r w:rsidRPr="00374687">
          <w:rPr>
            <w:rStyle w:val="af0"/>
            <w:lang w:eastAsia="ru-RU"/>
          </w:rPr>
          <w:t xml:space="preserve"> Добавление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B3CA4FC" w14:textId="3C1489F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5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2.9.2</w:t>
        </w:r>
        <w:r w:rsidRPr="00374687">
          <w:rPr>
            <w:rStyle w:val="af0"/>
            <w:lang w:eastAsia="ru-RU"/>
          </w:rPr>
          <w:t xml:space="preserve"> Переименование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0923AD5" w14:textId="11A69604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6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2.9.3</w:t>
        </w:r>
        <w:r w:rsidRPr="00374687">
          <w:rPr>
            <w:rStyle w:val="af0"/>
          </w:rPr>
          <w:t xml:space="preserve"> Перемещение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4E7A46A" w14:textId="0E757874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2.9.4</w:t>
        </w:r>
        <w:r w:rsidRPr="00374687">
          <w:rPr>
            <w:rStyle w:val="af0"/>
            <w:lang w:eastAsia="ru-RU"/>
          </w:rPr>
          <w:t xml:space="preserve"> Удаление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59B68B3" w14:textId="7AC6C297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8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2.9.5</w:t>
        </w:r>
        <w:r w:rsidRPr="00374687">
          <w:rPr>
            <w:rStyle w:val="af0"/>
            <w:lang w:eastAsia="ru-RU"/>
          </w:rPr>
          <w:t xml:space="preserve"> Создание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60C6DF9" w14:textId="597FA5BB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69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2.9.6</w:t>
        </w:r>
        <w:r w:rsidRPr="00374687">
          <w:rPr>
            <w:rStyle w:val="af0"/>
          </w:rPr>
          <w:t xml:space="preserve"> Добавление сведений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5E3C637" w14:textId="77677B4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0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2.9.7</w:t>
        </w:r>
        <w:r w:rsidRPr="00374687">
          <w:rPr>
            <w:rStyle w:val="af0"/>
          </w:rPr>
          <w:t xml:space="preserve"> Добавление применимости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E38273C" w14:textId="42A7C92D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1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2.9.8</w:t>
        </w:r>
        <w:r w:rsidRPr="00374687">
          <w:rPr>
            <w:rStyle w:val="af0"/>
          </w:rPr>
          <w:t xml:space="preserve"> Добавление данных сбора конфигурации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B462147" w14:textId="49BE640F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2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2.9.9</w:t>
        </w:r>
        <w:r w:rsidRPr="00374687">
          <w:rPr>
            <w:rStyle w:val="af0"/>
          </w:rPr>
          <w:t xml:space="preserve"> Добавление данных анализа конфигурации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C77A3FE" w14:textId="4E206B45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3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2.9.10</w:t>
        </w:r>
        <w:r w:rsidRPr="00374687">
          <w:rPr>
            <w:rStyle w:val="af0"/>
          </w:rPr>
          <w:t xml:space="preserve"> Добавление данных исправления конфигурации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4DB2336" w14:textId="397BC013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2.9.11</w:t>
        </w:r>
        <w:r w:rsidRPr="00374687">
          <w:rPr>
            <w:rStyle w:val="af0"/>
            <w:lang w:eastAsia="ru-RU"/>
          </w:rPr>
          <w:t xml:space="preserve"> Добавление требования из Единого реестра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5E2A397" w14:textId="28D13938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5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2.9.12</w:t>
        </w:r>
        <w:r w:rsidRPr="00374687">
          <w:rPr>
            <w:rStyle w:val="af0"/>
            <w:lang w:eastAsia="ru-RU"/>
          </w:rPr>
          <w:t xml:space="preserve"> Переименование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2AA8A95" w14:textId="5AA7E8E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6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2.9.13</w:t>
        </w:r>
        <w:r w:rsidRPr="00374687">
          <w:rPr>
            <w:rStyle w:val="af0"/>
            <w:lang w:eastAsia="ru-RU"/>
          </w:rPr>
          <w:t xml:space="preserve"> Редактирование данных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3934ED8" w14:textId="5C21008E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2.9.14</w:t>
        </w:r>
        <w:r w:rsidRPr="00374687">
          <w:rPr>
            <w:rStyle w:val="af0"/>
            <w:lang w:eastAsia="ru-RU"/>
          </w:rPr>
          <w:t xml:space="preserve"> Смена применимости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54490B6" w14:textId="5EC86BF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8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2.9.15</w:t>
        </w:r>
        <w:r w:rsidRPr="00374687">
          <w:rPr>
            <w:rStyle w:val="af0"/>
            <w:lang w:eastAsia="ru-RU"/>
          </w:rPr>
          <w:t xml:space="preserve"> Использование отметки «Черновик»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2703A3C" w14:textId="248437E8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79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2.9.16</w:t>
        </w:r>
        <w:r w:rsidRPr="00374687">
          <w:rPr>
            <w:rStyle w:val="af0"/>
            <w:lang w:eastAsia="ru-RU"/>
          </w:rPr>
          <w:t xml:space="preserve"> Удаление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1676D868" w14:textId="31D08BF3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80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Pr="00374687">
          <w:rPr>
            <w:rStyle w:val="af0"/>
          </w:rPr>
          <w:t xml:space="preserve"> Управление ресурсами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858C1A1" w14:textId="262642C0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1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</w:t>
        </w:r>
        <w:r w:rsidRPr="00374687">
          <w:rPr>
            <w:rStyle w:val="af0"/>
            <w:lang w:eastAsia="ru-RU"/>
          </w:rPr>
          <w:t xml:space="preserve"> Добавление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30093201" w14:textId="3E63BF85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2.10.2</w:t>
        </w:r>
        <w:r w:rsidRPr="00374687">
          <w:rPr>
            <w:rStyle w:val="af0"/>
            <w:lang w:eastAsia="ru-RU"/>
          </w:rPr>
          <w:t xml:space="preserve"> Переименование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6BD01525" w14:textId="163C51D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3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2.10.3</w:t>
        </w:r>
        <w:r w:rsidRPr="00374687">
          <w:rPr>
            <w:rStyle w:val="af0"/>
          </w:rPr>
          <w:t xml:space="preserve"> Перемещение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8C822E8" w14:textId="71E3B628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2.10.4</w:t>
        </w:r>
        <w:r w:rsidRPr="00374687">
          <w:rPr>
            <w:rStyle w:val="af0"/>
            <w:lang w:eastAsia="ru-RU"/>
          </w:rPr>
          <w:t xml:space="preserve"> Удаление раздела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0EFD881" w14:textId="16D4049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5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2.10.5</w:t>
        </w:r>
        <w:r w:rsidRPr="00374687">
          <w:rPr>
            <w:rStyle w:val="af0"/>
            <w:lang w:eastAsia="ru-RU"/>
          </w:rPr>
          <w:t xml:space="preserve"> Создание </w:t>
        </w:r>
        <w:r w:rsidRPr="00374687">
          <w:rPr>
            <w:rStyle w:val="af0"/>
            <w:lang w:val="en-US" w:eastAsia="ru-RU"/>
          </w:rPr>
          <w:t>online-</w:t>
        </w:r>
        <w:r w:rsidRPr="00374687">
          <w:rPr>
            <w:rStyle w:val="af0"/>
            <w:lang w:eastAsia="ru-RU"/>
          </w:rPr>
          <w:t>ресурса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C518583" w14:textId="4EE9F51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6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2.10.6</w:t>
        </w:r>
        <w:r w:rsidRPr="00374687">
          <w:rPr>
            <w:rStyle w:val="af0"/>
            <w:lang w:eastAsia="ru-RU"/>
          </w:rPr>
          <w:t xml:space="preserve"> Создание </w:t>
        </w:r>
        <w:r w:rsidRPr="00374687">
          <w:rPr>
            <w:rStyle w:val="af0"/>
            <w:lang w:val="en-US" w:eastAsia="ru-RU"/>
          </w:rPr>
          <w:t>offline-</w:t>
        </w:r>
        <w:r w:rsidRPr="00374687">
          <w:rPr>
            <w:rStyle w:val="af0"/>
            <w:lang w:eastAsia="ru-RU"/>
          </w:rPr>
          <w:t>ресурса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E7BB25A" w14:textId="4802817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2.10.7</w:t>
        </w:r>
        <w:r w:rsidRPr="00374687">
          <w:rPr>
            <w:rStyle w:val="af0"/>
            <w:lang w:eastAsia="ru-RU"/>
          </w:rPr>
          <w:t xml:space="preserve"> Переименование ресурса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A7616A3" w14:textId="4A5DB83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8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2.10.8</w:t>
        </w:r>
        <w:r w:rsidRPr="00374687">
          <w:rPr>
            <w:rStyle w:val="af0"/>
            <w:lang w:eastAsia="ru-RU"/>
          </w:rPr>
          <w:t xml:space="preserve"> Перемещение ресурса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F4F534B" w14:textId="373896DA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89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2.10.9</w:t>
        </w:r>
        <w:r w:rsidRPr="00374687">
          <w:rPr>
            <w:rStyle w:val="af0"/>
          </w:rPr>
          <w:t xml:space="preserve"> Редактирование данных ресурса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13B2343" w14:textId="0B28AD1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0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2.10.10</w:t>
        </w:r>
        <w:r w:rsidRPr="00374687">
          <w:rPr>
            <w:rStyle w:val="af0"/>
            <w:lang w:eastAsia="ru-RU"/>
          </w:rPr>
          <w:t xml:space="preserve"> Редактирование программной топологии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4C491F7" w14:textId="4DD29BA3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1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2.10.11</w:t>
        </w:r>
        <w:r w:rsidRPr="00374687">
          <w:rPr>
            <w:rStyle w:val="af0"/>
            <w:lang w:eastAsia="ru-RU"/>
          </w:rPr>
          <w:t xml:space="preserve"> Добавление экземпляра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5420754A" w14:textId="43FC925D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2.10.12</w:t>
        </w:r>
        <w:r w:rsidRPr="00374687">
          <w:rPr>
            <w:rStyle w:val="af0"/>
            <w:lang w:eastAsia="ru-RU"/>
          </w:rPr>
          <w:t xml:space="preserve"> Редактирование экземпляра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7C407970" w14:textId="351B161C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3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2.10.13</w:t>
        </w:r>
        <w:r w:rsidRPr="00374687">
          <w:rPr>
            <w:rStyle w:val="af0"/>
            <w:lang w:eastAsia="ru-RU"/>
          </w:rPr>
          <w:t xml:space="preserve"> Импорт и экспорт ресурсов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07FAA8F" w14:textId="1C42820D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2.10.14</w:t>
        </w:r>
        <w:r w:rsidRPr="00374687">
          <w:rPr>
            <w:rStyle w:val="af0"/>
            <w:lang w:eastAsia="ru-RU"/>
          </w:rPr>
          <w:t xml:space="preserve"> Удаление экземпляра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CBF06F1" w14:textId="1E920DF2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5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2.10.15</w:t>
        </w:r>
        <w:r w:rsidRPr="00374687">
          <w:rPr>
            <w:rStyle w:val="af0"/>
            <w:lang w:eastAsia="ru-RU"/>
          </w:rPr>
          <w:t xml:space="preserve"> Удаление ресурса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577A20F8" w14:textId="2E95EF0A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896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Pr="00374687">
          <w:rPr>
            <w:rStyle w:val="af0"/>
          </w:rPr>
          <w:t xml:space="preserve"> Аудит конфигурации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34FA6A2" w14:textId="54EABA68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7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Pr="00374687">
          <w:rPr>
            <w:rStyle w:val="af0"/>
            <w:lang w:eastAsia="ru-RU"/>
          </w:rPr>
          <w:t xml:space="preserve"> Создание области аудита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21B854D8" w14:textId="398FBCAC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8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Pr="00374687">
          <w:rPr>
            <w:rStyle w:val="af0"/>
            <w:lang w:eastAsia="ru-RU"/>
          </w:rPr>
          <w:t xml:space="preserve"> Редактирование области аудита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379B9A98" w14:textId="6F2BAA73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899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2.11.3</w:t>
        </w:r>
        <w:r w:rsidRPr="00374687">
          <w:rPr>
            <w:rStyle w:val="af0"/>
            <w:lang w:eastAsia="ru-RU"/>
          </w:rPr>
          <w:t xml:space="preserve"> Задачи на аудит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67868592" w14:textId="76ADC93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900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2.11.4</w:t>
        </w:r>
        <w:r w:rsidRPr="00374687">
          <w:rPr>
            <w:rStyle w:val="af0"/>
            <w:lang w:eastAsia="ru-RU"/>
          </w:rPr>
          <w:t xml:space="preserve"> Запуск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2EBF0F67" w14:textId="1847D736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901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2.11.5</w:t>
        </w:r>
        <w:r w:rsidRPr="00374687">
          <w:rPr>
            <w:rStyle w:val="af0"/>
            <w:lang w:eastAsia="ru-RU"/>
          </w:rPr>
          <w:t xml:space="preserve"> Отмена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72BEA254" w14:textId="4A2E3DB9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902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2.11.6</w:t>
        </w:r>
        <w:r w:rsidRPr="00374687">
          <w:rPr>
            <w:rStyle w:val="af0"/>
            <w:lang w:eastAsia="ru-RU"/>
          </w:rPr>
          <w:t xml:space="preserve"> Просмотр отчета аудита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16666E66" w14:textId="4AE4D60E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903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2.11.7</w:t>
        </w:r>
        <w:r w:rsidRPr="00374687">
          <w:rPr>
            <w:rStyle w:val="af0"/>
            <w:lang w:eastAsia="ru-RU"/>
          </w:rPr>
          <w:t xml:space="preserve"> Просмотр протокола аудита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72A5F886" w14:textId="6832F30C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904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2.11.8</w:t>
        </w:r>
        <w:r w:rsidRPr="00374687">
          <w:rPr>
            <w:rStyle w:val="af0"/>
            <w:lang w:eastAsia="ru-RU"/>
          </w:rPr>
          <w:t xml:space="preserve"> Завершение протокола аудита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643C12BB" w14:textId="01E08F85" w:rsidR="009E7EEC" w:rsidRDefault="009E7EEC">
      <w:pPr>
        <w:pStyle w:val="32"/>
        <w:rPr>
          <w:rFonts w:asciiTheme="minorHAnsi" w:eastAsiaTheme="minorEastAsia" w:hAnsiTheme="minorHAnsi"/>
          <w:color w:val="auto"/>
          <w:spacing w:val="0"/>
          <w:sz w:val="22"/>
          <w:szCs w:val="22"/>
          <w:lang w:eastAsia="ru-RU"/>
        </w:rPr>
      </w:pPr>
      <w:hyperlink w:anchor="_Toc179456905" w:history="1">
        <w:r w:rsidRPr="00374687">
          <w:rPr>
            <w:rStyle w:val="af0"/>
            <w:lang w:eastAsia="ru-RU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2.11.9</w:t>
        </w:r>
        <w:r w:rsidRPr="00374687">
          <w:rPr>
            <w:rStyle w:val="af0"/>
            <w:lang w:eastAsia="ru-RU"/>
          </w:rPr>
          <w:t xml:space="preserve"> Удаление области аудита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6FA7790E" w14:textId="33E8FAF9" w:rsidR="009E7EEC" w:rsidRDefault="009E7EEC">
      <w:pPr>
        <w:pStyle w:val="14"/>
        <w:rPr>
          <w:rFonts w:asciiTheme="minorHAnsi" w:eastAsiaTheme="minorEastAsia" w:hAnsiTheme="minorHAnsi"/>
          <w:bCs w:val="0"/>
          <w:caps w:val="0"/>
          <w:sz w:val="22"/>
          <w:szCs w:val="22"/>
          <w:lang w:eastAsia="ru-RU"/>
        </w:rPr>
      </w:pPr>
      <w:hyperlink w:anchor="_Toc179456906" w:history="1">
        <w:r w:rsidRPr="00374687">
          <w:rPr>
            <w:rStyle w:val="af0"/>
          </w:rPr>
          <w:t>3 Дополнительная информация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06DC0839" w14:textId="1AA0D3C8" w:rsidR="009E7EEC" w:rsidRDefault="009E7EEC">
      <w:pPr>
        <w:pStyle w:val="22"/>
        <w:rPr>
          <w:rFonts w:asciiTheme="minorHAnsi" w:eastAsiaTheme="minorEastAsia" w:hAnsiTheme="minorHAnsi"/>
          <w:color w:val="auto"/>
          <w:sz w:val="22"/>
          <w:szCs w:val="22"/>
          <w:lang w:eastAsia="ru-RU"/>
        </w:rPr>
      </w:pPr>
      <w:hyperlink w:anchor="_Toc179456907" w:history="1">
        <w:r w:rsidRPr="00374687">
          <w:rPr>
            <w:rStyle w:val="af0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Pr="00374687">
          <w:rPr>
            <w:rStyle w:val="af0"/>
          </w:rPr>
          <w:t xml:space="preserve"> Сообщения об ошибках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_Toc179456907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6BD01356" w14:textId="4234292E" w:rsidR="00645BD0" w:rsidRPr="00BE2048" w:rsidRDefault="002074B5" w:rsidP="00E073B6">
      <w:r>
        <w:rPr>
          <w:rFonts w:eastAsiaTheme="majorEastAsia" w:cstheme="majorBidi"/>
          <w:bCs/>
          <w:caps/>
          <w:noProof/>
          <w:color w:val="auto"/>
          <w:szCs w:val="28"/>
        </w:rPr>
        <w:fldChar w:fldCharType="end"/>
      </w:r>
      <w:r w:rsidR="00645BD0" w:rsidRPr="005024E9">
        <w:br w:type="page"/>
      </w:r>
    </w:p>
    <w:p w14:paraId="200C4844" w14:textId="1A11598E" w:rsidR="004263C0" w:rsidRDefault="004263C0" w:rsidP="004263C0">
      <w:pPr>
        <w:pStyle w:val="1"/>
        <w:numPr>
          <w:ilvl w:val="0"/>
          <w:numId w:val="0"/>
        </w:numPr>
      </w:pPr>
      <w:bookmarkStart w:id="1" w:name="_Toc50912843"/>
      <w:bookmarkStart w:id="2" w:name="_Toc34815057"/>
      <w:bookmarkStart w:id="3" w:name="_Toc97040191"/>
      <w:bookmarkStart w:id="4" w:name="_Toc97121585"/>
      <w:bookmarkStart w:id="5" w:name="_Toc97125692"/>
      <w:bookmarkStart w:id="6" w:name="_Toc97125897"/>
      <w:bookmarkStart w:id="7" w:name="_Toc179456820"/>
      <w:r>
        <w:lastRenderedPageBreak/>
        <w:t>Аннотация</w:t>
      </w:r>
      <w:bookmarkEnd w:id="7"/>
    </w:p>
    <w:p w14:paraId="6124B974" w14:textId="408C57B8" w:rsidR="004263C0" w:rsidRDefault="004263C0" w:rsidP="004263C0">
      <w:r>
        <w:t xml:space="preserve">Настоящее руководство </w:t>
      </w:r>
      <w:r w:rsidR="007E214C">
        <w:t>пользователя</w:t>
      </w:r>
      <w:r>
        <w:t xml:space="preserve"> распространяется на</w:t>
      </w:r>
      <w:r w:rsidR="00071380">
        <w:t xml:space="preserve"> систему</w:t>
      </w:r>
      <w:r>
        <w:t xml:space="preserve"> </w:t>
      </w:r>
      <w:r w:rsidR="00071380" w:rsidRPr="00071380">
        <w:t>управления безопасностью конфигураций ПО</w:t>
      </w:r>
      <w:r w:rsidR="00922F57">
        <w:t xml:space="preserve"> (далее – КК)</w:t>
      </w:r>
      <w:r w:rsidR="00071380">
        <w:t xml:space="preserve">, предназначенную </w:t>
      </w:r>
      <w:r w:rsidR="00071380" w:rsidRPr="00071380">
        <w:t>для проведения аудита конфигураций встроенного, системного и прикладного программного обеспечения на соответствие лучшим практикам, внутренним стандартам и требованиям регуляторов, а также для решения задачи приведения конфигураций встроенного, системного и прикладного программного обеспечения в соответствие требуемым стандартам.</w:t>
      </w:r>
    </w:p>
    <w:p w14:paraId="03FE7F80" w14:textId="35549926" w:rsidR="004263C0" w:rsidRDefault="004263C0" w:rsidP="004263C0">
      <w:r>
        <w:t>В данном руководстве приведена информация для эксплуатации системы и описание ее функциональных возможностей.</w:t>
      </w:r>
    </w:p>
    <w:p w14:paraId="0CE23B44" w14:textId="5B3692D9" w:rsidR="004263C0" w:rsidRDefault="004263C0" w:rsidP="004263C0">
      <w:r>
        <w:t>Документ предназначен для всех пользователей системы</w:t>
      </w:r>
      <w:r w:rsidR="00D473CA">
        <w:t>.</w:t>
      </w:r>
    </w:p>
    <w:p w14:paraId="349EA259" w14:textId="13EFEC65" w:rsidR="004263C0" w:rsidRDefault="0013476F" w:rsidP="004263C0">
      <w:pPr>
        <w:pStyle w:val="1"/>
      </w:pPr>
      <w:bookmarkStart w:id="8" w:name="_Toc179456821"/>
      <w:r>
        <w:lastRenderedPageBreak/>
        <w:t>О системе</w:t>
      </w:r>
      <w:bookmarkEnd w:id="8"/>
    </w:p>
    <w:p w14:paraId="7CBD9302" w14:textId="5EAD7C57" w:rsidR="004263C0" w:rsidRDefault="004263C0" w:rsidP="004263C0">
      <w:pPr>
        <w:pStyle w:val="2"/>
      </w:pPr>
      <w:bookmarkStart w:id="9" w:name="_Toc179456822"/>
      <w:r>
        <w:t>Наименование и обозначение системы</w:t>
      </w:r>
      <w:bookmarkEnd w:id="9"/>
    </w:p>
    <w:p w14:paraId="7BA7D081" w14:textId="396E8255" w:rsidR="004263C0" w:rsidRDefault="004263C0" w:rsidP="004263C0">
      <w:r>
        <w:t xml:space="preserve">Полное наименование: </w:t>
      </w:r>
      <w:r w:rsidR="00912A13">
        <w:t xml:space="preserve">Система управления </w:t>
      </w:r>
      <w:r w:rsidR="0038280C">
        <w:t>безопасностью</w:t>
      </w:r>
      <w:r w:rsidR="00912A13">
        <w:t xml:space="preserve"> конфигураци</w:t>
      </w:r>
      <w:r w:rsidR="0038280C">
        <w:t>й</w:t>
      </w:r>
      <w:r w:rsidR="00912A13">
        <w:t xml:space="preserve"> ПО.</w:t>
      </w:r>
    </w:p>
    <w:p w14:paraId="6FF6D0AF" w14:textId="726997E5" w:rsidR="004263C0" w:rsidRDefault="004263C0" w:rsidP="004263C0">
      <w:r>
        <w:t>Краткое наименование:</w:t>
      </w:r>
      <w:r w:rsidR="00912A13">
        <w:t xml:space="preserve"> </w:t>
      </w:r>
      <w:r w:rsidR="00040111">
        <w:t>ПО «</w:t>
      </w:r>
      <w:r w:rsidR="00912A13">
        <w:t>КК</w:t>
      </w:r>
      <w:r w:rsidR="00040111">
        <w:t>»</w:t>
      </w:r>
      <w:r w:rsidR="00912A13">
        <w:t>.</w:t>
      </w:r>
    </w:p>
    <w:p w14:paraId="201DAAE7" w14:textId="75974020" w:rsidR="004263C0" w:rsidRDefault="004263C0" w:rsidP="004263C0">
      <w:pPr>
        <w:pStyle w:val="2"/>
      </w:pPr>
      <w:bookmarkStart w:id="10" w:name="_Toc179456823"/>
      <w:r>
        <w:t>Область применения системы</w:t>
      </w:r>
      <w:bookmarkEnd w:id="10"/>
    </w:p>
    <w:p w14:paraId="79BCA5C3" w14:textId="3FF5463D" w:rsidR="004263C0" w:rsidRDefault="00306938" w:rsidP="004263C0">
      <w:r>
        <w:t>ПО «КК»</w:t>
      </w:r>
      <w:r w:rsidR="00A83E72">
        <w:t xml:space="preserve"> применяется </w:t>
      </w:r>
      <w:r w:rsidR="00D948E1">
        <w:t>в информационной безопасности</w:t>
      </w:r>
      <w:r w:rsidR="004263C0" w:rsidRPr="004263C0">
        <w:t xml:space="preserve">. </w:t>
      </w:r>
    </w:p>
    <w:p w14:paraId="0105033E" w14:textId="0F75BAE2" w:rsidR="004263C0" w:rsidRDefault="004263C0" w:rsidP="004263C0">
      <w:pPr>
        <w:pStyle w:val="2"/>
      </w:pPr>
      <w:bookmarkStart w:id="11" w:name="_Toc179456824"/>
      <w:r>
        <w:t>Основные функции системы</w:t>
      </w:r>
      <w:bookmarkEnd w:id="11"/>
    </w:p>
    <w:p w14:paraId="5BB56AE5" w14:textId="195DDBAC" w:rsidR="004263C0" w:rsidRDefault="00306938" w:rsidP="004263C0">
      <w:r>
        <w:t xml:space="preserve">ПО «КК» </w:t>
      </w:r>
      <w:r w:rsidR="004263C0">
        <w:t>обеспечивает следующие функции:</w:t>
      </w:r>
    </w:p>
    <w:p w14:paraId="127E4149" w14:textId="02EC905C" w:rsidR="00BA7F69" w:rsidRDefault="00BA7F69" w:rsidP="0022471C">
      <w:pPr>
        <w:pStyle w:val="a2"/>
      </w:pPr>
      <w:r w:rsidRPr="00BA7F69">
        <w:t>формирование и использование шаблонов безопасной конфигурации</w:t>
      </w:r>
      <w:r>
        <w:t>;</w:t>
      </w:r>
    </w:p>
    <w:p w14:paraId="2DD14026" w14:textId="2F42031D" w:rsidR="00041D0D" w:rsidRPr="0022471C" w:rsidRDefault="00041D0D" w:rsidP="0022471C">
      <w:pPr>
        <w:pStyle w:val="a2"/>
      </w:pPr>
      <w:r w:rsidRPr="0022471C">
        <w:t>управление профилями проверок конфигураций с возможностью работы с требованиями безопасности;</w:t>
      </w:r>
    </w:p>
    <w:p w14:paraId="4F96CB58" w14:textId="77777777" w:rsidR="00041D0D" w:rsidRDefault="00041D0D" w:rsidP="0022471C">
      <w:pPr>
        <w:pStyle w:val="a2"/>
      </w:pPr>
      <w:r>
        <w:t>управление базой ресурсов и программной топологией (экземплярами ПО);</w:t>
      </w:r>
    </w:p>
    <w:p w14:paraId="6703CB21" w14:textId="77777777" w:rsidR="00041D0D" w:rsidRDefault="00041D0D" w:rsidP="0022471C">
      <w:pPr>
        <w:pStyle w:val="a2"/>
      </w:pPr>
      <w:r>
        <w:t>управление двухуровневой иерархией моделей ПО;</w:t>
      </w:r>
    </w:p>
    <w:p w14:paraId="17949ADD" w14:textId="77777777" w:rsidR="00041D0D" w:rsidRDefault="00041D0D" w:rsidP="0022471C">
      <w:pPr>
        <w:pStyle w:val="a2"/>
      </w:pPr>
      <w:r>
        <w:t>проведение аудита конфигураций ПО;</w:t>
      </w:r>
    </w:p>
    <w:p w14:paraId="06E1C9CF" w14:textId="31F094CA" w:rsidR="004263C0" w:rsidRDefault="00041D0D" w:rsidP="0022471C">
      <w:pPr>
        <w:pStyle w:val="a2"/>
      </w:pPr>
      <w:r>
        <w:t>формирование отчетов и протоколов проверки по результатам аудита ПО</w:t>
      </w:r>
      <w:r w:rsidR="004263C0">
        <w:t>.</w:t>
      </w:r>
    </w:p>
    <w:p w14:paraId="762D4195" w14:textId="61BC449B" w:rsidR="00381A89" w:rsidRDefault="00381A89" w:rsidP="00381A89">
      <w:pPr>
        <w:pStyle w:val="2"/>
      </w:pPr>
      <w:bookmarkStart w:id="12" w:name="_Toc179456825"/>
      <w:r>
        <w:t>Роли пользователей</w:t>
      </w:r>
      <w:bookmarkEnd w:id="12"/>
    </w:p>
    <w:p w14:paraId="404C6887" w14:textId="4AA3BE77" w:rsidR="00381A89" w:rsidRDefault="00306938" w:rsidP="00381A89">
      <w:r>
        <w:t xml:space="preserve">ПО «КК» </w:t>
      </w:r>
      <w:r w:rsidR="00381A89">
        <w:t>предусматривает следующие роли пользователей:</w:t>
      </w:r>
    </w:p>
    <w:p w14:paraId="07272391" w14:textId="45C7CCC0" w:rsidR="003647BE" w:rsidRDefault="005D57D6" w:rsidP="0022471C">
      <w:pPr>
        <w:pStyle w:val="a2"/>
      </w:pPr>
      <w:r>
        <w:t>«Пользователь»;</w:t>
      </w:r>
    </w:p>
    <w:p w14:paraId="1D06BF0A" w14:textId="606FD6B5" w:rsidR="005D57D6" w:rsidRDefault="005D57D6" w:rsidP="0022471C">
      <w:pPr>
        <w:pStyle w:val="a2"/>
      </w:pPr>
      <w:r>
        <w:t>«Администратор».</w:t>
      </w:r>
    </w:p>
    <w:p w14:paraId="01C75F69" w14:textId="13558282" w:rsidR="00380608" w:rsidRDefault="00380608" w:rsidP="003647BE">
      <w:r w:rsidRPr="00380608">
        <w:t xml:space="preserve">Функции пользователя с ролью «Администратор» описаны в документе «Руководство </w:t>
      </w:r>
      <w:r w:rsidR="007B5A93">
        <w:t>администратора</w:t>
      </w:r>
      <w:r w:rsidRPr="00380608">
        <w:t>».</w:t>
      </w:r>
    </w:p>
    <w:p w14:paraId="3AB26C23" w14:textId="44F417B3" w:rsidR="006374C4" w:rsidRDefault="006374C4" w:rsidP="006374C4">
      <w:pPr>
        <w:pStyle w:val="1"/>
        <w:rPr>
          <w:lang w:eastAsia="ru-RU"/>
        </w:rPr>
      </w:pPr>
      <w:bookmarkStart w:id="13" w:name="_Toc179456826"/>
      <w:r>
        <w:rPr>
          <w:lang w:eastAsia="ru-RU"/>
        </w:rPr>
        <w:lastRenderedPageBreak/>
        <w:t>Работа в системе</w:t>
      </w:r>
      <w:bookmarkEnd w:id="13"/>
    </w:p>
    <w:p w14:paraId="62C43613" w14:textId="181AB9F7" w:rsidR="00500FE4" w:rsidRDefault="00500FE4" w:rsidP="00500FE4">
      <w:pPr>
        <w:pStyle w:val="2"/>
      </w:pPr>
      <w:bookmarkStart w:id="14" w:name="_Toc179456827"/>
      <w:r>
        <w:t>Запуск системы</w:t>
      </w:r>
      <w:bookmarkEnd w:id="14"/>
    </w:p>
    <w:p w14:paraId="568EDA6C" w14:textId="1EBAFC19" w:rsidR="006114AD" w:rsidRDefault="006114AD" w:rsidP="006114AD">
      <w:pPr>
        <w:rPr>
          <w:lang w:eastAsia="ru-RU"/>
        </w:rPr>
      </w:pPr>
      <w:r>
        <w:rPr>
          <w:lang w:eastAsia="ru-RU"/>
        </w:rPr>
        <w:t>ПО «КК» представляет собой веб-интерфейс, запуск которого осуществляется из браузера.</w:t>
      </w:r>
    </w:p>
    <w:p w14:paraId="415E4F61" w14:textId="0BCD13C2" w:rsidR="006114AD" w:rsidRDefault="006114AD" w:rsidP="006114AD">
      <w:pPr>
        <w:rPr>
          <w:lang w:eastAsia="ru-RU"/>
        </w:rPr>
      </w:pPr>
      <w:r>
        <w:rPr>
          <w:lang w:eastAsia="ru-RU"/>
        </w:rPr>
        <w:t>Для запуска ПО «КК»:</w:t>
      </w:r>
    </w:p>
    <w:p w14:paraId="5A181687" w14:textId="4004757B" w:rsidR="006114AD" w:rsidRDefault="006114AD" w:rsidP="0022471C">
      <w:pPr>
        <w:pStyle w:val="10"/>
      </w:pPr>
      <w:r>
        <w:t>Откройте браузер.</w:t>
      </w:r>
    </w:p>
    <w:p w14:paraId="69250E29" w14:textId="37703BA2" w:rsidR="006114AD" w:rsidRDefault="006114AD" w:rsidP="0022471C">
      <w:pPr>
        <w:pStyle w:val="10"/>
      </w:pPr>
      <w:r>
        <w:t>Введите в адресную строку адрес, по которому находится ПО.</w:t>
      </w:r>
    </w:p>
    <w:p w14:paraId="545D0036" w14:textId="486AD9EF" w:rsidR="006114AD" w:rsidRPr="006114AD" w:rsidRDefault="006114AD" w:rsidP="006114AD">
      <w:pPr>
        <w:rPr>
          <w:lang w:eastAsia="ru-RU"/>
        </w:rPr>
      </w:pPr>
      <w:r>
        <w:rPr>
          <w:lang w:eastAsia="ru-RU"/>
        </w:rPr>
        <w:t>Если соединение было успешно установлено, то откроется страница авторизации (Рисунок 1)</w:t>
      </w:r>
      <w:r w:rsidR="00BA7F69">
        <w:rPr>
          <w:lang w:eastAsia="ru-RU"/>
        </w:rPr>
        <w:t>.</w:t>
      </w:r>
    </w:p>
    <w:p w14:paraId="6B7E107C" w14:textId="67AC802E" w:rsidR="00500FE4" w:rsidRDefault="00500FE4" w:rsidP="00500FE4">
      <w:pPr>
        <w:pStyle w:val="2"/>
      </w:pPr>
      <w:bookmarkStart w:id="15" w:name="_Toc179456828"/>
      <w:r>
        <w:t>Авторизация</w:t>
      </w:r>
      <w:bookmarkEnd w:id="15"/>
    </w:p>
    <w:p w14:paraId="1E523FB2" w14:textId="0D8556C4" w:rsidR="006114AD" w:rsidRDefault="006114AD" w:rsidP="006114AD">
      <w:pPr>
        <w:rPr>
          <w:lang w:eastAsia="ru-RU"/>
        </w:rPr>
      </w:pPr>
      <w:r>
        <w:rPr>
          <w:lang w:eastAsia="ru-RU"/>
        </w:rPr>
        <w:t xml:space="preserve">Авторизация в </w:t>
      </w:r>
      <w:r>
        <w:t>ПО «КК»</w:t>
      </w:r>
      <w:r>
        <w:rPr>
          <w:lang w:eastAsia="ru-RU"/>
        </w:rPr>
        <w:t xml:space="preserve"> осуществляется по логину и паролю – для авторизации введите их в соответствующие поля (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_Ref175738170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1</w:t>
      </w:r>
      <w:r>
        <w:rPr>
          <w:lang w:eastAsia="ru-RU"/>
        </w:rPr>
        <w:fldChar w:fldCharType="end"/>
      </w:r>
      <w:r>
        <w:rPr>
          <w:lang w:eastAsia="ru-RU"/>
        </w:rPr>
        <w:t>).</w:t>
      </w:r>
    </w:p>
    <w:p w14:paraId="5462453D" w14:textId="77777777" w:rsidR="006114AD" w:rsidRDefault="006114AD" w:rsidP="006114A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A8296C" wp14:editId="7316F90F">
            <wp:extent cx="3082648" cy="2556000"/>
            <wp:effectExtent l="38100" t="76200" r="118110" b="730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648" cy="255600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70A21" w14:textId="523D777C" w:rsidR="006114AD" w:rsidRDefault="006114AD" w:rsidP="00CC4054">
      <w:pPr>
        <w:pStyle w:val="affe"/>
      </w:pPr>
      <w:bookmarkStart w:id="16" w:name="_Ref175738170"/>
      <w:r>
        <w:t xml:space="preserve">Рисунок </w:t>
      </w:r>
      <w:fldSimple w:instr=" SEQ Рисунок \* ARABIC ">
        <w:r w:rsidR="009E7EEC">
          <w:rPr>
            <w:noProof/>
          </w:rPr>
          <w:t>1</w:t>
        </w:r>
      </w:fldSimple>
      <w:bookmarkEnd w:id="16"/>
      <w:r>
        <w:t>. Страница авторизации</w:t>
      </w:r>
    </w:p>
    <w:p w14:paraId="7E1C6D13" w14:textId="77777777" w:rsidR="006114AD" w:rsidRPr="00775762" w:rsidRDefault="006114AD" w:rsidP="006114AD">
      <w:r w:rsidRPr="00775762">
        <w:t xml:space="preserve">Если вход в платформу был выполнен успешно, откроется главная страница. </w:t>
      </w:r>
    </w:p>
    <w:p w14:paraId="5FBE45BE" w14:textId="5C659993" w:rsidR="006114AD" w:rsidRPr="006114AD" w:rsidRDefault="006114AD" w:rsidP="006114AD">
      <w:r>
        <w:t xml:space="preserve">В целях безопасности в ПО предусмотрена смена пароля при истечении его срока действия. </w:t>
      </w:r>
    </w:p>
    <w:p w14:paraId="404CCB39" w14:textId="0A8C0BEB" w:rsidR="00A060F5" w:rsidRDefault="00FE014A" w:rsidP="00A060F5">
      <w:pPr>
        <w:pStyle w:val="2"/>
      </w:pPr>
      <w:bookmarkStart w:id="17" w:name="_Toc179456829"/>
      <w:r>
        <w:t>Просмотр информации о системе</w:t>
      </w:r>
      <w:bookmarkEnd w:id="17"/>
    </w:p>
    <w:p w14:paraId="75A1B5FB" w14:textId="47A461E3" w:rsidR="00C2518A" w:rsidRDefault="00A060F5" w:rsidP="00107350">
      <w:pPr>
        <w:rPr>
          <w:lang w:eastAsia="ru-RU"/>
        </w:rPr>
      </w:pPr>
      <w:r>
        <w:rPr>
          <w:lang w:eastAsia="ru-RU"/>
        </w:rPr>
        <w:t xml:space="preserve">Для просмотра информации о системе </w:t>
      </w:r>
      <w:r w:rsidR="00107350">
        <w:rPr>
          <w:lang w:eastAsia="ru-RU"/>
        </w:rPr>
        <w:t>требуется выбрать пункт «О продукте» в меню</w:t>
      </w:r>
      <w:r w:rsidR="005904BA">
        <w:rPr>
          <w:lang w:eastAsia="ru-RU"/>
        </w:rPr>
        <w:t xml:space="preserve"> на странице системы</w:t>
      </w:r>
      <w:r w:rsidR="00107350">
        <w:rPr>
          <w:lang w:eastAsia="ru-RU"/>
        </w:rPr>
        <w:t>.</w:t>
      </w:r>
    </w:p>
    <w:p w14:paraId="084C1889" w14:textId="07BAD725" w:rsidR="00C2518A" w:rsidRDefault="00C2518A" w:rsidP="00107350">
      <w:pPr>
        <w:rPr>
          <w:lang w:eastAsia="ru-RU"/>
        </w:rPr>
      </w:pPr>
      <w:r>
        <w:rPr>
          <w:lang w:eastAsia="ru-RU"/>
        </w:rPr>
        <w:t>Страница «О продукте» содержит следующее:</w:t>
      </w:r>
    </w:p>
    <w:p w14:paraId="063E7470" w14:textId="47F34B16" w:rsidR="00C2518A" w:rsidRDefault="00C2518A" w:rsidP="0022471C">
      <w:pPr>
        <w:pStyle w:val="a2"/>
        <w:rPr>
          <w:lang w:eastAsia="ru-RU"/>
        </w:rPr>
      </w:pPr>
      <w:r>
        <w:rPr>
          <w:lang w:eastAsia="ru-RU"/>
        </w:rPr>
        <w:t>назначение и функции системы;</w:t>
      </w:r>
    </w:p>
    <w:p w14:paraId="6F7D2BAA" w14:textId="66603763" w:rsidR="00C2518A" w:rsidRDefault="00C2518A" w:rsidP="0022471C">
      <w:pPr>
        <w:pStyle w:val="a2"/>
        <w:rPr>
          <w:lang w:eastAsia="ru-RU"/>
        </w:rPr>
      </w:pPr>
      <w:r>
        <w:rPr>
          <w:lang w:eastAsia="ru-RU"/>
        </w:rPr>
        <w:t>версия системы;</w:t>
      </w:r>
    </w:p>
    <w:p w14:paraId="3EC00CF4" w14:textId="11CFC42A" w:rsidR="00C2518A" w:rsidRDefault="00C2518A" w:rsidP="0022471C">
      <w:pPr>
        <w:pStyle w:val="a2"/>
        <w:rPr>
          <w:lang w:eastAsia="ru-RU"/>
        </w:rPr>
      </w:pPr>
      <w:r>
        <w:rPr>
          <w:lang w:eastAsia="ru-RU"/>
        </w:rPr>
        <w:t>ссылка на сайт производителя;</w:t>
      </w:r>
    </w:p>
    <w:p w14:paraId="6AA53C53" w14:textId="263B469F" w:rsidR="00C2518A" w:rsidRDefault="00C2518A" w:rsidP="0022471C">
      <w:pPr>
        <w:pStyle w:val="a2"/>
        <w:rPr>
          <w:lang w:eastAsia="ru-RU"/>
        </w:rPr>
      </w:pPr>
      <w:r>
        <w:rPr>
          <w:lang w:eastAsia="ru-RU"/>
        </w:rPr>
        <w:lastRenderedPageBreak/>
        <w:t>ссылка на сайт с документацией на систему;</w:t>
      </w:r>
    </w:p>
    <w:p w14:paraId="4B110C9D" w14:textId="5394319A" w:rsidR="00C2518A" w:rsidRDefault="00C2518A" w:rsidP="0022471C">
      <w:pPr>
        <w:pStyle w:val="a2"/>
        <w:rPr>
          <w:lang w:eastAsia="ru-RU"/>
        </w:rPr>
      </w:pPr>
      <w:r>
        <w:rPr>
          <w:lang w:eastAsia="ru-RU"/>
        </w:rPr>
        <w:t>ссылка на страницу с историей версий системы;</w:t>
      </w:r>
    </w:p>
    <w:p w14:paraId="773FCD37" w14:textId="699D32BA" w:rsidR="00C2518A" w:rsidRDefault="00C2518A" w:rsidP="0022471C">
      <w:pPr>
        <w:pStyle w:val="a2"/>
        <w:rPr>
          <w:lang w:eastAsia="ru-RU"/>
        </w:rPr>
      </w:pPr>
      <w:r>
        <w:rPr>
          <w:lang w:eastAsia="ru-RU"/>
        </w:rPr>
        <w:t>ссылка на лицензионное соглашение;</w:t>
      </w:r>
    </w:p>
    <w:p w14:paraId="615B9112" w14:textId="7E7444EC" w:rsidR="00AB5BEC" w:rsidRPr="00A060F5" w:rsidRDefault="00C2518A" w:rsidP="0022471C">
      <w:pPr>
        <w:pStyle w:val="a2"/>
        <w:rPr>
          <w:lang w:eastAsia="ru-RU"/>
        </w:rPr>
      </w:pPr>
      <w:r>
        <w:rPr>
          <w:lang w:eastAsia="ru-RU"/>
        </w:rPr>
        <w:t>информация о лицензии на систему.</w:t>
      </w:r>
    </w:p>
    <w:p w14:paraId="01E0A442" w14:textId="19255016" w:rsidR="00500FE4" w:rsidRDefault="00500FE4" w:rsidP="00500FE4">
      <w:pPr>
        <w:pStyle w:val="2"/>
      </w:pPr>
      <w:bookmarkStart w:id="18" w:name="_Toc179456830"/>
      <w:r>
        <w:t>Настройка шлюзов автоматизации</w:t>
      </w:r>
      <w:bookmarkEnd w:id="18"/>
    </w:p>
    <w:p w14:paraId="6640E1B4" w14:textId="598D00F6" w:rsidR="00AA62DB" w:rsidRDefault="00AA62DB" w:rsidP="00AA62DB">
      <w:pPr>
        <w:rPr>
          <w:lang w:eastAsia="ru-RU"/>
        </w:rPr>
      </w:pPr>
      <w:r w:rsidRPr="00AA62DB">
        <w:rPr>
          <w:lang w:eastAsia="ru-RU"/>
        </w:rPr>
        <w:t xml:space="preserve">Шлюз автоматизации </w:t>
      </w:r>
      <w:r>
        <w:rPr>
          <w:lang w:eastAsia="ru-RU"/>
        </w:rPr>
        <w:t>предназначен</w:t>
      </w:r>
      <w:r w:rsidRPr="00AA62DB">
        <w:rPr>
          <w:lang w:eastAsia="ru-RU"/>
        </w:rPr>
        <w:t xml:space="preserve"> для выполнения удаленного автоматического сбора и анализа конфигураций.</w:t>
      </w:r>
    </w:p>
    <w:p w14:paraId="116AD1E2" w14:textId="617B2B32" w:rsidR="009A5150" w:rsidRDefault="009A5150" w:rsidP="00AA62DB">
      <w:pPr>
        <w:rPr>
          <w:lang w:eastAsia="ru-RU"/>
        </w:rPr>
      </w:pPr>
      <w:r>
        <w:rPr>
          <w:lang w:eastAsia="ru-RU"/>
        </w:rPr>
        <w:t>Система содержит следующую информацию о шлюзах автоматизации</w:t>
      </w:r>
      <w:r w:rsidR="00C2487D">
        <w:rPr>
          <w:lang w:eastAsia="ru-RU"/>
        </w:rPr>
        <w:t xml:space="preserve"> (</w:t>
      </w:r>
      <w:r w:rsidR="008927D1">
        <w:rPr>
          <w:lang w:eastAsia="ru-RU"/>
        </w:rPr>
        <w:fldChar w:fldCharType="begin"/>
      </w:r>
      <w:r w:rsidR="008927D1">
        <w:rPr>
          <w:lang w:eastAsia="ru-RU"/>
        </w:rPr>
        <w:instrText xml:space="preserve"> REF _Ref175589009 \h </w:instrText>
      </w:r>
      <w:r w:rsidR="008927D1">
        <w:rPr>
          <w:lang w:eastAsia="ru-RU"/>
        </w:rPr>
      </w:r>
      <w:r w:rsidR="008927D1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2</w:t>
      </w:r>
      <w:r w:rsidR="008927D1">
        <w:rPr>
          <w:lang w:eastAsia="ru-RU"/>
        </w:rPr>
        <w:fldChar w:fldCharType="end"/>
      </w:r>
      <w:r w:rsidR="00C2487D">
        <w:rPr>
          <w:lang w:eastAsia="ru-RU"/>
        </w:rPr>
        <w:t>)</w:t>
      </w:r>
      <w:r>
        <w:rPr>
          <w:lang w:eastAsia="ru-RU"/>
        </w:rPr>
        <w:t>:</w:t>
      </w:r>
    </w:p>
    <w:p w14:paraId="15E59952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наименование шлюза;</w:t>
      </w:r>
    </w:p>
    <w:p w14:paraId="24379CC2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версия ПО;</w:t>
      </w:r>
    </w:p>
    <w:p w14:paraId="04857A46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количество потоков;</w:t>
      </w:r>
    </w:p>
    <w:p w14:paraId="0FB080F6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ресурсы;</w:t>
      </w:r>
    </w:p>
    <w:p w14:paraId="01501352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задачи;</w:t>
      </w:r>
    </w:p>
    <w:p w14:paraId="7801DBDF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дата изменения статуса;</w:t>
      </w:r>
    </w:p>
    <w:p w14:paraId="7A5CE4DB" w14:textId="77777777" w:rsidR="009A5150" w:rsidRDefault="009A5150" w:rsidP="0022471C">
      <w:pPr>
        <w:pStyle w:val="a2"/>
        <w:rPr>
          <w:lang w:eastAsia="ru-RU"/>
        </w:rPr>
      </w:pPr>
      <w:r>
        <w:rPr>
          <w:lang w:eastAsia="ru-RU"/>
        </w:rPr>
        <w:t>статус;</w:t>
      </w:r>
    </w:p>
    <w:p w14:paraId="296479A2" w14:textId="49A3D6AD" w:rsidR="002431F7" w:rsidRDefault="009A5150" w:rsidP="0022471C">
      <w:pPr>
        <w:pStyle w:val="a2"/>
        <w:rPr>
          <w:lang w:eastAsia="ru-RU"/>
        </w:rPr>
      </w:pPr>
      <w:r>
        <w:rPr>
          <w:lang w:eastAsia="ru-RU"/>
        </w:rPr>
        <w:t>состояние.</w:t>
      </w:r>
    </w:p>
    <w:p w14:paraId="0F94876E" w14:textId="77777777" w:rsidR="009019AE" w:rsidRDefault="003E280C" w:rsidP="00804F3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968CEB" wp14:editId="08058E4A">
            <wp:extent cx="5868000" cy="1122285"/>
            <wp:effectExtent l="38100" t="76200" r="114300" b="781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12228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9E844" w14:textId="0C8ACC0E" w:rsidR="003E280C" w:rsidRDefault="009019AE" w:rsidP="00CC4054">
      <w:pPr>
        <w:pStyle w:val="affe"/>
      </w:pPr>
      <w:bookmarkStart w:id="19" w:name="_Ref175589009"/>
      <w:r>
        <w:t xml:space="preserve">Рисунок </w:t>
      </w:r>
      <w:fldSimple w:instr=" SEQ Рисунок \* ARABIC ">
        <w:r w:rsidR="009E7EEC">
          <w:rPr>
            <w:noProof/>
          </w:rPr>
          <w:t>2</w:t>
        </w:r>
      </w:fldSimple>
      <w:bookmarkEnd w:id="19"/>
      <w:r>
        <w:t>. Шлюзы автоматизации</w:t>
      </w:r>
    </w:p>
    <w:p w14:paraId="2B6C62DF" w14:textId="77777777" w:rsidR="0040758D" w:rsidRDefault="0040758D" w:rsidP="0040758D">
      <w:pPr>
        <w:rPr>
          <w:lang w:eastAsia="ru-RU"/>
        </w:rPr>
      </w:pPr>
      <w:r>
        <w:rPr>
          <w:lang w:eastAsia="ru-RU"/>
        </w:rPr>
        <w:t>С шаблонами можно осуществлять следующие действия:</w:t>
      </w:r>
    </w:p>
    <w:p w14:paraId="7819C0A7" w14:textId="1A9F0EF3" w:rsidR="0040758D" w:rsidRDefault="0040758D" w:rsidP="0040758D">
      <w:pPr>
        <w:pStyle w:val="a2"/>
        <w:rPr>
          <w:lang w:eastAsia="ru-RU"/>
        </w:rPr>
      </w:pPr>
      <w:r>
        <w:rPr>
          <w:lang w:eastAsia="ru-RU"/>
        </w:rPr>
        <w:t>менять состояние</w:t>
      </w:r>
      <w:r>
        <w:rPr>
          <w:lang w:eastAsia="ru-RU"/>
        </w:rPr>
        <w:t>;</w:t>
      </w:r>
    </w:p>
    <w:p w14:paraId="07D254AA" w14:textId="77777777" w:rsidR="0040758D" w:rsidRDefault="0040758D" w:rsidP="0040758D">
      <w:pPr>
        <w:pStyle w:val="a2"/>
      </w:pPr>
      <w:r>
        <w:rPr>
          <w:lang w:eastAsia="ru-RU"/>
        </w:rPr>
        <w:t>удалять</w:t>
      </w:r>
    </w:p>
    <w:p w14:paraId="40B2433F" w14:textId="0CDCA5D3" w:rsidR="004C6EE6" w:rsidRPr="004C6EE6" w:rsidRDefault="004C6EE6" w:rsidP="0040758D">
      <w:r>
        <w:t>Для просмотра и настройки шлюзов автоматизации требуется выбрать пункт «Администрирование» – «Шлюзы автоматизации»</w:t>
      </w:r>
      <w:r w:rsidRPr="004C6EE6">
        <w:t xml:space="preserve"> </w:t>
      </w:r>
      <w:r>
        <w:t>в меню на странице системы.</w:t>
      </w:r>
    </w:p>
    <w:p w14:paraId="00A1E3CD" w14:textId="7E53FE79" w:rsidR="00531C61" w:rsidRDefault="00531C61" w:rsidP="00531C61">
      <w:pPr>
        <w:pStyle w:val="3"/>
        <w:rPr>
          <w:lang w:eastAsia="ru-RU"/>
        </w:rPr>
      </w:pPr>
      <w:bookmarkStart w:id="20" w:name="_Toc179456831"/>
      <w:r>
        <w:rPr>
          <w:lang w:eastAsia="ru-RU"/>
        </w:rPr>
        <w:t>Добавление шлюза</w:t>
      </w:r>
      <w:bookmarkEnd w:id="20"/>
    </w:p>
    <w:p w14:paraId="79ACD3BD" w14:textId="5E351A8F" w:rsidR="00AA62DB" w:rsidRPr="00AA62DB" w:rsidRDefault="00AA62DB" w:rsidP="00AA62DB">
      <w:pPr>
        <w:rPr>
          <w:lang w:eastAsia="ru-RU"/>
        </w:rPr>
      </w:pPr>
      <w:r w:rsidRPr="00AA62DB">
        <w:rPr>
          <w:lang w:eastAsia="ru-RU"/>
        </w:rPr>
        <w:t>Шлюз автоматизации добавляется автоматически при его обнаружении</w:t>
      </w:r>
      <w:r w:rsidR="005E40CF">
        <w:rPr>
          <w:lang w:eastAsia="ru-RU"/>
        </w:rPr>
        <w:t xml:space="preserve"> системой</w:t>
      </w:r>
      <w:r w:rsidR="004B5EBE">
        <w:rPr>
          <w:lang w:eastAsia="ru-RU"/>
        </w:rPr>
        <w:t>.</w:t>
      </w:r>
    </w:p>
    <w:p w14:paraId="60C5C4CA" w14:textId="688117B5" w:rsidR="00531C61" w:rsidRDefault="00531C61" w:rsidP="00531C61">
      <w:pPr>
        <w:pStyle w:val="3"/>
        <w:rPr>
          <w:lang w:eastAsia="ru-RU"/>
        </w:rPr>
      </w:pPr>
      <w:bookmarkStart w:id="21" w:name="_Toc179456832"/>
      <w:r>
        <w:rPr>
          <w:lang w:eastAsia="ru-RU"/>
        </w:rPr>
        <w:t>Статусы шлюз</w:t>
      </w:r>
      <w:r w:rsidR="00BF5D04">
        <w:rPr>
          <w:lang w:eastAsia="ru-RU"/>
        </w:rPr>
        <w:t>а</w:t>
      </w:r>
      <w:bookmarkEnd w:id="21"/>
    </w:p>
    <w:p w14:paraId="68B001B1" w14:textId="15428658" w:rsidR="00DD43BE" w:rsidRDefault="00DD43BE" w:rsidP="00DD43BE">
      <w:pPr>
        <w:rPr>
          <w:lang w:eastAsia="ru-RU"/>
        </w:rPr>
      </w:pPr>
      <w:r>
        <w:rPr>
          <w:lang w:eastAsia="ru-RU"/>
        </w:rPr>
        <w:t>Шлюз автоматизации может иметь следующие статусы:</w:t>
      </w:r>
    </w:p>
    <w:p w14:paraId="3428884E" w14:textId="49CA6472" w:rsidR="00DD43BE" w:rsidRDefault="00DD43BE" w:rsidP="0022471C">
      <w:pPr>
        <w:pStyle w:val="a2"/>
        <w:rPr>
          <w:lang w:eastAsia="ru-RU"/>
        </w:rPr>
      </w:pPr>
      <w:r>
        <w:rPr>
          <w:lang w:eastAsia="ru-RU"/>
        </w:rPr>
        <w:t>«Онлайн», если есть связь со шлюзом;</w:t>
      </w:r>
    </w:p>
    <w:p w14:paraId="747C4918" w14:textId="276FF887" w:rsidR="00DD43BE" w:rsidRDefault="00DD43BE" w:rsidP="0022471C">
      <w:pPr>
        <w:pStyle w:val="a2"/>
        <w:rPr>
          <w:lang w:eastAsia="ru-RU"/>
        </w:rPr>
      </w:pPr>
      <w:r>
        <w:rPr>
          <w:lang w:eastAsia="ru-RU"/>
        </w:rPr>
        <w:t>«Оффлайн», если нет связи со шлюзом.</w:t>
      </w:r>
    </w:p>
    <w:p w14:paraId="0D9E088C" w14:textId="343FEEA4" w:rsidR="00DD43BE" w:rsidRDefault="00DD43BE" w:rsidP="00DD43BE">
      <w:pPr>
        <w:rPr>
          <w:lang w:eastAsia="ru-RU"/>
        </w:rPr>
      </w:pPr>
      <w:r w:rsidRPr="00DD43BE">
        <w:rPr>
          <w:lang w:eastAsia="ru-RU"/>
        </w:rPr>
        <w:t>Смена статуса шлюза выполняется автоматически при установке или потере связи с ним.</w:t>
      </w:r>
    </w:p>
    <w:p w14:paraId="13B2DF73" w14:textId="684A5696" w:rsidR="00A1202C" w:rsidRDefault="00A1202C" w:rsidP="00A1202C">
      <w:pPr>
        <w:pStyle w:val="3"/>
        <w:rPr>
          <w:lang w:eastAsia="ru-RU"/>
        </w:rPr>
      </w:pPr>
      <w:bookmarkStart w:id="22" w:name="_Toc179456833"/>
      <w:r>
        <w:rPr>
          <w:lang w:eastAsia="ru-RU"/>
        </w:rPr>
        <w:lastRenderedPageBreak/>
        <w:t>Состояния шлюз</w:t>
      </w:r>
      <w:r w:rsidR="00BF5D04">
        <w:rPr>
          <w:lang w:eastAsia="ru-RU"/>
        </w:rPr>
        <w:t>а</w:t>
      </w:r>
      <w:bookmarkEnd w:id="22"/>
    </w:p>
    <w:p w14:paraId="2F0243CE" w14:textId="74309032" w:rsidR="00247822" w:rsidRDefault="00247822" w:rsidP="00247822">
      <w:pPr>
        <w:rPr>
          <w:lang w:eastAsia="ru-RU"/>
        </w:rPr>
      </w:pPr>
      <w:r>
        <w:rPr>
          <w:lang w:eastAsia="ru-RU"/>
        </w:rPr>
        <w:t>Шлюз автоматизации может иметь следующие состояния:</w:t>
      </w:r>
    </w:p>
    <w:p w14:paraId="04EFF90D" w14:textId="73AE8904" w:rsidR="00247822" w:rsidRDefault="00247822" w:rsidP="0022471C">
      <w:pPr>
        <w:pStyle w:val="a2"/>
        <w:rPr>
          <w:lang w:eastAsia="ru-RU"/>
        </w:rPr>
      </w:pPr>
      <w:r>
        <w:rPr>
          <w:lang w:eastAsia="ru-RU"/>
        </w:rPr>
        <w:t>«</w:t>
      </w:r>
      <w:r w:rsidRPr="00247822">
        <w:rPr>
          <w:lang w:eastAsia="ru-RU"/>
        </w:rPr>
        <w:t>Активирован</w:t>
      </w:r>
      <w:r>
        <w:rPr>
          <w:lang w:eastAsia="ru-RU"/>
        </w:rPr>
        <w:t>», если шлюз можно назначать ресурсам;</w:t>
      </w:r>
    </w:p>
    <w:p w14:paraId="05321894" w14:textId="482C27F4" w:rsidR="00247822" w:rsidRDefault="00247822" w:rsidP="0022471C">
      <w:pPr>
        <w:pStyle w:val="a2"/>
        <w:rPr>
          <w:lang w:eastAsia="ru-RU"/>
        </w:rPr>
      </w:pPr>
      <w:r>
        <w:rPr>
          <w:lang w:eastAsia="ru-RU"/>
        </w:rPr>
        <w:t>«</w:t>
      </w:r>
      <w:r w:rsidRPr="00247822">
        <w:rPr>
          <w:lang w:eastAsia="ru-RU"/>
        </w:rPr>
        <w:t>Деактивирован</w:t>
      </w:r>
      <w:r>
        <w:rPr>
          <w:lang w:eastAsia="ru-RU"/>
        </w:rPr>
        <w:t>», если шлюз нельзя назначать ресурсам.</w:t>
      </w:r>
    </w:p>
    <w:p w14:paraId="61059674" w14:textId="5531DB04" w:rsidR="00247822" w:rsidRDefault="00247822" w:rsidP="00247822">
      <w:pPr>
        <w:rPr>
          <w:lang w:eastAsia="ru-RU"/>
        </w:rPr>
      </w:pPr>
      <w:r>
        <w:rPr>
          <w:lang w:eastAsia="ru-RU"/>
        </w:rPr>
        <w:t>Для активации шлюза:</w:t>
      </w:r>
    </w:p>
    <w:p w14:paraId="0D808E1C" w14:textId="75D7BC53" w:rsidR="00247822" w:rsidRDefault="00247822" w:rsidP="0022471C">
      <w:pPr>
        <w:pStyle w:val="10"/>
        <w:numPr>
          <w:ilvl w:val="0"/>
          <w:numId w:val="80"/>
        </w:numPr>
      </w:pPr>
      <w:r>
        <w:t>Нажмите кнопку «Активировать» в строке шлюза.</w:t>
      </w:r>
    </w:p>
    <w:p w14:paraId="74AC08F5" w14:textId="278C600E" w:rsidR="00247822" w:rsidRDefault="00247822" w:rsidP="0022471C">
      <w:pPr>
        <w:pStyle w:val="10"/>
      </w:pPr>
      <w:r>
        <w:t>Убедитесь, что состояние шлюза стало «Активирован».</w:t>
      </w:r>
    </w:p>
    <w:p w14:paraId="5D6AE600" w14:textId="4AFDA745" w:rsidR="007C3399" w:rsidRDefault="00F06DA7" w:rsidP="00247822">
      <w:pPr>
        <w:rPr>
          <w:lang w:eastAsia="ru-RU"/>
        </w:rPr>
      </w:pPr>
      <w:r w:rsidRPr="007C3399">
        <w:t>При деактивации шлюза обслуживание его ресурсов будет прекращено.</w:t>
      </w:r>
      <w:r w:rsidR="00FA0EE7">
        <w:rPr>
          <w:lang w:eastAsia="ru-RU"/>
        </w:rPr>
        <w:t xml:space="preserve"> </w:t>
      </w:r>
      <w:r w:rsidR="003E1240">
        <w:rPr>
          <w:lang w:eastAsia="ru-RU"/>
        </w:rPr>
        <w:t>Для деактивации шлюза:</w:t>
      </w:r>
    </w:p>
    <w:p w14:paraId="719F4507" w14:textId="660B5874" w:rsidR="003E1240" w:rsidRDefault="003E1240" w:rsidP="0022471C">
      <w:pPr>
        <w:pStyle w:val="10"/>
        <w:numPr>
          <w:ilvl w:val="0"/>
          <w:numId w:val="16"/>
        </w:numPr>
      </w:pPr>
      <w:r>
        <w:t>Нажмите кнопку «Деактивировать» в строке шлюза.</w:t>
      </w:r>
    </w:p>
    <w:p w14:paraId="06280BEB" w14:textId="77777777" w:rsidR="003E1240" w:rsidRDefault="003E1240" w:rsidP="0022471C">
      <w:pPr>
        <w:pStyle w:val="10"/>
      </w:pPr>
      <w:r>
        <w:t>Подтвердите деактивацию во всплывшем окне.</w:t>
      </w:r>
    </w:p>
    <w:p w14:paraId="23E61430" w14:textId="2215B6FB" w:rsidR="004B5EBE" w:rsidRPr="004B5EBE" w:rsidRDefault="003E1240" w:rsidP="0022471C">
      <w:pPr>
        <w:pStyle w:val="10"/>
      </w:pPr>
      <w:r>
        <w:t>Убедитесь, что состояние шлюза стало «Деактивирован».</w:t>
      </w:r>
    </w:p>
    <w:p w14:paraId="399EC284" w14:textId="1BCF8369" w:rsidR="00531C61" w:rsidRDefault="00531C61" w:rsidP="00531C61">
      <w:pPr>
        <w:pStyle w:val="3"/>
        <w:rPr>
          <w:lang w:eastAsia="ru-RU"/>
        </w:rPr>
      </w:pPr>
      <w:bookmarkStart w:id="23" w:name="_Toc179456834"/>
      <w:r>
        <w:rPr>
          <w:lang w:eastAsia="ru-RU"/>
        </w:rPr>
        <w:t>Удаление шлюза</w:t>
      </w:r>
      <w:bookmarkEnd w:id="23"/>
    </w:p>
    <w:p w14:paraId="2F999880" w14:textId="43DAA05C" w:rsidR="00FF71A7" w:rsidRDefault="00FF71A7" w:rsidP="00FF71A7">
      <w:pPr>
        <w:rPr>
          <w:lang w:eastAsia="ru-RU"/>
        </w:rPr>
      </w:pPr>
      <w:r w:rsidRPr="00FF71A7">
        <w:rPr>
          <w:lang w:eastAsia="ru-RU"/>
        </w:rPr>
        <w:t xml:space="preserve">Перед удалением шлюза убедитесь, что он в статусе </w:t>
      </w:r>
      <w:r>
        <w:rPr>
          <w:lang w:eastAsia="ru-RU"/>
        </w:rPr>
        <w:t>«</w:t>
      </w:r>
      <w:r w:rsidRPr="00FF71A7">
        <w:rPr>
          <w:lang w:eastAsia="ru-RU"/>
        </w:rPr>
        <w:t>Оффлайн</w:t>
      </w:r>
      <w:r>
        <w:rPr>
          <w:lang w:eastAsia="ru-RU"/>
        </w:rPr>
        <w:t>»</w:t>
      </w:r>
      <w:r w:rsidRPr="00FF71A7">
        <w:rPr>
          <w:lang w:eastAsia="ru-RU"/>
        </w:rPr>
        <w:t xml:space="preserve"> и</w:t>
      </w:r>
      <w:r>
        <w:rPr>
          <w:lang w:eastAsia="ru-RU"/>
        </w:rPr>
        <w:t xml:space="preserve"> состоянии</w:t>
      </w:r>
      <w:r w:rsidRPr="00FF71A7">
        <w:rPr>
          <w:lang w:eastAsia="ru-RU"/>
        </w:rPr>
        <w:t xml:space="preserve"> </w:t>
      </w:r>
      <w:r>
        <w:rPr>
          <w:lang w:eastAsia="ru-RU"/>
        </w:rPr>
        <w:t>«Д</w:t>
      </w:r>
      <w:r w:rsidRPr="00FF71A7">
        <w:rPr>
          <w:lang w:eastAsia="ru-RU"/>
        </w:rPr>
        <w:t>еактивирован</w:t>
      </w:r>
      <w:r>
        <w:rPr>
          <w:lang w:eastAsia="ru-RU"/>
        </w:rPr>
        <w:t>»</w:t>
      </w:r>
      <w:r w:rsidRPr="00FF71A7">
        <w:rPr>
          <w:lang w:eastAsia="ru-RU"/>
        </w:rPr>
        <w:t>.</w:t>
      </w:r>
    </w:p>
    <w:p w14:paraId="3546C582" w14:textId="7013CBD4" w:rsidR="005E62F9" w:rsidRDefault="005E62F9" w:rsidP="00FF71A7">
      <w:pPr>
        <w:rPr>
          <w:lang w:eastAsia="ru-RU"/>
        </w:rPr>
      </w:pPr>
      <w:r>
        <w:rPr>
          <w:lang w:eastAsia="ru-RU"/>
        </w:rPr>
        <w:t>Для удаления шлюза:</w:t>
      </w:r>
    </w:p>
    <w:p w14:paraId="0131C2AD" w14:textId="211F4B8C" w:rsidR="005E62F9" w:rsidRDefault="005E62F9" w:rsidP="0022471C">
      <w:pPr>
        <w:pStyle w:val="10"/>
        <w:numPr>
          <w:ilvl w:val="0"/>
          <w:numId w:val="17"/>
        </w:numPr>
      </w:pPr>
      <w:r>
        <w:t xml:space="preserve">Нажмите </w:t>
      </w:r>
      <w:r w:rsidR="00B87832">
        <w:t>отмеченную кнопку (</w:t>
      </w:r>
      <w:r w:rsidR="008927D1">
        <w:fldChar w:fldCharType="begin"/>
      </w:r>
      <w:r w:rsidR="008927D1">
        <w:instrText xml:space="preserve"> REF _Ref175589018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3</w:t>
      </w:r>
      <w:r w:rsidR="008927D1">
        <w:fldChar w:fldCharType="end"/>
      </w:r>
      <w:r w:rsidR="00B87832">
        <w:t xml:space="preserve">) </w:t>
      </w:r>
      <w:r>
        <w:t>в строке</w:t>
      </w:r>
      <w:r w:rsidR="00B87832">
        <w:t xml:space="preserve"> шлюза</w:t>
      </w:r>
      <w:r>
        <w:t>, который необходимо удалить.</w:t>
      </w:r>
    </w:p>
    <w:p w14:paraId="7FA05AF5" w14:textId="77777777" w:rsidR="00676CC1" w:rsidRDefault="00676CC1" w:rsidP="00804F3F">
      <w:pPr>
        <w:jc w:val="center"/>
      </w:pPr>
      <w:r>
        <w:rPr>
          <w:noProof/>
        </w:rPr>
        <w:drawing>
          <wp:inline distT="0" distB="0" distL="0" distR="0" wp14:anchorId="5D674A4D" wp14:editId="17193AA6">
            <wp:extent cx="5868000" cy="743954"/>
            <wp:effectExtent l="38100" t="76200" r="114300" b="755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74395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3A7AE" w14:textId="4EBA944C" w:rsidR="00676CC1" w:rsidRDefault="00676CC1" w:rsidP="00CC4054">
      <w:pPr>
        <w:pStyle w:val="affe"/>
      </w:pPr>
      <w:bookmarkStart w:id="24" w:name="_Ref175589018"/>
      <w:r>
        <w:t xml:space="preserve">Рисунок </w:t>
      </w:r>
      <w:fldSimple w:instr=" SEQ Рисунок \* ARABIC ">
        <w:r w:rsidR="009E7EEC">
          <w:rPr>
            <w:noProof/>
          </w:rPr>
          <w:t>3</w:t>
        </w:r>
      </w:fldSimple>
      <w:bookmarkEnd w:id="24"/>
      <w:r>
        <w:t>. Удаление шлюза автоматизации</w:t>
      </w:r>
    </w:p>
    <w:p w14:paraId="6D0627A9" w14:textId="77777777" w:rsidR="005E62F9" w:rsidRDefault="005E62F9" w:rsidP="0022471C">
      <w:pPr>
        <w:pStyle w:val="10"/>
      </w:pPr>
      <w:r>
        <w:t>Подтвердите удаление во всплывшем окне.</w:t>
      </w:r>
    </w:p>
    <w:p w14:paraId="427F8737" w14:textId="202C5CCF" w:rsidR="005E62F9" w:rsidRPr="00FF71A7" w:rsidRDefault="005E62F9" w:rsidP="0022471C">
      <w:pPr>
        <w:pStyle w:val="10"/>
      </w:pPr>
      <w:r>
        <w:t>Убедитесь, что шлюз исчез из списка шлюзов.</w:t>
      </w:r>
    </w:p>
    <w:p w14:paraId="10605B63" w14:textId="4F89DCBB" w:rsidR="007E1951" w:rsidRDefault="007E1951" w:rsidP="00500FE4">
      <w:pPr>
        <w:pStyle w:val="2"/>
      </w:pPr>
      <w:bookmarkStart w:id="25" w:name="_Ref175659028"/>
      <w:bookmarkStart w:id="26" w:name="_Toc179456835"/>
      <w:r>
        <w:t>Управление учетными записями</w:t>
      </w:r>
      <w:bookmarkEnd w:id="26"/>
    </w:p>
    <w:p w14:paraId="27C5BCB6" w14:textId="5353C1C1" w:rsidR="00E96AC9" w:rsidRDefault="00E96AC9" w:rsidP="00E96AC9">
      <w:pPr>
        <w:rPr>
          <w:lang w:eastAsia="ru-RU"/>
        </w:rPr>
      </w:pPr>
      <w:r>
        <w:rPr>
          <w:lang w:eastAsia="ru-RU"/>
        </w:rPr>
        <w:t>Управление учетными записями</w:t>
      </w:r>
      <w:r w:rsidR="008963A5">
        <w:rPr>
          <w:lang w:eastAsia="ru-RU"/>
        </w:rPr>
        <w:t xml:space="preserve"> (далее – УЗ)</w:t>
      </w:r>
      <w:r>
        <w:rPr>
          <w:lang w:eastAsia="ru-RU"/>
        </w:rPr>
        <w:t xml:space="preserve"> позволяет использовать их для доступа к ресурсам.</w:t>
      </w:r>
    </w:p>
    <w:p w14:paraId="629D1F07" w14:textId="5026F2CC" w:rsidR="00E96AC9" w:rsidRDefault="00F76B93" w:rsidP="00E96AC9">
      <w:pPr>
        <w:rPr>
          <w:lang w:eastAsia="ru-RU"/>
        </w:rPr>
      </w:pPr>
      <w:r>
        <w:rPr>
          <w:lang w:eastAsia="ru-RU"/>
        </w:rPr>
        <w:t xml:space="preserve">Система содержит следующую информацию об </w:t>
      </w:r>
      <w:r w:rsidR="00670777">
        <w:rPr>
          <w:lang w:eastAsia="ru-RU"/>
        </w:rPr>
        <w:t>УЗ</w:t>
      </w:r>
      <w:r w:rsidR="00E96AC9">
        <w:rPr>
          <w:lang w:eastAsia="ru-RU"/>
        </w:rPr>
        <w:t>:</w:t>
      </w:r>
    </w:p>
    <w:p w14:paraId="40BC2809" w14:textId="77777777" w:rsidR="00E96AC9" w:rsidRDefault="00E96AC9" w:rsidP="00E96AC9">
      <w:pPr>
        <w:pStyle w:val="a2"/>
        <w:rPr>
          <w:lang w:eastAsia="ru-RU"/>
        </w:rPr>
      </w:pPr>
      <w:r>
        <w:rPr>
          <w:lang w:eastAsia="ru-RU"/>
        </w:rPr>
        <w:t>наименование;</w:t>
      </w:r>
    </w:p>
    <w:p w14:paraId="0D58A89B" w14:textId="77777777" w:rsidR="00E96AC9" w:rsidRDefault="00E96AC9" w:rsidP="00E96AC9">
      <w:pPr>
        <w:pStyle w:val="a2"/>
        <w:rPr>
          <w:lang w:eastAsia="ru-RU"/>
        </w:rPr>
      </w:pPr>
      <w:r>
        <w:rPr>
          <w:lang w:eastAsia="ru-RU"/>
        </w:rPr>
        <w:t>логин;</w:t>
      </w:r>
    </w:p>
    <w:p w14:paraId="1D48F2CA" w14:textId="77777777" w:rsidR="00E96AC9" w:rsidRDefault="00E96AC9" w:rsidP="00E96AC9">
      <w:pPr>
        <w:pStyle w:val="a2"/>
        <w:rPr>
          <w:lang w:eastAsia="ru-RU"/>
        </w:rPr>
      </w:pPr>
      <w:r>
        <w:rPr>
          <w:lang w:eastAsia="ru-RU"/>
        </w:rPr>
        <w:t>пароль;</w:t>
      </w:r>
    </w:p>
    <w:p w14:paraId="76E5E3D2" w14:textId="207CB6FF" w:rsidR="00E96AC9" w:rsidRDefault="00E96AC9" w:rsidP="00E96AC9">
      <w:pPr>
        <w:pStyle w:val="a2"/>
        <w:rPr>
          <w:lang w:eastAsia="ru-RU"/>
        </w:rPr>
      </w:pPr>
      <w:r>
        <w:rPr>
          <w:lang w:eastAsia="ru-RU"/>
        </w:rPr>
        <w:t>отметка об использовании.</w:t>
      </w:r>
    </w:p>
    <w:p w14:paraId="24B3C850" w14:textId="51F30095" w:rsidR="00203D2E" w:rsidRPr="00203D2E" w:rsidRDefault="00203D2E" w:rsidP="006F5B04">
      <w:pPr>
        <w:rPr>
          <w:lang w:eastAsia="ru-RU"/>
        </w:rPr>
      </w:pPr>
      <w:r>
        <w:rPr>
          <w:lang w:eastAsia="ru-RU"/>
        </w:rPr>
        <w:t>Отметка об использовании показывает, используется ли УЗ</w:t>
      </w:r>
      <w:r w:rsidRPr="00203D2E">
        <w:rPr>
          <w:lang w:eastAsia="ru-RU"/>
        </w:rPr>
        <w:t xml:space="preserve"> </w:t>
      </w:r>
      <w:r>
        <w:rPr>
          <w:lang w:eastAsia="ru-RU"/>
        </w:rPr>
        <w:t>в каком-либо ресурсе.</w:t>
      </w:r>
    </w:p>
    <w:p w14:paraId="5A1B5791" w14:textId="41383771" w:rsidR="006F5B04" w:rsidRDefault="006F5B04" w:rsidP="006F5B04">
      <w:pPr>
        <w:rPr>
          <w:lang w:eastAsia="ru-RU"/>
        </w:rPr>
      </w:pPr>
      <w:r>
        <w:rPr>
          <w:lang w:eastAsia="ru-RU"/>
        </w:rPr>
        <w:t xml:space="preserve">С </w:t>
      </w:r>
      <w:r>
        <w:rPr>
          <w:lang w:eastAsia="ru-RU"/>
        </w:rPr>
        <w:t>УЗ</w:t>
      </w:r>
      <w:r>
        <w:rPr>
          <w:lang w:eastAsia="ru-RU"/>
        </w:rPr>
        <w:t xml:space="preserve"> можно осуществлять следующие действия:</w:t>
      </w:r>
    </w:p>
    <w:p w14:paraId="65FB48EA" w14:textId="77777777" w:rsidR="006F5B04" w:rsidRDefault="006F5B04" w:rsidP="006F5B04">
      <w:pPr>
        <w:pStyle w:val="a2"/>
        <w:rPr>
          <w:lang w:eastAsia="ru-RU"/>
        </w:rPr>
      </w:pPr>
      <w:r>
        <w:rPr>
          <w:lang w:eastAsia="ru-RU"/>
        </w:rPr>
        <w:t>создавать;</w:t>
      </w:r>
    </w:p>
    <w:p w14:paraId="742920C8" w14:textId="77777777" w:rsidR="006F5B04" w:rsidRDefault="006F5B04" w:rsidP="006F5B04">
      <w:pPr>
        <w:pStyle w:val="a2"/>
        <w:rPr>
          <w:lang w:eastAsia="ru-RU"/>
        </w:rPr>
      </w:pPr>
      <w:r>
        <w:rPr>
          <w:lang w:eastAsia="ru-RU"/>
        </w:rPr>
        <w:t>редактировать;</w:t>
      </w:r>
    </w:p>
    <w:p w14:paraId="33478739" w14:textId="795E1A74" w:rsidR="006F5B04" w:rsidRDefault="006F5B04" w:rsidP="006F5B04">
      <w:pPr>
        <w:pStyle w:val="a2"/>
        <w:rPr>
          <w:lang w:eastAsia="ru-RU"/>
        </w:rPr>
      </w:pPr>
      <w:r>
        <w:rPr>
          <w:lang w:eastAsia="ru-RU"/>
        </w:rPr>
        <w:t>удалять</w:t>
      </w:r>
      <w:r>
        <w:rPr>
          <w:lang w:eastAsia="ru-RU"/>
        </w:rPr>
        <w:t>.</w:t>
      </w:r>
    </w:p>
    <w:p w14:paraId="6B8521CF" w14:textId="0565F3D3" w:rsidR="006F5B04" w:rsidRPr="00E96AC9" w:rsidRDefault="006F5B04" w:rsidP="006F5B04">
      <w:pPr>
        <w:rPr>
          <w:lang w:eastAsia="ru-RU"/>
        </w:rPr>
      </w:pPr>
      <w:r w:rsidRPr="006F5B04">
        <w:rPr>
          <w:lang w:eastAsia="ru-RU"/>
        </w:rPr>
        <w:t xml:space="preserve">Для управления </w:t>
      </w:r>
      <w:r>
        <w:rPr>
          <w:lang w:eastAsia="ru-RU"/>
        </w:rPr>
        <w:t>УЗ</w:t>
      </w:r>
      <w:r w:rsidRPr="006F5B04">
        <w:rPr>
          <w:lang w:eastAsia="ru-RU"/>
        </w:rPr>
        <w:t xml:space="preserve"> требуется выбрать пункт «Администрирование» – «</w:t>
      </w:r>
      <w:r>
        <w:rPr>
          <w:lang w:eastAsia="ru-RU"/>
        </w:rPr>
        <w:t>Учетные записи ПО</w:t>
      </w:r>
      <w:r w:rsidRPr="006F5B04">
        <w:rPr>
          <w:lang w:eastAsia="ru-RU"/>
        </w:rPr>
        <w:t>» в меню на странице системы.</w:t>
      </w:r>
    </w:p>
    <w:p w14:paraId="09D93BB2" w14:textId="624A6C8F" w:rsidR="007A5C7C" w:rsidRDefault="007A5C7C" w:rsidP="007A5C7C">
      <w:pPr>
        <w:pStyle w:val="3"/>
        <w:rPr>
          <w:lang w:eastAsia="ru-RU"/>
        </w:rPr>
      </w:pPr>
      <w:bookmarkStart w:id="27" w:name="_Toc179456836"/>
      <w:r>
        <w:rPr>
          <w:lang w:eastAsia="ru-RU"/>
        </w:rPr>
        <w:lastRenderedPageBreak/>
        <w:t>Создание УЗ</w:t>
      </w:r>
      <w:bookmarkEnd w:id="27"/>
    </w:p>
    <w:p w14:paraId="04BC3D65" w14:textId="1135DB5D" w:rsidR="00A10A28" w:rsidRDefault="00A10A28" w:rsidP="00A10A28">
      <w:pPr>
        <w:rPr>
          <w:lang w:eastAsia="ru-RU"/>
        </w:rPr>
      </w:pPr>
      <w:r>
        <w:rPr>
          <w:lang w:eastAsia="ru-RU"/>
        </w:rPr>
        <w:t xml:space="preserve">Для создания </w:t>
      </w:r>
      <w:r>
        <w:rPr>
          <w:lang w:eastAsia="ru-RU"/>
        </w:rPr>
        <w:t>УЗ</w:t>
      </w:r>
      <w:r>
        <w:rPr>
          <w:lang w:eastAsia="ru-RU"/>
        </w:rPr>
        <w:t>:</w:t>
      </w:r>
    </w:p>
    <w:p w14:paraId="4B86723F" w14:textId="0B7895A7" w:rsidR="00A10A28" w:rsidRDefault="00A10A28" w:rsidP="00A10A28">
      <w:pPr>
        <w:pStyle w:val="10"/>
        <w:numPr>
          <w:ilvl w:val="0"/>
          <w:numId w:val="112"/>
        </w:numPr>
      </w:pPr>
      <w:r>
        <w:t>Нажмите кнопку</w:t>
      </w:r>
      <w:r>
        <w:t xml:space="preserve"> «+ </w:t>
      </w:r>
      <w:r>
        <w:t>Создать</w:t>
      </w:r>
      <w:r>
        <w:t>»</w:t>
      </w:r>
      <w:r>
        <w:t xml:space="preserve"> и дождитесь появления окна создания </w:t>
      </w:r>
      <w:r>
        <w:t>УЗ.</w:t>
      </w:r>
    </w:p>
    <w:p w14:paraId="5FE85EDE" w14:textId="21C550FC" w:rsidR="00A10A28" w:rsidRDefault="00A10A28" w:rsidP="00A10A28">
      <w:pPr>
        <w:pStyle w:val="10"/>
      </w:pPr>
      <w:r>
        <w:t xml:space="preserve">Введите наименование </w:t>
      </w:r>
      <w:r>
        <w:t>УЗ</w:t>
      </w:r>
      <w:r>
        <w:t>.</w:t>
      </w:r>
    </w:p>
    <w:p w14:paraId="708C5412" w14:textId="0869BAB7" w:rsidR="00A10A28" w:rsidRDefault="00A10A28" w:rsidP="00A10A28">
      <w:pPr>
        <w:pStyle w:val="10"/>
      </w:pPr>
      <w:r>
        <w:t xml:space="preserve">Введите логин </w:t>
      </w:r>
      <w:r w:rsidRPr="00A10A28">
        <w:t>УЗ</w:t>
      </w:r>
      <w:r>
        <w:t>.</w:t>
      </w:r>
    </w:p>
    <w:p w14:paraId="5282262E" w14:textId="39F8447C" w:rsidR="00A10A28" w:rsidRDefault="00A10A28" w:rsidP="00A10A28">
      <w:pPr>
        <w:pStyle w:val="10"/>
      </w:pPr>
      <w:r>
        <w:t>Введите пароль УЗ.</w:t>
      </w:r>
    </w:p>
    <w:p w14:paraId="5C339E50" w14:textId="5A7180BB" w:rsidR="00A10A28" w:rsidRDefault="00A10A28" w:rsidP="00A10A28">
      <w:pPr>
        <w:pStyle w:val="10"/>
      </w:pPr>
      <w:r>
        <w:t xml:space="preserve">Нажмите кнопку </w:t>
      </w:r>
      <w:r>
        <w:t>«</w:t>
      </w:r>
      <w:r>
        <w:t>Сохранить</w:t>
      </w:r>
      <w:r>
        <w:t>»</w:t>
      </w:r>
      <w:r>
        <w:t>.</w:t>
      </w:r>
    </w:p>
    <w:p w14:paraId="4F647B92" w14:textId="61183444" w:rsidR="00A10A28" w:rsidRPr="00A10A28" w:rsidRDefault="00A10A28" w:rsidP="00A10A28">
      <w:pPr>
        <w:pStyle w:val="10"/>
      </w:pPr>
      <w:r>
        <w:t>Убедитесь, что созданная УЗ появилась в списке УЗ.</w:t>
      </w:r>
    </w:p>
    <w:p w14:paraId="04257426" w14:textId="1F12B47F" w:rsidR="007A5C7C" w:rsidRDefault="007A5C7C" w:rsidP="007A5C7C">
      <w:pPr>
        <w:pStyle w:val="3"/>
        <w:rPr>
          <w:lang w:eastAsia="ru-RU"/>
        </w:rPr>
      </w:pPr>
      <w:bookmarkStart w:id="28" w:name="_Toc179456837"/>
      <w:r>
        <w:rPr>
          <w:lang w:eastAsia="ru-RU"/>
        </w:rPr>
        <w:t>Редактирование УЗ</w:t>
      </w:r>
      <w:bookmarkEnd w:id="28"/>
    </w:p>
    <w:p w14:paraId="3D086CEC" w14:textId="663C8EFB" w:rsidR="003B72A9" w:rsidRDefault="003B72A9" w:rsidP="003B72A9">
      <w:pPr>
        <w:rPr>
          <w:lang w:eastAsia="ru-RU"/>
        </w:rPr>
      </w:pPr>
      <w:r>
        <w:rPr>
          <w:lang w:eastAsia="ru-RU"/>
        </w:rPr>
        <w:t xml:space="preserve">Для редактирования данных в </w:t>
      </w:r>
      <w:r>
        <w:rPr>
          <w:lang w:eastAsia="ru-RU"/>
        </w:rPr>
        <w:t>УЗ</w:t>
      </w:r>
      <w:r>
        <w:rPr>
          <w:lang w:eastAsia="ru-RU"/>
        </w:rPr>
        <w:t>:</w:t>
      </w:r>
    </w:p>
    <w:p w14:paraId="07476078" w14:textId="7DAB2976" w:rsidR="003B72A9" w:rsidRDefault="00906D8D" w:rsidP="003B72A9">
      <w:pPr>
        <w:pStyle w:val="10"/>
        <w:numPr>
          <w:ilvl w:val="0"/>
          <w:numId w:val="113"/>
        </w:numPr>
      </w:pPr>
      <w:r>
        <w:t>Нажмите на</w:t>
      </w:r>
      <w:r w:rsidR="003B72A9">
        <w:t xml:space="preserve"> </w:t>
      </w:r>
      <w:r w:rsidR="003B72A9">
        <w:t>УЗ</w:t>
      </w:r>
      <w:r w:rsidR="003B72A9">
        <w:t xml:space="preserve">, которую требуется отредактировать, в списке </w:t>
      </w:r>
      <w:r w:rsidR="003B72A9">
        <w:t>УЗ</w:t>
      </w:r>
      <w:r w:rsidR="003B72A9">
        <w:t>.</w:t>
      </w:r>
    </w:p>
    <w:p w14:paraId="584CA10D" w14:textId="0B2DF974" w:rsidR="003B72A9" w:rsidRDefault="003B72A9" w:rsidP="003B72A9">
      <w:pPr>
        <w:pStyle w:val="10"/>
      </w:pPr>
      <w:r>
        <w:t xml:space="preserve">Нажмите </w:t>
      </w:r>
      <w:r>
        <w:t xml:space="preserve">отмеченную </w:t>
      </w:r>
      <w:r>
        <w:t xml:space="preserve">кнопку </w:t>
      </w:r>
      <w:r>
        <w:t>(</w:t>
      </w:r>
      <w:r w:rsidR="004819BC">
        <w:fldChar w:fldCharType="begin"/>
      </w:r>
      <w:r w:rsidR="004819BC">
        <w:instrText xml:space="preserve"> REF _Ref179456758 \h </w:instrText>
      </w:r>
      <w:r w:rsidR="004819BC">
        <w:fldChar w:fldCharType="separate"/>
      </w:r>
      <w:r w:rsidR="009E7EEC">
        <w:t xml:space="preserve">Рисунок </w:t>
      </w:r>
      <w:r w:rsidR="009E7EEC">
        <w:rPr>
          <w:noProof/>
        </w:rPr>
        <w:t>4</w:t>
      </w:r>
      <w:r w:rsidR="004819BC">
        <w:fldChar w:fldCharType="end"/>
      </w:r>
      <w:r>
        <w:t>)</w:t>
      </w:r>
      <w:r w:rsidR="004819BC">
        <w:t xml:space="preserve"> в карточке УЗ</w:t>
      </w:r>
      <w:r>
        <w:t>.</w:t>
      </w:r>
    </w:p>
    <w:p w14:paraId="34E047DE" w14:textId="77777777" w:rsidR="004819BC" w:rsidRDefault="004819BC" w:rsidP="004819BC">
      <w:pPr>
        <w:keepNext/>
        <w:jc w:val="center"/>
      </w:pPr>
      <w:r>
        <w:rPr>
          <w:noProof/>
        </w:rPr>
        <w:drawing>
          <wp:inline distT="0" distB="0" distL="0" distR="0" wp14:anchorId="3AE0E784" wp14:editId="4F2D2681">
            <wp:extent cx="5570220" cy="1172845"/>
            <wp:effectExtent l="38100" t="76200" r="106680" b="844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4350" r="1790" b="11956"/>
                    <a:stretch/>
                  </pic:blipFill>
                  <pic:spPr bwMode="auto">
                    <a:xfrm>
                      <a:off x="0" y="0"/>
                      <a:ext cx="5573570" cy="1173550"/>
                    </a:xfrm>
                    <a:prstGeom prst="rect">
                      <a:avLst/>
                    </a:prstGeom>
                    <a:ln w="6348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6E36C" w14:textId="7051E5D6" w:rsidR="004819BC" w:rsidRPr="004819BC" w:rsidRDefault="004819BC" w:rsidP="004819BC">
      <w:pPr>
        <w:pStyle w:val="affe"/>
      </w:pPr>
      <w:bookmarkStart w:id="29" w:name="_Ref179456758"/>
      <w:r>
        <w:t xml:space="preserve">Рисунок </w:t>
      </w:r>
      <w:fldSimple w:instr=" SEQ Рисунок \* ARABIC ">
        <w:r w:rsidR="009E7EEC">
          <w:rPr>
            <w:noProof/>
          </w:rPr>
          <w:t>4</w:t>
        </w:r>
      </w:fldSimple>
      <w:bookmarkEnd w:id="29"/>
      <w:r>
        <w:rPr>
          <w:lang w:val="en-US"/>
        </w:rPr>
        <w:t xml:space="preserve">. </w:t>
      </w:r>
      <w:r>
        <w:t>Редактирование УЗ</w:t>
      </w:r>
    </w:p>
    <w:p w14:paraId="2A0271C4" w14:textId="669725D6" w:rsidR="003B72A9" w:rsidRDefault="003B72A9" w:rsidP="003B72A9">
      <w:pPr>
        <w:pStyle w:val="10"/>
      </w:pPr>
      <w:r>
        <w:t xml:space="preserve">Внесите необходимые изменения в данные </w:t>
      </w:r>
      <w:r>
        <w:t>УЗ</w:t>
      </w:r>
      <w:r>
        <w:t>.</w:t>
      </w:r>
    </w:p>
    <w:p w14:paraId="2BA33678" w14:textId="1A04DCB9" w:rsidR="003B72A9" w:rsidRPr="003B72A9" w:rsidRDefault="003B72A9" w:rsidP="003B72A9">
      <w:pPr>
        <w:pStyle w:val="10"/>
      </w:pPr>
      <w:r>
        <w:t xml:space="preserve">Нажмите кнопку </w:t>
      </w:r>
      <w:r>
        <w:t>«</w:t>
      </w:r>
      <w:r>
        <w:t>Сохранить</w:t>
      </w:r>
      <w:r>
        <w:t>»</w:t>
      </w:r>
      <w:r>
        <w:t>.</w:t>
      </w:r>
    </w:p>
    <w:p w14:paraId="6604E04E" w14:textId="410EF4F1" w:rsidR="007A5C7C" w:rsidRDefault="007A5C7C" w:rsidP="007A5C7C">
      <w:pPr>
        <w:pStyle w:val="3"/>
        <w:rPr>
          <w:lang w:eastAsia="ru-RU"/>
        </w:rPr>
      </w:pPr>
      <w:bookmarkStart w:id="30" w:name="_Toc179456838"/>
      <w:r>
        <w:rPr>
          <w:lang w:eastAsia="ru-RU"/>
        </w:rPr>
        <w:t>Удаление УЗ</w:t>
      </w:r>
      <w:bookmarkEnd w:id="30"/>
    </w:p>
    <w:p w14:paraId="75D7A474" w14:textId="0557EED3" w:rsidR="006E08F1" w:rsidRDefault="006E08F1" w:rsidP="006E08F1">
      <w:pPr>
        <w:rPr>
          <w:lang w:eastAsia="ru-RU"/>
        </w:rPr>
      </w:pPr>
      <w:r>
        <w:rPr>
          <w:lang w:eastAsia="ru-RU"/>
        </w:rPr>
        <w:t>Нельзя удалить УЗ, которая используется в ресурсах.</w:t>
      </w:r>
    </w:p>
    <w:p w14:paraId="37709143" w14:textId="4CB26AAB" w:rsidR="006E08F1" w:rsidRDefault="006E08F1" w:rsidP="006E08F1">
      <w:pPr>
        <w:rPr>
          <w:lang w:eastAsia="ru-RU"/>
        </w:rPr>
      </w:pPr>
      <w:r>
        <w:rPr>
          <w:lang w:eastAsia="ru-RU"/>
        </w:rPr>
        <w:t xml:space="preserve">Для удаления </w:t>
      </w:r>
      <w:r>
        <w:rPr>
          <w:lang w:eastAsia="ru-RU"/>
        </w:rPr>
        <w:t>УЗ</w:t>
      </w:r>
      <w:r>
        <w:rPr>
          <w:lang w:eastAsia="ru-RU"/>
        </w:rPr>
        <w:t>:</w:t>
      </w:r>
    </w:p>
    <w:p w14:paraId="748190BA" w14:textId="6CE70843" w:rsidR="006E08F1" w:rsidRDefault="00B56282" w:rsidP="006E08F1">
      <w:pPr>
        <w:pStyle w:val="10"/>
        <w:numPr>
          <w:ilvl w:val="0"/>
          <w:numId w:val="114"/>
        </w:numPr>
      </w:pPr>
      <w:r>
        <w:t>Нажмите на</w:t>
      </w:r>
      <w:r w:rsidR="006E08F1">
        <w:t xml:space="preserve"> </w:t>
      </w:r>
      <w:r w:rsidR="006E08F1">
        <w:t>УЗ</w:t>
      </w:r>
      <w:r w:rsidR="006E08F1">
        <w:t>, котор</w:t>
      </w:r>
      <w:r>
        <w:t xml:space="preserve">ую </w:t>
      </w:r>
      <w:r w:rsidR="006E08F1">
        <w:t xml:space="preserve">требуется удалить, в списке </w:t>
      </w:r>
      <w:r w:rsidR="006E08F1">
        <w:t>УЗ</w:t>
      </w:r>
      <w:r w:rsidR="006E08F1">
        <w:t>.</w:t>
      </w:r>
    </w:p>
    <w:p w14:paraId="196A04A6" w14:textId="7CBB0A21" w:rsidR="006E08F1" w:rsidRDefault="006E08F1" w:rsidP="006E08F1">
      <w:pPr>
        <w:pStyle w:val="10"/>
      </w:pPr>
      <w:r>
        <w:t xml:space="preserve">Нажмите </w:t>
      </w:r>
      <w:r w:rsidR="00B56282">
        <w:t>отмеченную кнопку (</w:t>
      </w:r>
      <w:r w:rsidR="00877052">
        <w:fldChar w:fldCharType="begin"/>
      </w:r>
      <w:r w:rsidR="00877052">
        <w:instrText xml:space="preserve"> REF _Ref179456798 \h </w:instrText>
      </w:r>
      <w:r w:rsidR="00877052">
        <w:fldChar w:fldCharType="separate"/>
      </w:r>
      <w:r w:rsidR="009E7EEC">
        <w:t xml:space="preserve">Рисунок </w:t>
      </w:r>
      <w:r w:rsidR="009E7EEC">
        <w:rPr>
          <w:noProof/>
        </w:rPr>
        <w:t>5</w:t>
      </w:r>
      <w:r w:rsidR="00877052">
        <w:fldChar w:fldCharType="end"/>
      </w:r>
      <w:r w:rsidR="00B56282">
        <w:t>)</w:t>
      </w:r>
      <w:r w:rsidR="00877052">
        <w:t xml:space="preserve"> в карточке УЗ</w:t>
      </w:r>
      <w:r>
        <w:t>.</w:t>
      </w:r>
    </w:p>
    <w:p w14:paraId="3FFD7E97" w14:textId="77777777" w:rsidR="00877052" w:rsidRDefault="00877052" w:rsidP="00877052">
      <w:pPr>
        <w:keepNext/>
        <w:jc w:val="center"/>
      </w:pPr>
      <w:r>
        <w:rPr>
          <w:noProof/>
        </w:rPr>
        <w:drawing>
          <wp:inline distT="0" distB="0" distL="0" distR="0" wp14:anchorId="4E58B6CE" wp14:editId="355E8962">
            <wp:extent cx="5615940" cy="1127760"/>
            <wp:effectExtent l="38100" t="76200" r="118110" b="723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6522" r="997" b="13034"/>
                    <a:stretch/>
                  </pic:blipFill>
                  <pic:spPr bwMode="auto">
                    <a:xfrm>
                      <a:off x="0" y="0"/>
                      <a:ext cx="5617043" cy="1127981"/>
                    </a:xfrm>
                    <a:prstGeom prst="rect">
                      <a:avLst/>
                    </a:prstGeom>
                    <a:ln w="6348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3E21" w14:textId="7BE2B2DC" w:rsidR="00877052" w:rsidRDefault="00877052" w:rsidP="00877052">
      <w:pPr>
        <w:pStyle w:val="affe"/>
      </w:pPr>
      <w:bookmarkStart w:id="31" w:name="_Ref179456798"/>
      <w:r>
        <w:t xml:space="preserve">Рисунок </w:t>
      </w:r>
      <w:fldSimple w:instr=" SEQ Рисунок \* ARABIC ">
        <w:r w:rsidR="009E7EEC">
          <w:rPr>
            <w:noProof/>
          </w:rPr>
          <w:t>5</w:t>
        </w:r>
      </w:fldSimple>
      <w:bookmarkEnd w:id="31"/>
      <w:r>
        <w:t>. Удаление УЗ</w:t>
      </w:r>
    </w:p>
    <w:p w14:paraId="1971BD57" w14:textId="383A186F" w:rsidR="006E08F1" w:rsidRDefault="006E08F1" w:rsidP="006E08F1">
      <w:pPr>
        <w:pStyle w:val="10"/>
      </w:pPr>
      <w:r>
        <w:t>Подтвердите удаление во всплывшем окне.</w:t>
      </w:r>
    </w:p>
    <w:p w14:paraId="27C83C8F" w14:textId="112B230A" w:rsidR="006E08F1" w:rsidRPr="006E08F1" w:rsidRDefault="006E08F1" w:rsidP="006E08F1">
      <w:pPr>
        <w:pStyle w:val="10"/>
      </w:pPr>
      <w:r>
        <w:t>Убедитесь, что УЗ исчезла из списка УЗ.</w:t>
      </w:r>
    </w:p>
    <w:p w14:paraId="5F06F488" w14:textId="70127D5D" w:rsidR="00500FE4" w:rsidRDefault="00500FE4" w:rsidP="00500FE4">
      <w:pPr>
        <w:pStyle w:val="2"/>
      </w:pPr>
      <w:bookmarkStart w:id="32" w:name="_Toc179456839"/>
      <w:r>
        <w:t>Иерархия моделей ПО</w:t>
      </w:r>
      <w:bookmarkEnd w:id="25"/>
      <w:bookmarkEnd w:id="32"/>
    </w:p>
    <w:p w14:paraId="4ECE7868" w14:textId="77777777" w:rsidR="00853A30" w:rsidRDefault="006D2847" w:rsidP="00853A30">
      <w:pPr>
        <w:rPr>
          <w:lang w:eastAsia="ru-RU"/>
        </w:rPr>
      </w:pPr>
      <w:r>
        <w:rPr>
          <w:lang w:eastAsia="ru-RU"/>
        </w:rPr>
        <w:t>Иерархия моделей ПО – древовидная структура моделей ПО</w:t>
      </w:r>
      <w:r w:rsidR="00D74CB7">
        <w:rPr>
          <w:lang w:eastAsia="ru-RU"/>
        </w:rPr>
        <w:t xml:space="preserve">, предназначенная для </w:t>
      </w:r>
      <w:r w:rsidR="00D74CB7" w:rsidRPr="00D74CB7">
        <w:rPr>
          <w:lang w:eastAsia="ru-RU"/>
        </w:rPr>
        <w:t>назначения применимости профилям и требованиям</w:t>
      </w:r>
      <w:r w:rsidR="00D74CB7">
        <w:rPr>
          <w:lang w:eastAsia="ru-RU"/>
        </w:rPr>
        <w:t>.</w:t>
      </w:r>
      <w:r w:rsidR="00853A30" w:rsidRPr="00853A30">
        <w:rPr>
          <w:lang w:eastAsia="ru-RU"/>
        </w:rPr>
        <w:t xml:space="preserve"> </w:t>
      </w:r>
    </w:p>
    <w:p w14:paraId="27E41AF7" w14:textId="12E0A2B3" w:rsidR="00853A30" w:rsidRDefault="00853A30" w:rsidP="00853A30">
      <w:pPr>
        <w:rPr>
          <w:lang w:eastAsia="ru-RU"/>
        </w:rPr>
      </w:pPr>
      <w:r>
        <w:rPr>
          <w:lang w:eastAsia="ru-RU"/>
        </w:rPr>
        <w:t>С моделями ПО можно осуществлять следующие действия:</w:t>
      </w:r>
    </w:p>
    <w:p w14:paraId="74EB4F44" w14:textId="77777777" w:rsidR="00853A30" w:rsidRDefault="00853A30" w:rsidP="0022471C">
      <w:pPr>
        <w:pStyle w:val="a2"/>
        <w:rPr>
          <w:lang w:eastAsia="ru-RU"/>
        </w:rPr>
      </w:pPr>
      <w:r>
        <w:rPr>
          <w:lang w:eastAsia="ru-RU"/>
        </w:rPr>
        <w:t>создавать;</w:t>
      </w:r>
    </w:p>
    <w:p w14:paraId="024CE63B" w14:textId="77777777" w:rsidR="00853A30" w:rsidRDefault="00853A30" w:rsidP="0022471C">
      <w:pPr>
        <w:pStyle w:val="a2"/>
        <w:rPr>
          <w:lang w:eastAsia="ru-RU"/>
        </w:rPr>
      </w:pPr>
      <w:r>
        <w:rPr>
          <w:lang w:eastAsia="ru-RU"/>
        </w:rPr>
        <w:t>редактировать;</w:t>
      </w:r>
    </w:p>
    <w:p w14:paraId="5B292918" w14:textId="77777777" w:rsidR="00853A30" w:rsidRDefault="00853A30" w:rsidP="0022471C">
      <w:pPr>
        <w:pStyle w:val="a2"/>
        <w:rPr>
          <w:lang w:eastAsia="ru-RU"/>
        </w:rPr>
      </w:pPr>
      <w:r>
        <w:rPr>
          <w:lang w:eastAsia="ru-RU"/>
        </w:rPr>
        <w:t>удалять;</w:t>
      </w:r>
    </w:p>
    <w:p w14:paraId="551A5862" w14:textId="4BF1D30F" w:rsidR="00853A30" w:rsidRDefault="00853A30" w:rsidP="0022471C">
      <w:pPr>
        <w:pStyle w:val="a2"/>
        <w:rPr>
          <w:lang w:eastAsia="ru-RU"/>
        </w:rPr>
      </w:pPr>
      <w:r>
        <w:rPr>
          <w:lang w:eastAsia="ru-RU"/>
        </w:rPr>
        <w:t>устанавливать связь</w:t>
      </w:r>
      <w:r w:rsidR="004814B5">
        <w:rPr>
          <w:lang w:eastAsia="ru-RU"/>
        </w:rPr>
        <w:t xml:space="preserve"> ними</w:t>
      </w:r>
      <w:r>
        <w:rPr>
          <w:lang w:eastAsia="ru-RU"/>
        </w:rPr>
        <w:t>.</w:t>
      </w:r>
    </w:p>
    <w:p w14:paraId="6BC2F8BA" w14:textId="311F5DF8" w:rsidR="006D2847" w:rsidRDefault="00853A30" w:rsidP="006D2847">
      <w:pPr>
        <w:rPr>
          <w:lang w:eastAsia="ru-RU"/>
        </w:rPr>
      </w:pPr>
      <w:r w:rsidRPr="00292357">
        <w:rPr>
          <w:lang w:eastAsia="ru-RU"/>
        </w:rPr>
        <w:t xml:space="preserve">Для </w:t>
      </w:r>
      <w:r>
        <w:rPr>
          <w:lang w:eastAsia="ru-RU"/>
        </w:rPr>
        <w:t>управления моделями ПО</w:t>
      </w:r>
      <w:r w:rsidRPr="00292357">
        <w:rPr>
          <w:lang w:eastAsia="ru-RU"/>
        </w:rPr>
        <w:t xml:space="preserve"> требуется выбрать пункт «Администрирование» – «</w:t>
      </w:r>
      <w:r>
        <w:rPr>
          <w:lang w:eastAsia="ru-RU"/>
        </w:rPr>
        <w:t>Модели ПО</w:t>
      </w:r>
      <w:r w:rsidRPr="00292357">
        <w:rPr>
          <w:lang w:eastAsia="ru-RU"/>
        </w:rPr>
        <w:t>» в меню на странице системы.</w:t>
      </w:r>
    </w:p>
    <w:p w14:paraId="1558CCFF" w14:textId="5A9AA8F4" w:rsidR="00D74CB7" w:rsidRDefault="00D74CB7" w:rsidP="00D74CB7">
      <w:pPr>
        <w:pStyle w:val="3"/>
        <w:rPr>
          <w:lang w:eastAsia="ru-RU"/>
        </w:rPr>
      </w:pPr>
      <w:bookmarkStart w:id="33" w:name="_Toc179456840"/>
      <w:r>
        <w:rPr>
          <w:lang w:eastAsia="ru-RU"/>
        </w:rPr>
        <w:t>Уровни моделей ПО</w:t>
      </w:r>
      <w:bookmarkEnd w:id="33"/>
    </w:p>
    <w:p w14:paraId="3FCDA5F1" w14:textId="6661FC40" w:rsidR="003954AD" w:rsidRPr="003954AD" w:rsidRDefault="003954AD" w:rsidP="003954AD">
      <w:pPr>
        <w:rPr>
          <w:lang w:eastAsia="ru-RU"/>
        </w:rPr>
      </w:pPr>
      <w:r>
        <w:rPr>
          <w:lang w:eastAsia="ru-RU"/>
        </w:rPr>
        <w:t>Иерархия моделей ПО состоит из двух уровней:</w:t>
      </w:r>
    </w:p>
    <w:p w14:paraId="31CCE065" w14:textId="77777777" w:rsidR="006D2847" w:rsidRDefault="006D2847" w:rsidP="0022471C">
      <w:pPr>
        <w:pStyle w:val="a2"/>
        <w:rPr>
          <w:lang w:eastAsia="ru-RU"/>
        </w:rPr>
      </w:pPr>
      <w:r>
        <w:rPr>
          <w:lang w:eastAsia="ru-RU"/>
        </w:rPr>
        <w:t>уровень 1 (аппаратное ПО);</w:t>
      </w:r>
    </w:p>
    <w:p w14:paraId="1BC96107" w14:textId="77777777" w:rsidR="006D2847" w:rsidRDefault="006D2847" w:rsidP="0022471C">
      <w:pPr>
        <w:pStyle w:val="a2"/>
        <w:rPr>
          <w:lang w:eastAsia="ru-RU"/>
        </w:rPr>
      </w:pPr>
      <w:r>
        <w:rPr>
          <w:lang w:eastAsia="ru-RU"/>
        </w:rPr>
        <w:t>уровень 2 (ПО, функционирующее на ПО уровня 1).</w:t>
      </w:r>
    </w:p>
    <w:p w14:paraId="6ECCF005" w14:textId="11A7B37C" w:rsidR="006863D9" w:rsidRDefault="006863D9" w:rsidP="006D2847">
      <w:pPr>
        <w:rPr>
          <w:lang w:eastAsia="ru-RU"/>
        </w:rPr>
      </w:pPr>
      <w:r>
        <w:rPr>
          <w:lang w:eastAsia="ru-RU"/>
        </w:rPr>
        <w:t>На уровне 1 могут размещаться ОС и прошивки (</w:t>
      </w:r>
      <w:r w:rsidR="008927D1">
        <w:rPr>
          <w:lang w:eastAsia="ru-RU"/>
        </w:rPr>
        <w:fldChar w:fldCharType="begin"/>
      </w:r>
      <w:r w:rsidR="008927D1">
        <w:rPr>
          <w:lang w:eastAsia="ru-RU"/>
        </w:rPr>
        <w:instrText xml:space="preserve"> REF _Ref175589024 \h </w:instrText>
      </w:r>
      <w:r w:rsidR="008927D1">
        <w:rPr>
          <w:lang w:eastAsia="ru-RU"/>
        </w:rPr>
      </w:r>
      <w:r w:rsidR="008927D1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6</w:t>
      </w:r>
      <w:r w:rsidR="008927D1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1CC0A566" w14:textId="77777777" w:rsidR="006863D9" w:rsidRDefault="006863D9" w:rsidP="006863D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288114" wp14:editId="09A23D56">
            <wp:extent cx="5868000" cy="4909447"/>
            <wp:effectExtent l="38100" t="76200" r="114300" b="819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09447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441E1" w14:textId="75AC8464" w:rsidR="006863D9" w:rsidRDefault="006863D9" w:rsidP="00CC4054">
      <w:pPr>
        <w:pStyle w:val="affe"/>
      </w:pPr>
      <w:bookmarkStart w:id="34" w:name="_Ref175589024"/>
      <w:r>
        <w:t xml:space="preserve">Рисунок </w:t>
      </w:r>
      <w:fldSimple w:instr=" SEQ Рисунок \* ARABIC ">
        <w:r w:rsidR="009E7EEC">
          <w:rPr>
            <w:noProof/>
          </w:rPr>
          <w:t>6</w:t>
        </w:r>
      </w:fldSimple>
      <w:bookmarkEnd w:id="34"/>
      <w:r>
        <w:t>. Пример иерархии моделей ПО уровня 1</w:t>
      </w:r>
    </w:p>
    <w:p w14:paraId="0E34D6CB" w14:textId="0596E41D" w:rsidR="006863D9" w:rsidRDefault="006863D9" w:rsidP="006863D9">
      <w:r>
        <w:t>На уровне 2 размещается ПО, функционирующее на ПО уровня 1</w:t>
      </w:r>
      <w:r w:rsidR="003468DD">
        <w:t xml:space="preserve"> (</w:t>
      </w:r>
      <w:r w:rsidR="008927D1">
        <w:fldChar w:fldCharType="begin"/>
      </w:r>
      <w:r w:rsidR="008927D1">
        <w:instrText xml:space="preserve"> REF _Ref175589029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7</w:t>
      </w:r>
      <w:r w:rsidR="008927D1">
        <w:fldChar w:fldCharType="end"/>
      </w:r>
      <w:r w:rsidR="003468DD">
        <w:t>)</w:t>
      </w:r>
      <w:r>
        <w:t>:</w:t>
      </w:r>
    </w:p>
    <w:p w14:paraId="1C20EB16" w14:textId="77777777" w:rsidR="006863D9" w:rsidRDefault="006863D9" w:rsidP="0022471C">
      <w:pPr>
        <w:pStyle w:val="a2"/>
      </w:pPr>
      <w:r>
        <w:t>сервисное ПО;</w:t>
      </w:r>
    </w:p>
    <w:p w14:paraId="35E76D74" w14:textId="77777777" w:rsidR="006863D9" w:rsidRDefault="006863D9" w:rsidP="0022471C">
      <w:pPr>
        <w:pStyle w:val="a2"/>
      </w:pPr>
      <w:r>
        <w:t>прикладное ПО;</w:t>
      </w:r>
    </w:p>
    <w:p w14:paraId="0A5ED967" w14:textId="77777777" w:rsidR="006863D9" w:rsidRDefault="006863D9" w:rsidP="0022471C">
      <w:pPr>
        <w:pStyle w:val="a2"/>
      </w:pPr>
      <w:r>
        <w:t>инструментальное ПО.</w:t>
      </w:r>
    </w:p>
    <w:p w14:paraId="583BC7AA" w14:textId="5DF6AA78" w:rsidR="006863D9" w:rsidRDefault="00FD7F7C" w:rsidP="006863D9">
      <w:r>
        <w:t>ПО данного уровня</w:t>
      </w:r>
      <w:r w:rsidR="006863D9">
        <w:t xml:space="preserve"> предназначено для решения практических задач пользователей.</w:t>
      </w:r>
    </w:p>
    <w:p w14:paraId="7C888048" w14:textId="4770F78F" w:rsidR="006863D9" w:rsidRDefault="006863D9" w:rsidP="006863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1FDC3F" wp14:editId="073049FA">
            <wp:extent cx="5868000" cy="4741324"/>
            <wp:effectExtent l="38100" t="76200" r="114300" b="787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74132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C480B" w14:textId="168DC085" w:rsidR="006863D9" w:rsidRPr="006863D9" w:rsidRDefault="006863D9" w:rsidP="00CC4054">
      <w:pPr>
        <w:pStyle w:val="affe"/>
      </w:pPr>
      <w:bookmarkStart w:id="35" w:name="_Ref175589029"/>
      <w:r>
        <w:t xml:space="preserve">Рисунок </w:t>
      </w:r>
      <w:fldSimple w:instr=" SEQ Рисунок \* ARABIC ">
        <w:r w:rsidR="009E7EEC">
          <w:rPr>
            <w:noProof/>
          </w:rPr>
          <w:t>7</w:t>
        </w:r>
      </w:fldSimple>
      <w:bookmarkEnd w:id="35"/>
      <w:r>
        <w:t>. Пример иерархии моделей ПО уровня 2</w:t>
      </w:r>
    </w:p>
    <w:p w14:paraId="42E4497A" w14:textId="6E0EB9D9" w:rsidR="00AF19AD" w:rsidRDefault="00AF19AD" w:rsidP="00AF19AD">
      <w:pPr>
        <w:pStyle w:val="3"/>
        <w:rPr>
          <w:lang w:eastAsia="ru-RU"/>
        </w:rPr>
      </w:pPr>
      <w:bookmarkStart w:id="36" w:name="_Toc179456841"/>
      <w:r>
        <w:rPr>
          <w:lang w:eastAsia="ru-RU"/>
        </w:rPr>
        <w:t>Создание модели ПО</w:t>
      </w:r>
      <w:bookmarkEnd w:id="36"/>
    </w:p>
    <w:p w14:paraId="07ACCB5A" w14:textId="4C43FBB2" w:rsidR="00676B4E" w:rsidRDefault="004E6465" w:rsidP="00676B4E">
      <w:pPr>
        <w:rPr>
          <w:lang w:eastAsia="ru-RU"/>
        </w:rPr>
      </w:pPr>
      <w:r>
        <w:rPr>
          <w:lang w:eastAsia="ru-RU"/>
        </w:rPr>
        <w:t xml:space="preserve">Модель </w:t>
      </w:r>
      <w:r w:rsidR="00AE6DCC">
        <w:rPr>
          <w:lang w:eastAsia="ru-RU"/>
        </w:rPr>
        <w:t xml:space="preserve">ПО </w:t>
      </w:r>
      <w:r>
        <w:rPr>
          <w:lang w:eastAsia="ru-RU"/>
        </w:rPr>
        <w:t>можно создать двумя способами:</w:t>
      </w:r>
    </w:p>
    <w:p w14:paraId="7FAC3E94" w14:textId="601B2A82" w:rsidR="0028522B" w:rsidRDefault="0028522B" w:rsidP="0022471C">
      <w:pPr>
        <w:pStyle w:val="a2"/>
        <w:rPr>
          <w:lang w:eastAsia="ru-RU"/>
        </w:rPr>
      </w:pPr>
      <w:r>
        <w:rPr>
          <w:lang w:eastAsia="ru-RU"/>
        </w:rPr>
        <w:t>с помощью загрузки шаблона (</w:t>
      </w:r>
      <w:r w:rsidR="00CB7EFA">
        <w:rPr>
          <w:lang w:eastAsia="ru-RU"/>
        </w:rPr>
        <w:t xml:space="preserve">см. п. </w:t>
      </w:r>
      <w:r w:rsidR="00CB7EFA">
        <w:rPr>
          <w:lang w:eastAsia="ru-RU"/>
        </w:rPr>
        <w:fldChar w:fldCharType="begin"/>
      </w:r>
      <w:r w:rsidR="00CB7EFA">
        <w:rPr>
          <w:lang w:eastAsia="ru-RU"/>
        </w:rPr>
        <w:instrText xml:space="preserve"> REF _Ref178600506 \r \h </w:instrText>
      </w:r>
      <w:r w:rsidR="00CB7EFA">
        <w:rPr>
          <w:lang w:eastAsia="ru-RU"/>
        </w:rPr>
      </w:r>
      <w:r w:rsidR="00CB7EFA">
        <w:rPr>
          <w:lang w:eastAsia="ru-RU"/>
        </w:rPr>
        <w:fldChar w:fldCharType="separate"/>
      </w:r>
      <w:r w:rsidR="009E7EEC">
        <w:rPr>
          <w:lang w:eastAsia="ru-RU"/>
        </w:rPr>
        <w:t>2.7.2</w:t>
      </w:r>
      <w:r w:rsidR="00CB7EFA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7F094340" w14:textId="7EC2510C" w:rsidR="004E6465" w:rsidRDefault="004E6465" w:rsidP="0022471C">
      <w:pPr>
        <w:pStyle w:val="a2"/>
        <w:rPr>
          <w:lang w:eastAsia="ru-RU"/>
        </w:rPr>
      </w:pPr>
      <w:r>
        <w:rPr>
          <w:lang w:eastAsia="ru-RU"/>
        </w:rPr>
        <w:t>через кнопку на странице моделей ПО;</w:t>
      </w:r>
    </w:p>
    <w:p w14:paraId="022C4ACE" w14:textId="09E058FB" w:rsidR="006863D9" w:rsidRDefault="004E6465" w:rsidP="0022471C">
      <w:pPr>
        <w:pStyle w:val="a2"/>
        <w:rPr>
          <w:lang w:eastAsia="ru-RU"/>
        </w:rPr>
      </w:pPr>
      <w:r>
        <w:rPr>
          <w:lang w:eastAsia="ru-RU"/>
        </w:rPr>
        <w:t>через контекстное меню</w:t>
      </w:r>
      <w:r w:rsidR="0028522B">
        <w:rPr>
          <w:lang w:eastAsia="ru-RU"/>
        </w:rPr>
        <w:t xml:space="preserve"> раздела</w:t>
      </w:r>
      <w:r>
        <w:rPr>
          <w:lang w:eastAsia="ru-RU"/>
        </w:rPr>
        <w:t>.</w:t>
      </w:r>
    </w:p>
    <w:p w14:paraId="2D63E4D6" w14:textId="40E73D6D" w:rsidR="004E6465" w:rsidRDefault="004E6465" w:rsidP="004E6465">
      <w:pPr>
        <w:rPr>
          <w:lang w:eastAsia="ru-RU"/>
        </w:rPr>
      </w:pPr>
      <w:r>
        <w:rPr>
          <w:lang w:eastAsia="ru-RU"/>
        </w:rPr>
        <w:t>Для создания модели ПО через кнопку:</w:t>
      </w:r>
    </w:p>
    <w:p w14:paraId="288E360F" w14:textId="79533248" w:rsidR="004E6465" w:rsidRDefault="004E6465" w:rsidP="0022471C">
      <w:pPr>
        <w:pStyle w:val="10"/>
        <w:numPr>
          <w:ilvl w:val="0"/>
          <w:numId w:val="18"/>
        </w:numPr>
      </w:pPr>
      <w:r>
        <w:t xml:space="preserve">Нажмите </w:t>
      </w:r>
      <w:r w:rsidR="000771D8">
        <w:t>отмеченную кнопку (</w:t>
      </w:r>
      <w:r w:rsidR="008927D1">
        <w:fldChar w:fldCharType="begin"/>
      </w:r>
      <w:r w:rsidR="008927D1">
        <w:instrText xml:space="preserve"> REF _Ref175589037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8</w:t>
      </w:r>
      <w:r w:rsidR="008927D1">
        <w:fldChar w:fldCharType="end"/>
      </w:r>
      <w:r w:rsidR="000771D8">
        <w:t xml:space="preserve">) </w:t>
      </w:r>
      <w:r>
        <w:t>над списком моделей.</w:t>
      </w:r>
    </w:p>
    <w:p w14:paraId="11389975" w14:textId="77777777" w:rsidR="00535B81" w:rsidRDefault="00535B81" w:rsidP="009761F8">
      <w:pPr>
        <w:jc w:val="center"/>
      </w:pPr>
      <w:r>
        <w:rPr>
          <w:noProof/>
        </w:rPr>
        <w:drawing>
          <wp:inline distT="0" distB="0" distL="0" distR="0" wp14:anchorId="17E1E319" wp14:editId="26DB83BE">
            <wp:extent cx="2376000" cy="707006"/>
            <wp:effectExtent l="38100" t="76200" r="120015" b="742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707006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54979" w14:textId="601399CA" w:rsidR="00535B81" w:rsidRDefault="00535B81" w:rsidP="00CC4054">
      <w:pPr>
        <w:pStyle w:val="affe"/>
      </w:pPr>
      <w:bookmarkStart w:id="37" w:name="_Ref175589037"/>
      <w:r>
        <w:t xml:space="preserve">Рисунок </w:t>
      </w:r>
      <w:fldSimple w:instr=" SEQ Рисунок \* ARABIC ">
        <w:r w:rsidR="009E7EEC">
          <w:rPr>
            <w:noProof/>
          </w:rPr>
          <w:t>8</w:t>
        </w:r>
      </w:fldSimple>
      <w:bookmarkEnd w:id="37"/>
      <w:r>
        <w:t>. Создание модели ПО</w:t>
      </w:r>
    </w:p>
    <w:p w14:paraId="7571FDA8" w14:textId="77777777" w:rsidR="00641067" w:rsidRPr="00641067" w:rsidRDefault="00641067" w:rsidP="00641067"/>
    <w:p w14:paraId="3AD09C9F" w14:textId="77777777" w:rsidR="004E6465" w:rsidRDefault="004E6465" w:rsidP="0022471C">
      <w:pPr>
        <w:pStyle w:val="10"/>
      </w:pPr>
      <w:r>
        <w:t>Убедитесь, что новая модель ПО появилась в списке моделей.</w:t>
      </w:r>
    </w:p>
    <w:p w14:paraId="7FBAC701" w14:textId="08950700" w:rsidR="008779E6" w:rsidRDefault="008779E6" w:rsidP="00666FFF">
      <w:r>
        <w:lastRenderedPageBreak/>
        <w:t>Для создания модели ПО через контекстное меню:</w:t>
      </w:r>
    </w:p>
    <w:p w14:paraId="7FE6741F" w14:textId="77777777" w:rsidR="008779E6" w:rsidRDefault="008779E6" w:rsidP="0022471C">
      <w:pPr>
        <w:pStyle w:val="10"/>
        <w:numPr>
          <w:ilvl w:val="0"/>
          <w:numId w:val="19"/>
        </w:numPr>
      </w:pPr>
      <w:r>
        <w:t>Нажмите правой кнопкой мыши на раздел, в котором требуется создать модель ПО.</w:t>
      </w:r>
    </w:p>
    <w:p w14:paraId="32EA33F3" w14:textId="58C59E19" w:rsidR="008779E6" w:rsidRDefault="008779E6" w:rsidP="0022471C">
      <w:pPr>
        <w:pStyle w:val="10"/>
      </w:pPr>
      <w:r>
        <w:t>Нажмите кнопку «Создать модель ПО» в контекстном меню.</w:t>
      </w:r>
    </w:p>
    <w:p w14:paraId="535A716D" w14:textId="44D94B8F" w:rsidR="00666FFF" w:rsidRDefault="008779E6" w:rsidP="0022471C">
      <w:pPr>
        <w:pStyle w:val="10"/>
      </w:pPr>
      <w:r>
        <w:t>Убедитесь, что новая модель ПО появилась в списке моделей.</w:t>
      </w:r>
    </w:p>
    <w:p w14:paraId="5A3ED629" w14:textId="485F6D50" w:rsidR="00AF19AD" w:rsidRDefault="00AF19AD" w:rsidP="00AF19AD">
      <w:pPr>
        <w:pStyle w:val="3"/>
        <w:rPr>
          <w:lang w:eastAsia="ru-RU"/>
        </w:rPr>
      </w:pPr>
      <w:bookmarkStart w:id="38" w:name="_Toc179456842"/>
      <w:r>
        <w:rPr>
          <w:lang w:eastAsia="ru-RU"/>
        </w:rPr>
        <w:t>Добавление связей между моделями ПО</w:t>
      </w:r>
      <w:bookmarkEnd w:id="38"/>
    </w:p>
    <w:p w14:paraId="6DF948FC" w14:textId="7CD48E7E" w:rsidR="000A299C" w:rsidRDefault="000A299C" w:rsidP="000A299C">
      <w:pPr>
        <w:rPr>
          <w:lang w:eastAsia="ru-RU"/>
        </w:rPr>
      </w:pPr>
      <w:r w:rsidRPr="000A299C">
        <w:rPr>
          <w:lang w:eastAsia="ru-RU"/>
        </w:rPr>
        <w:t>Возможность функционирования модели ПО уровня 2 на модели ПО уровня 1 устанавливается путем добавления связи.</w:t>
      </w:r>
    </w:p>
    <w:p w14:paraId="09902364" w14:textId="5D634C43" w:rsidR="000A299C" w:rsidRDefault="000A299C" w:rsidP="000A299C">
      <w:pPr>
        <w:rPr>
          <w:lang w:eastAsia="ru-RU"/>
        </w:rPr>
      </w:pPr>
      <w:r>
        <w:rPr>
          <w:lang w:eastAsia="ru-RU"/>
        </w:rPr>
        <w:t>Для добавления связи между моделями ПО:</w:t>
      </w:r>
    </w:p>
    <w:p w14:paraId="79AA62FB" w14:textId="77777777" w:rsidR="000A299C" w:rsidRDefault="000A299C" w:rsidP="0022471C">
      <w:pPr>
        <w:pStyle w:val="10"/>
        <w:numPr>
          <w:ilvl w:val="0"/>
          <w:numId w:val="20"/>
        </w:numPr>
      </w:pPr>
      <w:r>
        <w:t>Выберите модель ПО, которой требуется установить связь, в списке моделей уровня 1.</w:t>
      </w:r>
    </w:p>
    <w:p w14:paraId="3FAE0FC4" w14:textId="653D010C" w:rsidR="00AC2267" w:rsidRDefault="000A299C" w:rsidP="0022471C">
      <w:pPr>
        <w:pStyle w:val="10"/>
      </w:pPr>
      <w:r>
        <w:t xml:space="preserve">Нажмите </w:t>
      </w:r>
      <w:r w:rsidR="00AC2267">
        <w:t>отмеченную кнопку (</w:t>
      </w:r>
      <w:r w:rsidR="008927D1">
        <w:fldChar w:fldCharType="begin"/>
      </w:r>
      <w:r w:rsidR="008927D1">
        <w:instrText xml:space="preserve"> REF _Ref175589043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9</w:t>
      </w:r>
      <w:r w:rsidR="008927D1">
        <w:fldChar w:fldCharType="end"/>
      </w:r>
      <w:r w:rsidR="00AC2267">
        <w:t>)</w:t>
      </w:r>
      <w:r>
        <w:t xml:space="preserve">  в строке модели ПО уровня 1.</w:t>
      </w:r>
    </w:p>
    <w:p w14:paraId="4F1C199E" w14:textId="77777777" w:rsidR="00AC2267" w:rsidRDefault="00AC2267" w:rsidP="009761F8">
      <w:pPr>
        <w:jc w:val="center"/>
      </w:pPr>
      <w:r>
        <w:rPr>
          <w:noProof/>
        </w:rPr>
        <w:drawing>
          <wp:inline distT="0" distB="0" distL="0" distR="0" wp14:anchorId="5069620A" wp14:editId="4901B554">
            <wp:extent cx="2453853" cy="1051651"/>
            <wp:effectExtent l="38100" t="76200" r="118110" b="723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051651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381CD" w14:textId="7D64BD07" w:rsidR="00AC2267" w:rsidRDefault="00AC2267" w:rsidP="00CC4054">
      <w:pPr>
        <w:pStyle w:val="affe"/>
      </w:pPr>
      <w:bookmarkStart w:id="39" w:name="_Ref175589043"/>
      <w:r>
        <w:t xml:space="preserve">Рисунок </w:t>
      </w:r>
      <w:fldSimple w:instr=" SEQ Рисунок \* ARABIC ">
        <w:r w:rsidR="009E7EEC">
          <w:rPr>
            <w:noProof/>
          </w:rPr>
          <w:t>9</w:t>
        </w:r>
      </w:fldSimple>
      <w:bookmarkEnd w:id="39"/>
      <w:r>
        <w:t xml:space="preserve">. </w:t>
      </w:r>
      <w:r w:rsidR="007177F2">
        <w:t>Закрепление модели ПО для добавления связи</w:t>
      </w:r>
    </w:p>
    <w:p w14:paraId="6C304244" w14:textId="77777777" w:rsidR="000A299C" w:rsidRDefault="000A299C" w:rsidP="0022471C">
      <w:pPr>
        <w:pStyle w:val="10"/>
      </w:pPr>
      <w:r>
        <w:t>Нажмите на модель ПО, с которой требуется установить связь, в списке моделей уровня 2.</w:t>
      </w:r>
    </w:p>
    <w:p w14:paraId="126B1328" w14:textId="77777777" w:rsidR="000A299C" w:rsidRDefault="000A299C" w:rsidP="0022471C">
      <w:pPr>
        <w:pStyle w:val="10"/>
      </w:pPr>
      <w:r>
        <w:t>Зажмите левую кнопку мыши на модели ПО уровня 2.</w:t>
      </w:r>
    </w:p>
    <w:p w14:paraId="30CAA11A" w14:textId="0C38C435" w:rsidR="000A299C" w:rsidRDefault="000A299C" w:rsidP="0022471C">
      <w:pPr>
        <w:pStyle w:val="10"/>
      </w:pPr>
      <w:r>
        <w:t>Перетащите модель ПО уровня 2 в область Уровень 1</w:t>
      </w:r>
      <w:r w:rsidR="0008484C">
        <w:t xml:space="preserve"> (</w:t>
      </w:r>
      <w:r w:rsidR="008927D1">
        <w:fldChar w:fldCharType="begin"/>
      </w:r>
      <w:r w:rsidR="008927D1">
        <w:instrText xml:space="preserve"> REF _Ref175589050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10</w:t>
      </w:r>
      <w:r w:rsidR="008927D1">
        <w:fldChar w:fldCharType="end"/>
      </w:r>
      <w:r w:rsidR="0008484C">
        <w:t>)</w:t>
      </w:r>
      <w:r>
        <w:t>.</w:t>
      </w:r>
    </w:p>
    <w:p w14:paraId="76515B71" w14:textId="77777777" w:rsidR="00F80805" w:rsidRDefault="00F80805" w:rsidP="00804F3F">
      <w:pPr>
        <w:jc w:val="center"/>
      </w:pPr>
      <w:r>
        <w:rPr>
          <w:noProof/>
        </w:rPr>
        <w:lastRenderedPageBreak/>
        <w:drawing>
          <wp:inline distT="0" distB="0" distL="0" distR="0" wp14:anchorId="1A8503EA" wp14:editId="543B3E63">
            <wp:extent cx="5868000" cy="3868715"/>
            <wp:effectExtent l="38100" t="76200" r="114300" b="749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86871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426CD" w14:textId="7C809974" w:rsidR="00F80805" w:rsidRDefault="00F80805" w:rsidP="00CC4054">
      <w:pPr>
        <w:pStyle w:val="affe"/>
      </w:pPr>
      <w:bookmarkStart w:id="40" w:name="_Ref175589050"/>
      <w:r>
        <w:t xml:space="preserve">Рисунок </w:t>
      </w:r>
      <w:fldSimple w:instr=" SEQ Рисунок \* ARABIC ">
        <w:r w:rsidR="009E7EEC">
          <w:rPr>
            <w:noProof/>
          </w:rPr>
          <w:t>10</w:t>
        </w:r>
      </w:fldSimple>
      <w:bookmarkEnd w:id="40"/>
      <w:r w:rsidRPr="00F80805">
        <w:t>.</w:t>
      </w:r>
      <w:r>
        <w:t xml:space="preserve"> </w:t>
      </w:r>
      <w:r w:rsidR="0008484C">
        <w:t>Перетаскивание модели ПО</w:t>
      </w:r>
    </w:p>
    <w:p w14:paraId="6893256E" w14:textId="77777777" w:rsidR="000A299C" w:rsidRDefault="000A299C" w:rsidP="0022471C">
      <w:pPr>
        <w:pStyle w:val="10"/>
      </w:pPr>
      <w:r>
        <w:t>Отпустите левую кнопку мыши в области Уровень 1.</w:t>
      </w:r>
    </w:p>
    <w:p w14:paraId="700FD5A2" w14:textId="77777777" w:rsidR="000A299C" w:rsidRDefault="000A299C" w:rsidP="0022471C">
      <w:pPr>
        <w:pStyle w:val="10"/>
      </w:pPr>
      <w:r>
        <w:t>Убедитесь, что связь между моделями ПО установлена.</w:t>
      </w:r>
    </w:p>
    <w:p w14:paraId="3EE82B54" w14:textId="59CDB3D6" w:rsidR="001254B1" w:rsidRDefault="001254B1">
      <w:pPr>
        <w:pStyle w:val="3"/>
      </w:pPr>
      <w:bookmarkStart w:id="41" w:name="_Toc179456843"/>
      <w:r>
        <w:t>Переименование модели ПО</w:t>
      </w:r>
      <w:bookmarkEnd w:id="41"/>
    </w:p>
    <w:p w14:paraId="15B3A520" w14:textId="77777777" w:rsidR="001254B1" w:rsidRDefault="001254B1" w:rsidP="001254B1">
      <w:pPr>
        <w:rPr>
          <w:lang w:eastAsia="ru-RU"/>
        </w:rPr>
      </w:pPr>
      <w:r>
        <w:rPr>
          <w:lang w:eastAsia="ru-RU"/>
        </w:rPr>
        <w:t>Для переименования модели ПО:</w:t>
      </w:r>
    </w:p>
    <w:p w14:paraId="27D284C8" w14:textId="77777777" w:rsidR="001254B1" w:rsidRDefault="001254B1" w:rsidP="0022471C">
      <w:pPr>
        <w:pStyle w:val="10"/>
        <w:numPr>
          <w:ilvl w:val="0"/>
          <w:numId w:val="21"/>
        </w:numPr>
      </w:pPr>
      <w:r>
        <w:t>Нажмите правой кнопкой мыши на модель ПО, которую требуется переименовать.</w:t>
      </w:r>
    </w:p>
    <w:p w14:paraId="523CC36C" w14:textId="77777777" w:rsidR="001254B1" w:rsidRDefault="001254B1" w:rsidP="0022471C">
      <w:pPr>
        <w:pStyle w:val="10"/>
      </w:pPr>
      <w:r>
        <w:t>Нажмите кнопку «Переименовать» в контекстном меню.</w:t>
      </w:r>
    </w:p>
    <w:p w14:paraId="43790B4F" w14:textId="0E8C14BF" w:rsidR="001254B1" w:rsidRDefault="001254B1" w:rsidP="0022471C">
      <w:pPr>
        <w:pStyle w:val="10"/>
      </w:pPr>
      <w:r>
        <w:t>Введите новое наименование модели ПО.</w:t>
      </w:r>
    </w:p>
    <w:p w14:paraId="4787E760" w14:textId="22DC6847" w:rsidR="00AF19AD" w:rsidRDefault="00AF19AD" w:rsidP="00AF19AD">
      <w:pPr>
        <w:pStyle w:val="3"/>
        <w:rPr>
          <w:lang w:eastAsia="ru-RU"/>
        </w:rPr>
      </w:pPr>
      <w:bookmarkStart w:id="42" w:name="_Toc179456844"/>
      <w:r>
        <w:rPr>
          <w:lang w:eastAsia="ru-RU"/>
        </w:rPr>
        <w:t>Редактирование</w:t>
      </w:r>
      <w:r w:rsidR="001254B1">
        <w:rPr>
          <w:lang w:eastAsia="ru-RU"/>
        </w:rPr>
        <w:t xml:space="preserve"> свойств</w:t>
      </w:r>
      <w:r>
        <w:rPr>
          <w:lang w:eastAsia="ru-RU"/>
        </w:rPr>
        <w:t xml:space="preserve"> модели ПО</w:t>
      </w:r>
      <w:bookmarkEnd w:id="42"/>
    </w:p>
    <w:p w14:paraId="5063CF9B" w14:textId="14739141" w:rsidR="00DC2BF0" w:rsidRDefault="00DC2BF0" w:rsidP="00DC2BF0">
      <w:r>
        <w:t>Для редактирования свойств модели ПО:</w:t>
      </w:r>
    </w:p>
    <w:p w14:paraId="465D8752" w14:textId="77777777" w:rsidR="00DC2BF0" w:rsidRDefault="00DC2BF0" w:rsidP="0022471C">
      <w:pPr>
        <w:pStyle w:val="10"/>
        <w:numPr>
          <w:ilvl w:val="0"/>
          <w:numId w:val="22"/>
        </w:numPr>
      </w:pPr>
      <w:r>
        <w:t>Нажмите на модель ПО, которую требуется отредактировать, в списке моделей.</w:t>
      </w:r>
    </w:p>
    <w:p w14:paraId="0D1D3F1E" w14:textId="77777777" w:rsidR="00DC2BF0" w:rsidRDefault="00DC2BF0" w:rsidP="0022471C">
      <w:pPr>
        <w:pStyle w:val="10"/>
      </w:pPr>
      <w:r>
        <w:t>Выберите новый тип подключения, если требуется.</w:t>
      </w:r>
    </w:p>
    <w:p w14:paraId="360B0BB6" w14:textId="77777777" w:rsidR="00DC2BF0" w:rsidRDefault="00DC2BF0" w:rsidP="0022471C">
      <w:pPr>
        <w:pStyle w:val="10"/>
      </w:pPr>
      <w:r>
        <w:t>Введите новый номер порта, если требуется.</w:t>
      </w:r>
    </w:p>
    <w:p w14:paraId="413A25A3" w14:textId="77777777" w:rsidR="00DC2BF0" w:rsidRDefault="00DC2BF0" w:rsidP="0022471C">
      <w:pPr>
        <w:pStyle w:val="10"/>
      </w:pPr>
      <w:r>
        <w:t>Введите новый код обнаружения, если требуется.</w:t>
      </w:r>
    </w:p>
    <w:p w14:paraId="401067C2" w14:textId="27D655A2" w:rsidR="00365B4C" w:rsidRDefault="00DC2BF0" w:rsidP="0022471C">
      <w:pPr>
        <w:pStyle w:val="10"/>
      </w:pPr>
      <w:r>
        <w:t>Нажмите кнопку «Сохранить».</w:t>
      </w:r>
    </w:p>
    <w:p w14:paraId="7C9922F0" w14:textId="1196EDFF" w:rsidR="001254B1" w:rsidRDefault="001254B1">
      <w:pPr>
        <w:pStyle w:val="3"/>
      </w:pPr>
      <w:bookmarkStart w:id="43" w:name="_Toc179456845"/>
      <w:r>
        <w:t xml:space="preserve">Редактирование свойств применимости </w:t>
      </w:r>
      <w:r w:rsidR="000076CF">
        <w:t>м</w:t>
      </w:r>
      <w:r>
        <w:t>одели ПО</w:t>
      </w:r>
      <w:bookmarkEnd w:id="43"/>
    </w:p>
    <w:p w14:paraId="48D7E17C" w14:textId="77777777" w:rsidR="001254B1" w:rsidRDefault="001254B1" w:rsidP="001254B1">
      <w:r>
        <w:t>Для редактирования свойств применимости:</w:t>
      </w:r>
    </w:p>
    <w:p w14:paraId="1CF2272B" w14:textId="77777777" w:rsidR="001254B1" w:rsidRDefault="001254B1" w:rsidP="0022471C">
      <w:pPr>
        <w:pStyle w:val="10"/>
        <w:numPr>
          <w:ilvl w:val="0"/>
          <w:numId w:val="23"/>
        </w:numPr>
      </w:pPr>
      <w:r>
        <w:lastRenderedPageBreak/>
        <w:t>Нажмите на модель ПО, которую требуется отредактировать, в списке моделей.</w:t>
      </w:r>
    </w:p>
    <w:p w14:paraId="10D55D4A" w14:textId="77777777" w:rsidR="001254B1" w:rsidRDefault="001254B1" w:rsidP="0022471C">
      <w:pPr>
        <w:pStyle w:val="10"/>
        <w:numPr>
          <w:ilvl w:val="0"/>
          <w:numId w:val="23"/>
        </w:numPr>
      </w:pPr>
      <w:r>
        <w:t>Дождитесь появления списка связей у выбранной модели ПО.</w:t>
      </w:r>
    </w:p>
    <w:p w14:paraId="646889FE" w14:textId="77777777" w:rsidR="001254B1" w:rsidRDefault="001254B1" w:rsidP="0022471C">
      <w:pPr>
        <w:pStyle w:val="10"/>
      </w:pPr>
      <w:r>
        <w:t>Выберите связь, у которой требуется отредактировать применимость, в списке связей.</w:t>
      </w:r>
    </w:p>
    <w:p w14:paraId="1982B243" w14:textId="77777777" w:rsidR="001254B1" w:rsidRDefault="001254B1" w:rsidP="0022471C">
      <w:pPr>
        <w:pStyle w:val="10"/>
      </w:pPr>
      <w:r>
        <w:t>Введите код обнаружения в свойства применимости.</w:t>
      </w:r>
    </w:p>
    <w:p w14:paraId="21760CDB" w14:textId="49C4DC8E" w:rsidR="001254B1" w:rsidRPr="001254B1" w:rsidRDefault="001254B1" w:rsidP="0022471C">
      <w:pPr>
        <w:pStyle w:val="10"/>
      </w:pPr>
      <w:r>
        <w:t>Нажмите кнопку «Сохранить».</w:t>
      </w:r>
    </w:p>
    <w:p w14:paraId="0F636188" w14:textId="60701A8D" w:rsidR="00AF19AD" w:rsidRDefault="00AF19AD" w:rsidP="00AF19AD">
      <w:pPr>
        <w:pStyle w:val="3"/>
        <w:rPr>
          <w:lang w:eastAsia="ru-RU"/>
        </w:rPr>
      </w:pPr>
      <w:bookmarkStart w:id="44" w:name="_Ref178600574"/>
      <w:bookmarkStart w:id="45" w:name="_Toc179456846"/>
      <w:r>
        <w:rPr>
          <w:lang w:eastAsia="ru-RU"/>
        </w:rPr>
        <w:t>Удаление связей между моделями ПО</w:t>
      </w:r>
      <w:bookmarkEnd w:id="44"/>
      <w:bookmarkEnd w:id="45"/>
    </w:p>
    <w:p w14:paraId="6F4518C3" w14:textId="26D12CED" w:rsidR="00790BB8" w:rsidRDefault="00790BB8" w:rsidP="00790BB8">
      <w:pPr>
        <w:rPr>
          <w:lang w:eastAsia="ru-RU"/>
        </w:rPr>
      </w:pPr>
      <w:r>
        <w:rPr>
          <w:lang w:eastAsia="ru-RU"/>
        </w:rPr>
        <w:t>Для удаления связи между моделями ПО:</w:t>
      </w:r>
    </w:p>
    <w:p w14:paraId="48D3E6A0" w14:textId="77777777" w:rsidR="00790BB8" w:rsidRDefault="00790BB8" w:rsidP="0022471C">
      <w:pPr>
        <w:pStyle w:val="10"/>
        <w:numPr>
          <w:ilvl w:val="0"/>
          <w:numId w:val="24"/>
        </w:numPr>
      </w:pPr>
      <w:r>
        <w:t>Выберите модель ПО, у которой требуется удалить связь, в списке моделей.</w:t>
      </w:r>
    </w:p>
    <w:p w14:paraId="044376A6" w14:textId="77777777" w:rsidR="00790BB8" w:rsidRDefault="00790BB8" w:rsidP="0022471C">
      <w:pPr>
        <w:pStyle w:val="10"/>
      </w:pPr>
      <w:r>
        <w:t>Дождитесь появления списка связей у выбранной модели ПО.</w:t>
      </w:r>
    </w:p>
    <w:p w14:paraId="7AC8F47E" w14:textId="59F76415" w:rsidR="00790BB8" w:rsidRDefault="00790BB8" w:rsidP="0022471C">
      <w:pPr>
        <w:pStyle w:val="10"/>
      </w:pPr>
      <w:r>
        <w:t xml:space="preserve">Нажмите </w:t>
      </w:r>
      <w:r w:rsidR="00B74E26">
        <w:t>отмеченную кнопку (</w:t>
      </w:r>
      <w:r w:rsidR="008927D1">
        <w:fldChar w:fldCharType="begin"/>
      </w:r>
      <w:r w:rsidR="008927D1">
        <w:instrText xml:space="preserve"> REF _Ref175589060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11</w:t>
      </w:r>
      <w:r w:rsidR="008927D1">
        <w:fldChar w:fldCharType="end"/>
      </w:r>
      <w:r w:rsidR="00B74E26">
        <w:t>)</w:t>
      </w:r>
      <w:r>
        <w:t xml:space="preserve"> в строке связи, которую требуется удалить.</w:t>
      </w:r>
    </w:p>
    <w:p w14:paraId="74CB8854" w14:textId="77777777" w:rsidR="00090302" w:rsidRDefault="00090302" w:rsidP="009761F8">
      <w:pPr>
        <w:jc w:val="center"/>
      </w:pPr>
      <w:r>
        <w:rPr>
          <w:noProof/>
        </w:rPr>
        <w:drawing>
          <wp:inline distT="0" distB="0" distL="0" distR="0" wp14:anchorId="42BDE321" wp14:editId="4C93DF2D">
            <wp:extent cx="5128704" cy="632515"/>
            <wp:effectExtent l="38100" t="76200" r="110490" b="723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3251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C58EF" w14:textId="3D4CA118" w:rsidR="00090302" w:rsidRDefault="00090302" w:rsidP="00CC4054">
      <w:pPr>
        <w:pStyle w:val="affe"/>
      </w:pPr>
      <w:bookmarkStart w:id="46" w:name="_Ref175589060"/>
      <w:r>
        <w:t xml:space="preserve">Рисунок </w:t>
      </w:r>
      <w:fldSimple w:instr=" SEQ Рисунок \* ARABIC ">
        <w:r w:rsidR="009E7EEC">
          <w:rPr>
            <w:noProof/>
          </w:rPr>
          <w:t>11</w:t>
        </w:r>
      </w:fldSimple>
      <w:bookmarkEnd w:id="46"/>
      <w:r w:rsidRPr="00EB11CB">
        <w:t xml:space="preserve">. </w:t>
      </w:r>
      <w:r>
        <w:t xml:space="preserve">Удаление </w:t>
      </w:r>
      <w:r w:rsidR="00EB11CB">
        <w:t>связи между моделями ПО</w:t>
      </w:r>
    </w:p>
    <w:p w14:paraId="2DDD4E43" w14:textId="06D414F9" w:rsidR="00090302" w:rsidRPr="00EB11CB" w:rsidRDefault="0077482F" w:rsidP="0022471C">
      <w:pPr>
        <w:pStyle w:val="10"/>
      </w:pPr>
      <w:r>
        <w:t>Убедитесь, что связь исчезла из списка связей.</w:t>
      </w:r>
    </w:p>
    <w:p w14:paraId="434AEEF6" w14:textId="47E926A0" w:rsidR="00AF19AD" w:rsidRDefault="00AF19AD" w:rsidP="00AF19AD">
      <w:pPr>
        <w:pStyle w:val="3"/>
        <w:rPr>
          <w:lang w:eastAsia="ru-RU"/>
        </w:rPr>
      </w:pPr>
      <w:bookmarkStart w:id="47" w:name="_Toc179456847"/>
      <w:r>
        <w:rPr>
          <w:lang w:eastAsia="ru-RU"/>
        </w:rPr>
        <w:t>Удаление модели ПО</w:t>
      </w:r>
      <w:bookmarkEnd w:id="47"/>
    </w:p>
    <w:p w14:paraId="49DD1071" w14:textId="380D03E6" w:rsidR="00694533" w:rsidRDefault="00694533" w:rsidP="00694533">
      <w:pPr>
        <w:rPr>
          <w:lang w:eastAsia="ru-RU"/>
        </w:rPr>
      </w:pPr>
      <w:r w:rsidRPr="00694533">
        <w:rPr>
          <w:lang w:eastAsia="ru-RU"/>
        </w:rPr>
        <w:t xml:space="preserve">Удаление </w:t>
      </w:r>
      <w:r>
        <w:rPr>
          <w:lang w:eastAsia="ru-RU"/>
        </w:rPr>
        <w:t>модели ПО возможно при отсутствии у нее связей с другими моделями</w:t>
      </w:r>
      <w:r w:rsidRPr="00694533">
        <w:rPr>
          <w:lang w:eastAsia="ru-RU"/>
        </w:rPr>
        <w:t>.</w:t>
      </w:r>
      <w:r w:rsidR="004B734B">
        <w:rPr>
          <w:lang w:eastAsia="ru-RU"/>
        </w:rPr>
        <w:t xml:space="preserve"> Для удаления связей см. п. </w:t>
      </w:r>
      <w:r w:rsidR="00900D72">
        <w:rPr>
          <w:lang w:eastAsia="ru-RU"/>
        </w:rPr>
        <w:fldChar w:fldCharType="begin"/>
      </w:r>
      <w:r w:rsidR="00900D72">
        <w:rPr>
          <w:lang w:eastAsia="ru-RU"/>
        </w:rPr>
        <w:instrText xml:space="preserve"> REF _Ref178600574 \r \h </w:instrText>
      </w:r>
      <w:r w:rsidR="00900D72">
        <w:rPr>
          <w:lang w:eastAsia="ru-RU"/>
        </w:rPr>
      </w:r>
      <w:r w:rsidR="00900D72">
        <w:rPr>
          <w:lang w:eastAsia="ru-RU"/>
        </w:rPr>
        <w:fldChar w:fldCharType="separate"/>
      </w:r>
      <w:r w:rsidR="009E7EEC">
        <w:rPr>
          <w:lang w:eastAsia="ru-RU"/>
        </w:rPr>
        <w:t>2.6.7</w:t>
      </w:r>
      <w:r w:rsidR="00900D72">
        <w:rPr>
          <w:lang w:eastAsia="ru-RU"/>
        </w:rPr>
        <w:fldChar w:fldCharType="end"/>
      </w:r>
      <w:r w:rsidR="004B734B">
        <w:rPr>
          <w:lang w:eastAsia="ru-RU"/>
        </w:rPr>
        <w:t>.</w:t>
      </w:r>
    </w:p>
    <w:p w14:paraId="65366F7D" w14:textId="08907055" w:rsidR="0047147A" w:rsidRDefault="0047147A" w:rsidP="0047147A">
      <w:pPr>
        <w:rPr>
          <w:lang w:eastAsia="ru-RU"/>
        </w:rPr>
      </w:pPr>
      <w:r>
        <w:rPr>
          <w:lang w:eastAsia="ru-RU"/>
        </w:rPr>
        <w:t>Модель ПО можно удалить двумя способами:</w:t>
      </w:r>
    </w:p>
    <w:p w14:paraId="74600CBD" w14:textId="27C22134" w:rsidR="0047147A" w:rsidRDefault="0047147A" w:rsidP="0022471C">
      <w:pPr>
        <w:pStyle w:val="a2"/>
        <w:rPr>
          <w:lang w:eastAsia="ru-RU"/>
        </w:rPr>
      </w:pPr>
      <w:r>
        <w:rPr>
          <w:lang w:eastAsia="ru-RU"/>
        </w:rPr>
        <w:t>через кнопку на странице моделей ПО;</w:t>
      </w:r>
    </w:p>
    <w:p w14:paraId="37268B31" w14:textId="678E7781" w:rsidR="007F3634" w:rsidRDefault="0047147A" w:rsidP="0022471C">
      <w:pPr>
        <w:pStyle w:val="a2"/>
        <w:rPr>
          <w:lang w:eastAsia="ru-RU"/>
        </w:rPr>
      </w:pPr>
      <w:r>
        <w:rPr>
          <w:lang w:eastAsia="ru-RU"/>
        </w:rPr>
        <w:t>через контекстное меню.</w:t>
      </w:r>
    </w:p>
    <w:p w14:paraId="5F8B6B59" w14:textId="71A4EFAE" w:rsidR="005A4C07" w:rsidRDefault="005A4C07" w:rsidP="005A4C07">
      <w:pPr>
        <w:rPr>
          <w:lang w:eastAsia="ru-RU"/>
        </w:rPr>
      </w:pPr>
      <w:r>
        <w:rPr>
          <w:lang w:eastAsia="ru-RU"/>
        </w:rPr>
        <w:t>Для удаления модели ПО через кнопку:</w:t>
      </w:r>
    </w:p>
    <w:p w14:paraId="451132A4" w14:textId="77777777" w:rsidR="005A4C07" w:rsidRDefault="005A4C07" w:rsidP="0022471C">
      <w:pPr>
        <w:pStyle w:val="10"/>
        <w:numPr>
          <w:ilvl w:val="0"/>
          <w:numId w:val="25"/>
        </w:numPr>
      </w:pPr>
      <w:r>
        <w:t>Нажмите на модель ПО, которую требуется удалить, в списке моделей.</w:t>
      </w:r>
    </w:p>
    <w:p w14:paraId="5F8BD939" w14:textId="78CE2C48" w:rsidR="005A4C07" w:rsidRDefault="005A4C07" w:rsidP="0022471C">
      <w:pPr>
        <w:pStyle w:val="10"/>
        <w:numPr>
          <w:ilvl w:val="0"/>
          <w:numId w:val="25"/>
        </w:numPr>
      </w:pPr>
      <w:r>
        <w:t>Нажмите отмеченную кнопку</w:t>
      </w:r>
      <w:r w:rsidR="00D01391" w:rsidRPr="00D01391">
        <w:t xml:space="preserve"> (</w:t>
      </w:r>
      <w:r w:rsidR="008927D1">
        <w:fldChar w:fldCharType="begin"/>
      </w:r>
      <w:r w:rsidR="008927D1">
        <w:instrText xml:space="preserve"> REF _Ref175589083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12</w:t>
      </w:r>
      <w:r w:rsidR="008927D1">
        <w:fldChar w:fldCharType="end"/>
      </w:r>
      <w:r w:rsidR="00D01391" w:rsidRPr="00D01391">
        <w:t>)</w:t>
      </w:r>
      <w:r>
        <w:t xml:space="preserve"> над списком моделей.</w:t>
      </w:r>
    </w:p>
    <w:p w14:paraId="56811F2A" w14:textId="77777777" w:rsidR="00D01391" w:rsidRDefault="00D01391" w:rsidP="00D01391">
      <w:pPr>
        <w:keepNext/>
        <w:jc w:val="center"/>
      </w:pPr>
      <w:r>
        <w:rPr>
          <w:noProof/>
        </w:rPr>
        <w:drawing>
          <wp:inline distT="0" distB="0" distL="0" distR="0" wp14:anchorId="5D9317CB" wp14:editId="73787F4B">
            <wp:extent cx="3124471" cy="929721"/>
            <wp:effectExtent l="38100" t="76200" r="114300" b="800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929721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D0DA2" w14:textId="0897168B" w:rsidR="00D01391" w:rsidRPr="00BA13F2" w:rsidRDefault="00D01391" w:rsidP="00CC4054">
      <w:pPr>
        <w:pStyle w:val="affe"/>
      </w:pPr>
      <w:bookmarkStart w:id="48" w:name="_Ref175589083"/>
      <w:r>
        <w:t xml:space="preserve">Рисунок </w:t>
      </w:r>
      <w:fldSimple w:instr=" SEQ Рисунок \* ARABIC ">
        <w:r w:rsidR="009E7EEC">
          <w:rPr>
            <w:noProof/>
          </w:rPr>
          <w:t>12</w:t>
        </w:r>
      </w:fldSimple>
      <w:bookmarkEnd w:id="48"/>
      <w:r w:rsidRPr="00D01391">
        <w:t xml:space="preserve">. </w:t>
      </w:r>
      <w:r>
        <w:t>Удаление модели ПО через кнопку</w:t>
      </w:r>
    </w:p>
    <w:p w14:paraId="58F2CA7E" w14:textId="2CBE7320" w:rsidR="00F30737" w:rsidRDefault="00F30737" w:rsidP="0022471C">
      <w:pPr>
        <w:pStyle w:val="10"/>
        <w:numPr>
          <w:ilvl w:val="0"/>
          <w:numId w:val="25"/>
        </w:numPr>
      </w:pPr>
      <w:r>
        <w:t>Убедитесь, что модель ПО исчезла из списка моделей.</w:t>
      </w:r>
    </w:p>
    <w:p w14:paraId="14229EFF" w14:textId="556F40EF" w:rsidR="00D4665D" w:rsidRDefault="00D4665D" w:rsidP="00D4665D">
      <w:r>
        <w:t>Для удаления модели ПО через контекстное меню:</w:t>
      </w:r>
    </w:p>
    <w:p w14:paraId="0B22C334" w14:textId="77777777" w:rsidR="00D4665D" w:rsidRDefault="00D4665D" w:rsidP="0022471C">
      <w:pPr>
        <w:pStyle w:val="10"/>
        <w:numPr>
          <w:ilvl w:val="0"/>
          <w:numId w:val="26"/>
        </w:numPr>
      </w:pPr>
      <w:r>
        <w:lastRenderedPageBreak/>
        <w:t>Нажмите правой кнопкой мыши на модель ПО, который требуется удалить, в списке моделей.</w:t>
      </w:r>
    </w:p>
    <w:p w14:paraId="281AE412" w14:textId="710E56ED" w:rsidR="00D4665D" w:rsidRDefault="00D4665D" w:rsidP="0022471C">
      <w:pPr>
        <w:pStyle w:val="10"/>
        <w:numPr>
          <w:ilvl w:val="0"/>
          <w:numId w:val="26"/>
        </w:numPr>
      </w:pPr>
      <w:r>
        <w:t>Нажмите кнопку «Удалить» в контекстном меню.</w:t>
      </w:r>
    </w:p>
    <w:p w14:paraId="4E29AEF8" w14:textId="461594A2" w:rsidR="00F30737" w:rsidRPr="00694533" w:rsidRDefault="00F30737" w:rsidP="0022471C">
      <w:pPr>
        <w:pStyle w:val="10"/>
        <w:numPr>
          <w:ilvl w:val="0"/>
          <w:numId w:val="26"/>
        </w:numPr>
      </w:pPr>
      <w:r>
        <w:t>Убедитесь, что модель ПО исчезла из списка моделей.</w:t>
      </w:r>
    </w:p>
    <w:p w14:paraId="31F686D3" w14:textId="0CA72A0A" w:rsidR="0028522B" w:rsidRDefault="0028522B" w:rsidP="0028522B">
      <w:pPr>
        <w:pStyle w:val="2"/>
      </w:pPr>
      <w:bookmarkStart w:id="49" w:name="_Toc179456848"/>
      <w:r>
        <w:t>Управление шаблонами</w:t>
      </w:r>
      <w:bookmarkEnd w:id="49"/>
    </w:p>
    <w:p w14:paraId="5025A4A0" w14:textId="2623A999" w:rsidR="00C21D9B" w:rsidRDefault="00C21D9B" w:rsidP="00C21D9B">
      <w:pPr>
        <w:rPr>
          <w:lang w:eastAsia="ru-RU"/>
        </w:rPr>
      </w:pPr>
      <w:r>
        <w:rPr>
          <w:lang w:eastAsia="ru-RU"/>
        </w:rPr>
        <w:t>Шаблон безопасной конфигурации – набор рекомендуемых требований безопасности к модели ПО. Шаблоны являются основой профилей проверок, которые создают пользователи.</w:t>
      </w:r>
    </w:p>
    <w:p w14:paraId="00A07643" w14:textId="412E138C" w:rsidR="00C21D9B" w:rsidRDefault="00C21D9B" w:rsidP="00C21D9B">
      <w:pPr>
        <w:rPr>
          <w:lang w:eastAsia="ru-RU"/>
        </w:rPr>
      </w:pPr>
      <w:r>
        <w:rPr>
          <w:lang w:eastAsia="ru-RU"/>
        </w:rPr>
        <w:t>Шаблоны предоставляются разработчиками системы в файлах в формате LNZ. Предоставленные файлы шаблонов требуется самостоятельно загрузить в систему.</w:t>
      </w:r>
    </w:p>
    <w:p w14:paraId="52694928" w14:textId="1FB0A7D8" w:rsidR="00C21D9B" w:rsidRDefault="00C21D9B" w:rsidP="00C21D9B">
      <w:pPr>
        <w:rPr>
          <w:lang w:eastAsia="ru-RU"/>
        </w:rPr>
      </w:pPr>
      <w:r>
        <w:rPr>
          <w:lang w:eastAsia="ru-RU"/>
        </w:rPr>
        <w:t>После загрузки шаблона его модель появится в иерархии моделей ПО.</w:t>
      </w:r>
    </w:p>
    <w:p w14:paraId="59EDA92C" w14:textId="0CCE1C9A" w:rsidR="00326D35" w:rsidRPr="005C1149" w:rsidRDefault="00EE5D15" w:rsidP="00326D35">
      <w:pPr>
        <w:rPr>
          <w:lang w:eastAsia="ru-RU"/>
        </w:rPr>
      </w:pPr>
      <w:r>
        <w:rPr>
          <w:lang w:eastAsia="ru-RU"/>
        </w:rPr>
        <w:t>Система содержит следующую информацию о шаблонах</w:t>
      </w:r>
      <w:r w:rsidR="005C1149" w:rsidRPr="005C1149">
        <w:rPr>
          <w:lang w:eastAsia="ru-RU"/>
        </w:rPr>
        <w:t xml:space="preserve"> (</w:t>
      </w:r>
      <w:r w:rsidR="005C1149">
        <w:rPr>
          <w:lang w:eastAsia="ru-RU"/>
        </w:rPr>
        <w:fldChar w:fldCharType="begin"/>
      </w:r>
      <w:r w:rsidR="005C1149">
        <w:rPr>
          <w:lang w:eastAsia="ru-RU"/>
        </w:rPr>
        <w:instrText xml:space="preserve"> REF _Ref178759930 \h </w:instrText>
      </w:r>
      <w:r w:rsidR="005C1149">
        <w:rPr>
          <w:lang w:eastAsia="ru-RU"/>
        </w:rPr>
      </w:r>
      <w:r w:rsidR="005C1149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13</w:t>
      </w:r>
      <w:r w:rsidR="005C1149">
        <w:rPr>
          <w:lang w:eastAsia="ru-RU"/>
        </w:rPr>
        <w:fldChar w:fldCharType="end"/>
      </w:r>
      <w:r w:rsidR="005C1149" w:rsidRPr="005C1149">
        <w:rPr>
          <w:lang w:eastAsia="ru-RU"/>
        </w:rPr>
        <w:t>)</w:t>
      </w:r>
      <w:r w:rsidR="008B2C9F">
        <w:rPr>
          <w:lang w:eastAsia="ru-RU"/>
        </w:rPr>
        <w:t>:</w:t>
      </w:r>
    </w:p>
    <w:p w14:paraId="0D7FE92F" w14:textId="77777777" w:rsidR="00326D35" w:rsidRDefault="00326D35" w:rsidP="0022471C">
      <w:pPr>
        <w:pStyle w:val="a2"/>
        <w:rPr>
          <w:lang w:eastAsia="ru-RU"/>
        </w:rPr>
      </w:pPr>
      <w:r>
        <w:rPr>
          <w:lang w:eastAsia="ru-RU"/>
        </w:rPr>
        <w:t>наименование;</w:t>
      </w:r>
    </w:p>
    <w:p w14:paraId="7F216EA3" w14:textId="77777777" w:rsidR="00326D35" w:rsidRDefault="00326D35" w:rsidP="0022471C">
      <w:pPr>
        <w:pStyle w:val="a2"/>
        <w:rPr>
          <w:lang w:eastAsia="ru-RU"/>
        </w:rPr>
      </w:pPr>
      <w:r>
        <w:rPr>
          <w:lang w:eastAsia="ru-RU"/>
        </w:rPr>
        <w:t>номер версии;</w:t>
      </w:r>
    </w:p>
    <w:p w14:paraId="409E56C1" w14:textId="77777777" w:rsidR="00326D35" w:rsidRDefault="00326D35" w:rsidP="0022471C">
      <w:pPr>
        <w:pStyle w:val="a2"/>
        <w:rPr>
          <w:lang w:eastAsia="ru-RU"/>
        </w:rPr>
      </w:pPr>
      <w:r>
        <w:rPr>
          <w:lang w:eastAsia="ru-RU"/>
        </w:rPr>
        <w:t>дата последнего обновления версии;</w:t>
      </w:r>
    </w:p>
    <w:p w14:paraId="11CB33D6" w14:textId="221EEE38" w:rsidR="00326D35" w:rsidRDefault="00326D35" w:rsidP="0022471C">
      <w:pPr>
        <w:pStyle w:val="a2"/>
        <w:rPr>
          <w:lang w:eastAsia="ru-RU"/>
        </w:rPr>
      </w:pPr>
      <w:r>
        <w:rPr>
          <w:lang w:eastAsia="ru-RU"/>
        </w:rPr>
        <w:t>применимость.</w:t>
      </w:r>
    </w:p>
    <w:p w14:paraId="5A7A0200" w14:textId="77777777" w:rsidR="005C1149" w:rsidRDefault="005C1149" w:rsidP="005C114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EF853B" wp14:editId="6503112B">
            <wp:extent cx="5868000" cy="544125"/>
            <wp:effectExtent l="38100" t="76200" r="114300" b="850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26261" r="1466" b="49833"/>
                    <a:stretch/>
                  </pic:blipFill>
                  <pic:spPr bwMode="auto">
                    <a:xfrm>
                      <a:off x="0" y="0"/>
                      <a:ext cx="5868000" cy="544125"/>
                    </a:xfrm>
                    <a:prstGeom prst="rect">
                      <a:avLst/>
                    </a:prstGeom>
                    <a:ln w="6348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9C5D7" w14:textId="656CE72D" w:rsidR="005C1149" w:rsidRPr="005C1149" w:rsidRDefault="005C1149" w:rsidP="00CC4054">
      <w:pPr>
        <w:pStyle w:val="affe"/>
        <w:rPr>
          <w:lang w:eastAsia="ru-RU"/>
        </w:rPr>
      </w:pPr>
      <w:bookmarkStart w:id="50" w:name="_Ref178759930"/>
      <w:r>
        <w:t xml:space="preserve">Рисунок </w:t>
      </w:r>
      <w:fldSimple w:instr=" SEQ Рисунок \* ARABIC ">
        <w:r w:rsidR="009E7EEC">
          <w:rPr>
            <w:noProof/>
          </w:rPr>
          <w:t>13</w:t>
        </w:r>
      </w:fldSimple>
      <w:bookmarkEnd w:id="50"/>
      <w:r w:rsidRPr="005C1149">
        <w:t xml:space="preserve">. </w:t>
      </w:r>
      <w:r>
        <w:t>Шаблон конфигурации</w:t>
      </w:r>
    </w:p>
    <w:p w14:paraId="17A5A81F" w14:textId="4B812949" w:rsidR="007F17A1" w:rsidRDefault="007F17A1" w:rsidP="007F17A1">
      <w:pPr>
        <w:rPr>
          <w:lang w:eastAsia="ru-RU"/>
        </w:rPr>
      </w:pPr>
      <w:r>
        <w:rPr>
          <w:lang w:eastAsia="ru-RU"/>
        </w:rPr>
        <w:t>С шаблонами можно осуществлять следующие действия:</w:t>
      </w:r>
    </w:p>
    <w:p w14:paraId="3CCDDBE5" w14:textId="322422D3" w:rsidR="007F17A1" w:rsidRDefault="007F17A1" w:rsidP="0022471C">
      <w:pPr>
        <w:pStyle w:val="a2"/>
        <w:rPr>
          <w:lang w:eastAsia="ru-RU"/>
        </w:rPr>
      </w:pPr>
      <w:r>
        <w:rPr>
          <w:lang w:eastAsia="ru-RU"/>
        </w:rPr>
        <w:t>загружать и обновлять;</w:t>
      </w:r>
    </w:p>
    <w:p w14:paraId="2F58C468" w14:textId="570DC795" w:rsidR="007F17A1" w:rsidRDefault="007F17A1" w:rsidP="0022471C">
      <w:pPr>
        <w:pStyle w:val="a2"/>
        <w:rPr>
          <w:lang w:eastAsia="ru-RU"/>
        </w:rPr>
      </w:pPr>
      <w:r>
        <w:rPr>
          <w:lang w:eastAsia="ru-RU"/>
        </w:rPr>
        <w:t>создавать;</w:t>
      </w:r>
    </w:p>
    <w:p w14:paraId="46AE8901" w14:textId="22048CD7" w:rsidR="007F17A1" w:rsidRDefault="007F17A1" w:rsidP="0022471C">
      <w:pPr>
        <w:pStyle w:val="a2"/>
        <w:rPr>
          <w:lang w:eastAsia="ru-RU"/>
        </w:rPr>
      </w:pPr>
      <w:r>
        <w:rPr>
          <w:lang w:eastAsia="ru-RU"/>
        </w:rPr>
        <w:t>выгружать.</w:t>
      </w:r>
    </w:p>
    <w:p w14:paraId="239BE9D3" w14:textId="4230F2E4" w:rsidR="00EE5D15" w:rsidRPr="00326D35" w:rsidRDefault="00EE5D15" w:rsidP="00EE5D15">
      <w:pPr>
        <w:rPr>
          <w:lang w:eastAsia="ru-RU"/>
        </w:rPr>
      </w:pPr>
      <w:r w:rsidRPr="00EE5D15">
        <w:rPr>
          <w:lang w:eastAsia="ru-RU"/>
        </w:rPr>
        <w:t xml:space="preserve">Для управления </w:t>
      </w:r>
      <w:r>
        <w:rPr>
          <w:lang w:eastAsia="ru-RU"/>
        </w:rPr>
        <w:t>шаблонами</w:t>
      </w:r>
      <w:r w:rsidRPr="00EE5D15">
        <w:rPr>
          <w:lang w:eastAsia="ru-RU"/>
        </w:rPr>
        <w:t xml:space="preserve"> требуется выбрать пункт «</w:t>
      </w:r>
      <w:r>
        <w:rPr>
          <w:lang w:eastAsia="ru-RU"/>
        </w:rPr>
        <w:t>Шаблоны</w:t>
      </w:r>
      <w:r w:rsidRPr="00EE5D15">
        <w:rPr>
          <w:lang w:eastAsia="ru-RU"/>
        </w:rPr>
        <w:t>» в меню на странице системы.</w:t>
      </w:r>
    </w:p>
    <w:p w14:paraId="3CBCDECD" w14:textId="7EDDE816" w:rsidR="00541875" w:rsidRDefault="00541875" w:rsidP="00541875">
      <w:pPr>
        <w:pStyle w:val="3"/>
        <w:rPr>
          <w:lang w:eastAsia="ru-RU"/>
        </w:rPr>
      </w:pPr>
      <w:bookmarkStart w:id="51" w:name="_Toc179456849"/>
      <w:r>
        <w:rPr>
          <w:lang w:eastAsia="ru-RU"/>
        </w:rPr>
        <w:t>Выбор актуальной версии шаблона</w:t>
      </w:r>
      <w:bookmarkEnd w:id="5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7"/>
      </w:tblGrid>
      <w:tr w:rsidR="007E6BDE" w14:paraId="3CD3C0B0" w14:textId="77777777" w:rsidTr="007E6BDE">
        <w:trPr>
          <w:trHeight w:val="113"/>
        </w:trPr>
        <w:tc>
          <w:tcPr>
            <w:tcW w:w="8647" w:type="dxa"/>
          </w:tcPr>
          <w:p w14:paraId="4D1FAFD9" w14:textId="057CB91F" w:rsidR="007E6BDE" w:rsidRDefault="007E6BDE" w:rsidP="007E6BDE">
            <w:pPr>
              <w:spacing w:before="0"/>
              <w:ind w:left="-108"/>
              <w:rPr>
                <w:lang w:eastAsia="ru-RU"/>
              </w:rPr>
            </w:pPr>
            <w:r w:rsidRPr="00C13F63">
              <w:rPr>
                <w:lang w:eastAsia="ru-RU"/>
              </w:rPr>
              <w:t>Если версия шаблона устарела, показывается соответствующий индикатор</w:t>
            </w:r>
            <w:r>
              <w:rPr>
                <w:lang w:eastAsia="ru-RU"/>
              </w:rPr>
              <w:t>:</w:t>
            </w:r>
          </w:p>
        </w:tc>
        <w:tc>
          <w:tcPr>
            <w:tcW w:w="697" w:type="dxa"/>
            <w:vAlign w:val="center"/>
          </w:tcPr>
          <w:p w14:paraId="53AA06CD" w14:textId="23055581" w:rsidR="007E6BDE" w:rsidRDefault="007E6BDE" w:rsidP="007E6BDE">
            <w:pPr>
              <w:spacing w:before="0"/>
              <w:ind w:left="-105"/>
              <w:jc w:val="left"/>
              <w:rPr>
                <w:lang w:eastAsia="ru-RU"/>
              </w:rPr>
            </w:pPr>
            <w:r w:rsidRPr="007E6BDE">
              <w:rPr>
                <w:noProof/>
                <w:lang w:eastAsia="ru-RU"/>
              </w:rPr>
              <w:drawing>
                <wp:inline distT="0" distB="0" distL="0" distR="0" wp14:anchorId="58D0E92A" wp14:editId="55434B15">
                  <wp:extent cx="188461" cy="168965"/>
                  <wp:effectExtent l="0" t="0" r="254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93" cy="19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DC00F" w14:textId="47D306F8" w:rsidR="00C13F63" w:rsidRDefault="00C13F63" w:rsidP="00C13F63">
      <w:pPr>
        <w:rPr>
          <w:lang w:eastAsia="ru-RU"/>
        </w:rPr>
      </w:pPr>
      <w:r>
        <w:rPr>
          <w:lang w:eastAsia="ru-RU"/>
        </w:rPr>
        <w:t>Для выбора актуальной версии шаблона:</w:t>
      </w:r>
    </w:p>
    <w:p w14:paraId="458DE43A" w14:textId="77777777" w:rsidR="00C13F63" w:rsidRDefault="00C13F63" w:rsidP="0022471C">
      <w:pPr>
        <w:pStyle w:val="10"/>
        <w:numPr>
          <w:ilvl w:val="0"/>
          <w:numId w:val="81"/>
        </w:numPr>
      </w:pPr>
      <w:r>
        <w:t>Убедитесь, что у шаблона присутствует индикатор того, что версия не актуальна.</w:t>
      </w:r>
    </w:p>
    <w:p w14:paraId="6F796AAC" w14:textId="77777777" w:rsidR="00C13F63" w:rsidRDefault="00C13F63" w:rsidP="0022471C">
      <w:pPr>
        <w:pStyle w:val="10"/>
      </w:pPr>
      <w:r>
        <w:t>Нажмите на выпадающий список версий шаблона.</w:t>
      </w:r>
    </w:p>
    <w:p w14:paraId="1752DC14" w14:textId="06B9ADB1" w:rsidR="00C13F63" w:rsidRDefault="00C13F63" w:rsidP="0022471C">
      <w:pPr>
        <w:pStyle w:val="10"/>
      </w:pPr>
      <w:r>
        <w:t>Выберите актуальную версию в списке.</w:t>
      </w:r>
    </w:p>
    <w:p w14:paraId="1C491E2B" w14:textId="4099CDAE" w:rsidR="000E25C4" w:rsidRPr="00C13F63" w:rsidRDefault="000E25C4" w:rsidP="0022471C">
      <w:pPr>
        <w:pStyle w:val="10"/>
      </w:pPr>
      <w:r>
        <w:t>Убедитесь, что индикатор исчез.</w:t>
      </w:r>
    </w:p>
    <w:p w14:paraId="22D51427" w14:textId="677469F2" w:rsidR="00541875" w:rsidRDefault="00541875" w:rsidP="00541875">
      <w:pPr>
        <w:pStyle w:val="3"/>
        <w:rPr>
          <w:lang w:eastAsia="ru-RU"/>
        </w:rPr>
      </w:pPr>
      <w:bookmarkStart w:id="52" w:name="_Ref178600506"/>
      <w:bookmarkStart w:id="53" w:name="_Toc179456850"/>
      <w:r>
        <w:rPr>
          <w:lang w:eastAsia="ru-RU"/>
        </w:rPr>
        <w:lastRenderedPageBreak/>
        <w:t>Загрузка и обновление шаблона</w:t>
      </w:r>
      <w:bookmarkEnd w:id="52"/>
      <w:bookmarkEnd w:id="53"/>
    </w:p>
    <w:p w14:paraId="134EF7CD" w14:textId="72A3CBDB" w:rsidR="000E25C4" w:rsidRDefault="000E25C4" w:rsidP="000E25C4">
      <w:pPr>
        <w:rPr>
          <w:lang w:eastAsia="ru-RU"/>
        </w:rPr>
      </w:pPr>
      <w:r>
        <w:rPr>
          <w:lang w:eastAsia="ru-RU"/>
        </w:rPr>
        <w:t>Для загрузки шаблона:</w:t>
      </w:r>
    </w:p>
    <w:p w14:paraId="578534CF" w14:textId="60CA6547" w:rsidR="000E25C4" w:rsidRDefault="000E25C4" w:rsidP="0022471C">
      <w:pPr>
        <w:pStyle w:val="10"/>
        <w:numPr>
          <w:ilvl w:val="0"/>
          <w:numId w:val="82"/>
        </w:numPr>
      </w:pPr>
      <w:r>
        <w:t>Нажмите кнопку «Обновить» и дождитесь открытия окна Проводника.</w:t>
      </w:r>
    </w:p>
    <w:p w14:paraId="2C47D207" w14:textId="77777777" w:rsidR="000E25C4" w:rsidRDefault="000E25C4" w:rsidP="0022471C">
      <w:pPr>
        <w:pStyle w:val="10"/>
      </w:pPr>
      <w:r>
        <w:t>Выберите архив шаблона в формате LNZ в Проводнике.</w:t>
      </w:r>
    </w:p>
    <w:p w14:paraId="4BAA4281" w14:textId="04AE1DAE" w:rsidR="000E25C4" w:rsidRDefault="000E25C4" w:rsidP="0022471C">
      <w:pPr>
        <w:pStyle w:val="10"/>
      </w:pPr>
      <w:r>
        <w:t>Дождитесь загрузки новой версии шаблона.</w:t>
      </w:r>
    </w:p>
    <w:p w14:paraId="2EC71249" w14:textId="7CEB0E8C" w:rsidR="000E25C4" w:rsidRDefault="000E25C4" w:rsidP="0022471C">
      <w:pPr>
        <w:pStyle w:val="10"/>
      </w:pPr>
      <w:r>
        <w:t>Убедитесь, что новая версия загружена.</w:t>
      </w:r>
    </w:p>
    <w:p w14:paraId="17640C5C" w14:textId="74BDE2A9" w:rsidR="000E25C4" w:rsidRDefault="000E25C4" w:rsidP="00AF13AD">
      <w:r>
        <w:t>Для обновления шаблона:</w:t>
      </w:r>
    </w:p>
    <w:p w14:paraId="401996E2" w14:textId="460CDD4B" w:rsidR="000E25C4" w:rsidRDefault="000E25C4" w:rsidP="0022471C">
      <w:pPr>
        <w:pStyle w:val="10"/>
        <w:numPr>
          <w:ilvl w:val="0"/>
          <w:numId w:val="83"/>
        </w:numPr>
      </w:pPr>
      <w:r>
        <w:t>Нажмите кнопку «Обновить» и дождитесь открытия окна Проводника.</w:t>
      </w:r>
    </w:p>
    <w:p w14:paraId="0274A924" w14:textId="77777777" w:rsidR="000E25C4" w:rsidRDefault="000E25C4" w:rsidP="0022471C">
      <w:pPr>
        <w:pStyle w:val="10"/>
      </w:pPr>
      <w:r>
        <w:t>Выберите архив шаблона в формате LNZ в Проводнике.</w:t>
      </w:r>
    </w:p>
    <w:p w14:paraId="33AD52EC" w14:textId="609A0BAA" w:rsidR="000E25C4" w:rsidRDefault="000E25C4" w:rsidP="0022471C">
      <w:pPr>
        <w:pStyle w:val="10"/>
      </w:pPr>
      <w:r>
        <w:t>Дождитесь загрузки новой версии шаблона.</w:t>
      </w:r>
    </w:p>
    <w:p w14:paraId="10BE6DE0" w14:textId="19E5F50A" w:rsidR="000E25C4" w:rsidRPr="000E25C4" w:rsidRDefault="000E25C4" w:rsidP="0022471C">
      <w:pPr>
        <w:pStyle w:val="10"/>
      </w:pPr>
      <w:r>
        <w:t>Убедитесь, что шаблон обновлен.</w:t>
      </w:r>
    </w:p>
    <w:p w14:paraId="4745CAF0" w14:textId="2B522010" w:rsidR="00541875" w:rsidRDefault="00CB7EFA" w:rsidP="00541875">
      <w:pPr>
        <w:pStyle w:val="3"/>
        <w:rPr>
          <w:lang w:eastAsia="ru-RU"/>
        </w:rPr>
      </w:pPr>
      <w:bookmarkStart w:id="54" w:name="_Toc179456851"/>
      <w:r>
        <w:rPr>
          <w:lang w:eastAsia="ru-RU"/>
        </w:rPr>
        <w:t>С</w:t>
      </w:r>
      <w:r w:rsidR="00541875">
        <w:rPr>
          <w:lang w:eastAsia="ru-RU"/>
        </w:rPr>
        <w:t>оздание шаблона</w:t>
      </w:r>
      <w:bookmarkEnd w:id="54"/>
    </w:p>
    <w:p w14:paraId="17CE915C" w14:textId="3FE40369" w:rsidR="00315261" w:rsidRDefault="00315261" w:rsidP="00315261">
      <w:pPr>
        <w:rPr>
          <w:lang w:eastAsia="ru-RU"/>
        </w:rPr>
      </w:pPr>
      <w:r>
        <w:rPr>
          <w:lang w:eastAsia="ru-RU"/>
        </w:rPr>
        <w:t>Шаблоны создаются на основе профилей.</w:t>
      </w:r>
    </w:p>
    <w:p w14:paraId="460E1039" w14:textId="589330D5" w:rsidR="00315261" w:rsidRDefault="00315261" w:rsidP="00315261">
      <w:pPr>
        <w:rPr>
          <w:lang w:eastAsia="ru-RU"/>
        </w:rPr>
      </w:pPr>
      <w:r>
        <w:rPr>
          <w:lang w:eastAsia="ru-RU"/>
        </w:rPr>
        <w:t>Создание шаблона осуществляется на странице «Профили».</w:t>
      </w:r>
    </w:p>
    <w:p w14:paraId="71FB6C22" w14:textId="21C551EB" w:rsidR="00315261" w:rsidRDefault="00315261" w:rsidP="00315261">
      <w:pPr>
        <w:rPr>
          <w:lang w:eastAsia="ru-RU"/>
        </w:rPr>
      </w:pPr>
      <w:r>
        <w:rPr>
          <w:lang w:eastAsia="ru-RU"/>
        </w:rPr>
        <w:t>Для создания шаблона:</w:t>
      </w:r>
    </w:p>
    <w:p w14:paraId="55703B14" w14:textId="77777777" w:rsidR="00315261" w:rsidRDefault="00315261" w:rsidP="0022471C">
      <w:pPr>
        <w:pStyle w:val="10"/>
        <w:numPr>
          <w:ilvl w:val="0"/>
          <w:numId w:val="84"/>
        </w:numPr>
      </w:pPr>
      <w:r>
        <w:t>Нажмите на профиль, на основе которого требуется создать шаблон, в списке профилей.</w:t>
      </w:r>
    </w:p>
    <w:p w14:paraId="08A4D22B" w14:textId="2D1D9837" w:rsidR="00315261" w:rsidRDefault="00315261" w:rsidP="0022471C">
      <w:pPr>
        <w:pStyle w:val="10"/>
      </w:pPr>
      <w:r>
        <w:t>Нажмите отмеченную кнопку (</w:t>
      </w:r>
      <w:r w:rsidR="00720042">
        <w:fldChar w:fldCharType="begin"/>
      </w:r>
      <w:r w:rsidR="00720042">
        <w:instrText xml:space="preserve"> REF _Ref178607309 \h </w:instrText>
      </w:r>
      <w:r w:rsidR="00720042">
        <w:fldChar w:fldCharType="separate"/>
      </w:r>
      <w:r w:rsidR="009E7EEC">
        <w:t xml:space="preserve">Рисунок </w:t>
      </w:r>
      <w:r w:rsidR="009E7EEC">
        <w:rPr>
          <w:noProof/>
        </w:rPr>
        <w:t>14</w:t>
      </w:r>
      <w:r w:rsidR="00720042">
        <w:fldChar w:fldCharType="end"/>
      </w:r>
      <w:r>
        <w:t>)</w:t>
      </w:r>
      <w:r w:rsidR="00C47E4D">
        <w:t xml:space="preserve"> </w:t>
      </w:r>
      <w:r>
        <w:t>в строке с названием профиля и дождитесь появления окна создания шаблона.</w:t>
      </w:r>
    </w:p>
    <w:p w14:paraId="6F98AE54" w14:textId="77777777" w:rsidR="00720042" w:rsidRDefault="00720042" w:rsidP="00804F3F">
      <w:pPr>
        <w:jc w:val="center"/>
      </w:pPr>
      <w:r>
        <w:rPr>
          <w:noProof/>
        </w:rPr>
        <w:drawing>
          <wp:inline distT="0" distB="0" distL="0" distR="0" wp14:anchorId="4F19B378" wp14:editId="3BB97084">
            <wp:extent cx="5868000" cy="321818"/>
            <wp:effectExtent l="38100" t="76200" r="114300" b="787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81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3A332" w14:textId="60584FCE" w:rsidR="00720042" w:rsidRPr="00720042" w:rsidRDefault="00720042" w:rsidP="00CC4054">
      <w:pPr>
        <w:pStyle w:val="affe"/>
      </w:pPr>
      <w:bookmarkStart w:id="55" w:name="_Ref178607309"/>
      <w:r>
        <w:t xml:space="preserve">Рисунок </w:t>
      </w:r>
      <w:fldSimple w:instr=" SEQ Рисунок \* ARABIC ">
        <w:r w:rsidR="009E7EEC">
          <w:rPr>
            <w:noProof/>
          </w:rPr>
          <w:t>14</w:t>
        </w:r>
      </w:fldSimple>
      <w:bookmarkEnd w:id="55"/>
      <w:r w:rsidRPr="00720042">
        <w:t xml:space="preserve">. </w:t>
      </w:r>
      <w:r>
        <w:t>Создание шаблона из профиля</w:t>
      </w:r>
    </w:p>
    <w:p w14:paraId="41179A36" w14:textId="77777777" w:rsidR="00315261" w:rsidRDefault="00315261" w:rsidP="0022471C">
      <w:pPr>
        <w:pStyle w:val="10"/>
      </w:pPr>
      <w:r>
        <w:t>Введите наименование шаблона.</w:t>
      </w:r>
    </w:p>
    <w:p w14:paraId="0B334728" w14:textId="3B37E606" w:rsidR="00315261" w:rsidRDefault="00315261" w:rsidP="0022471C">
      <w:pPr>
        <w:pStyle w:val="10"/>
      </w:pPr>
      <w:r>
        <w:t>Нажмите кнопку «Сохранить».</w:t>
      </w:r>
    </w:p>
    <w:p w14:paraId="6A8035E4" w14:textId="7FAF8267" w:rsidR="00AB7FF5" w:rsidRDefault="00AB7FF5" w:rsidP="0022471C">
      <w:pPr>
        <w:pStyle w:val="10"/>
      </w:pPr>
      <w:r>
        <w:t>Перейдите на страницу «Шаблоны».</w:t>
      </w:r>
    </w:p>
    <w:p w14:paraId="0B2AB3AA" w14:textId="6F81D376" w:rsidR="00AB7FF5" w:rsidRPr="00315261" w:rsidRDefault="00AB7FF5" w:rsidP="0022471C">
      <w:pPr>
        <w:pStyle w:val="10"/>
      </w:pPr>
      <w:r>
        <w:t xml:space="preserve">Убедитесь, что шаблон </w:t>
      </w:r>
      <w:r w:rsidR="006C5D9C">
        <w:t>появился в списке шаблонов</w:t>
      </w:r>
      <w:r>
        <w:t>.</w:t>
      </w:r>
    </w:p>
    <w:p w14:paraId="4304075D" w14:textId="0D0E16D6" w:rsidR="00541875" w:rsidRDefault="00541875" w:rsidP="00541875">
      <w:pPr>
        <w:pStyle w:val="3"/>
        <w:rPr>
          <w:lang w:eastAsia="ru-RU"/>
        </w:rPr>
      </w:pPr>
      <w:bookmarkStart w:id="56" w:name="_Toc179456852"/>
      <w:r>
        <w:rPr>
          <w:lang w:eastAsia="ru-RU"/>
        </w:rPr>
        <w:t>Выгрузка шаблонов</w:t>
      </w:r>
      <w:bookmarkEnd w:id="56"/>
    </w:p>
    <w:p w14:paraId="23821AD1" w14:textId="5C6BFFD3" w:rsidR="00965D03" w:rsidRDefault="00965D03" w:rsidP="00965D03">
      <w:pPr>
        <w:rPr>
          <w:lang w:eastAsia="ru-RU"/>
        </w:rPr>
      </w:pPr>
      <w:r>
        <w:rPr>
          <w:lang w:eastAsia="ru-RU"/>
        </w:rPr>
        <w:t>Выгрузка шаблона необходима для распространения шаблонов пользователям. Шаблоны выгружаются в формате LNZ.</w:t>
      </w:r>
    </w:p>
    <w:p w14:paraId="708EC58A" w14:textId="12A3FF83" w:rsidR="00965D03" w:rsidRDefault="00965D03" w:rsidP="00965D03">
      <w:pPr>
        <w:rPr>
          <w:lang w:eastAsia="ru-RU"/>
        </w:rPr>
      </w:pPr>
      <w:r>
        <w:rPr>
          <w:lang w:eastAsia="ru-RU"/>
        </w:rPr>
        <w:t>Выгрузка шаблонов осуществляется на странице «Профили».</w:t>
      </w:r>
    </w:p>
    <w:p w14:paraId="6A3131AF" w14:textId="77777777" w:rsidR="00965D03" w:rsidRPr="00965D03" w:rsidRDefault="00965D03" w:rsidP="00965D03">
      <w:pPr>
        <w:rPr>
          <w:lang w:eastAsia="ru-RU"/>
        </w:rPr>
      </w:pPr>
      <w:r w:rsidRPr="00965D03">
        <w:rPr>
          <w:lang w:eastAsia="ru-RU"/>
        </w:rPr>
        <w:t>Выгрузка доступна только для профилей, на основе которых созданы шаблоны.</w:t>
      </w:r>
    </w:p>
    <w:p w14:paraId="6E177196" w14:textId="5A1D5BE4" w:rsidR="00965D03" w:rsidRDefault="00965D03" w:rsidP="00965D03">
      <w:pPr>
        <w:rPr>
          <w:lang w:eastAsia="ru-RU"/>
        </w:rPr>
      </w:pPr>
      <w:r>
        <w:rPr>
          <w:lang w:eastAsia="ru-RU"/>
        </w:rPr>
        <w:t>Для выгрузки шаблона:</w:t>
      </w:r>
    </w:p>
    <w:p w14:paraId="146D7005" w14:textId="77777777" w:rsidR="00965D03" w:rsidRDefault="00965D03" w:rsidP="0022471C">
      <w:pPr>
        <w:pStyle w:val="10"/>
        <w:numPr>
          <w:ilvl w:val="0"/>
          <w:numId w:val="85"/>
        </w:numPr>
      </w:pPr>
      <w:r>
        <w:t>Нажмите на профиль, шаблон которого требуется выгрузить, в списке профилей.</w:t>
      </w:r>
    </w:p>
    <w:p w14:paraId="456F3247" w14:textId="410A7091" w:rsidR="00965D03" w:rsidRDefault="00965D03" w:rsidP="0022471C">
      <w:pPr>
        <w:pStyle w:val="10"/>
      </w:pPr>
      <w:r>
        <w:t>Нажмите отмеченную кнопку (</w:t>
      </w:r>
      <w:r w:rsidR="00720042">
        <w:fldChar w:fldCharType="begin"/>
      </w:r>
      <w:r w:rsidR="00720042">
        <w:instrText xml:space="preserve"> REF _Ref178607385 \h </w:instrText>
      </w:r>
      <w:r w:rsidR="00720042">
        <w:fldChar w:fldCharType="separate"/>
      </w:r>
      <w:r w:rsidR="009E7EEC">
        <w:t xml:space="preserve">Рисунок </w:t>
      </w:r>
      <w:r w:rsidR="009E7EEC">
        <w:rPr>
          <w:noProof/>
        </w:rPr>
        <w:t>15</w:t>
      </w:r>
      <w:r w:rsidR="00720042">
        <w:fldChar w:fldCharType="end"/>
      </w:r>
      <w:r>
        <w:t>)</w:t>
      </w:r>
      <w:r w:rsidR="00C47E4D">
        <w:t xml:space="preserve"> </w:t>
      </w:r>
      <w:r>
        <w:t>в строке с названием профиля.</w:t>
      </w:r>
    </w:p>
    <w:p w14:paraId="19BD2AFC" w14:textId="77777777" w:rsidR="00720042" w:rsidRDefault="00720042" w:rsidP="00804F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9CFBA" wp14:editId="38EB62B4">
            <wp:extent cx="5868000" cy="321818"/>
            <wp:effectExtent l="38100" t="76200" r="114300" b="787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81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51E0C" w14:textId="794F19DA" w:rsidR="00720042" w:rsidRDefault="00720042" w:rsidP="00CC4054">
      <w:pPr>
        <w:pStyle w:val="affe"/>
      </w:pPr>
      <w:bookmarkStart w:id="57" w:name="_Ref178607385"/>
      <w:r>
        <w:t xml:space="preserve">Рисунок </w:t>
      </w:r>
      <w:fldSimple w:instr=" SEQ Рисунок \* ARABIC ">
        <w:r w:rsidR="009E7EEC">
          <w:rPr>
            <w:noProof/>
          </w:rPr>
          <w:t>15</w:t>
        </w:r>
      </w:fldSimple>
      <w:bookmarkEnd w:id="57"/>
      <w:r>
        <w:t>. Выгрузка шаблона из профиля</w:t>
      </w:r>
    </w:p>
    <w:p w14:paraId="388E0DF2" w14:textId="55E8AC0D" w:rsidR="00965D03" w:rsidRPr="00965D03" w:rsidRDefault="00965D03" w:rsidP="0022471C">
      <w:pPr>
        <w:pStyle w:val="10"/>
      </w:pPr>
      <w:r>
        <w:t>Дождитесь скачивания шаблона.</w:t>
      </w:r>
    </w:p>
    <w:p w14:paraId="4D501399" w14:textId="111D73F7" w:rsidR="00500FE4" w:rsidRDefault="00500FE4" w:rsidP="00500FE4">
      <w:pPr>
        <w:pStyle w:val="2"/>
      </w:pPr>
      <w:bookmarkStart w:id="58" w:name="_Toc179456853"/>
      <w:r>
        <w:t>Управление профилями</w:t>
      </w:r>
      <w:bookmarkEnd w:id="58"/>
    </w:p>
    <w:p w14:paraId="5182BF1D" w14:textId="0828433E" w:rsidR="004072D7" w:rsidRDefault="004072D7" w:rsidP="004072D7">
      <w:pPr>
        <w:rPr>
          <w:lang w:eastAsia="ru-RU"/>
        </w:rPr>
      </w:pPr>
      <w:r w:rsidRPr="004072D7">
        <w:rPr>
          <w:lang w:eastAsia="ru-RU"/>
        </w:rPr>
        <w:t>Профиль проверки – набор требований безопасности</w:t>
      </w:r>
      <w:r>
        <w:rPr>
          <w:lang w:eastAsia="ru-RU"/>
        </w:rPr>
        <w:t>, предназначенный для проверки модели ПО при проведении аудита.</w:t>
      </w:r>
    </w:p>
    <w:p w14:paraId="1155916E" w14:textId="2CF260D0" w:rsidR="00FC0476" w:rsidRDefault="00FC0476" w:rsidP="00FC0476">
      <w:pPr>
        <w:rPr>
          <w:lang w:eastAsia="ru-RU"/>
        </w:rPr>
      </w:pPr>
      <w:r>
        <w:rPr>
          <w:lang w:eastAsia="ru-RU"/>
        </w:rPr>
        <w:t>Система содержит следующую информацию о профилях</w:t>
      </w:r>
      <w:r w:rsidR="00206021">
        <w:rPr>
          <w:lang w:eastAsia="ru-RU"/>
        </w:rPr>
        <w:t xml:space="preserve"> (</w:t>
      </w:r>
      <w:r w:rsidR="00206021">
        <w:rPr>
          <w:lang w:eastAsia="ru-RU"/>
        </w:rPr>
        <w:fldChar w:fldCharType="begin"/>
      </w:r>
      <w:r w:rsidR="00206021">
        <w:rPr>
          <w:lang w:eastAsia="ru-RU"/>
        </w:rPr>
        <w:instrText xml:space="preserve"> REF _Ref178766964 \h </w:instrText>
      </w:r>
      <w:r w:rsidR="00206021">
        <w:rPr>
          <w:lang w:eastAsia="ru-RU"/>
        </w:rPr>
      </w:r>
      <w:r w:rsidR="00206021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16</w:t>
      </w:r>
      <w:r w:rsidR="00206021">
        <w:rPr>
          <w:lang w:eastAsia="ru-RU"/>
        </w:rPr>
        <w:fldChar w:fldCharType="end"/>
      </w:r>
      <w:r w:rsidR="00206021">
        <w:rPr>
          <w:lang w:eastAsia="ru-RU"/>
        </w:rPr>
        <w:t>)</w:t>
      </w:r>
      <w:r>
        <w:rPr>
          <w:lang w:eastAsia="ru-RU"/>
        </w:rPr>
        <w:t>:</w:t>
      </w:r>
    </w:p>
    <w:p w14:paraId="0BA85F58" w14:textId="5FA51F99" w:rsidR="00FC0476" w:rsidRDefault="00FC0476" w:rsidP="0022471C">
      <w:pPr>
        <w:pStyle w:val="a2"/>
        <w:rPr>
          <w:lang w:eastAsia="ru-RU"/>
        </w:rPr>
      </w:pPr>
      <w:r>
        <w:rPr>
          <w:lang w:eastAsia="ru-RU"/>
        </w:rPr>
        <w:t>наименование профиля;</w:t>
      </w:r>
    </w:p>
    <w:p w14:paraId="5CBA1FD9" w14:textId="123EE522" w:rsidR="00FC0476" w:rsidRDefault="00FC0476" w:rsidP="0022471C">
      <w:pPr>
        <w:pStyle w:val="a2"/>
        <w:rPr>
          <w:lang w:eastAsia="ru-RU"/>
        </w:rPr>
      </w:pPr>
      <w:r>
        <w:rPr>
          <w:lang w:eastAsia="ru-RU"/>
        </w:rPr>
        <w:t>применимость;</w:t>
      </w:r>
    </w:p>
    <w:p w14:paraId="11E911E3" w14:textId="0E6CEC85" w:rsidR="00FC0476" w:rsidRDefault="00FC0476" w:rsidP="0022471C">
      <w:pPr>
        <w:pStyle w:val="a2"/>
        <w:rPr>
          <w:lang w:eastAsia="ru-RU"/>
        </w:rPr>
      </w:pPr>
      <w:r>
        <w:rPr>
          <w:lang w:eastAsia="ru-RU"/>
        </w:rPr>
        <w:t>статус;</w:t>
      </w:r>
    </w:p>
    <w:p w14:paraId="03BA5C26" w14:textId="4A459759" w:rsidR="00FC0476" w:rsidRDefault="00FC0476" w:rsidP="0022471C">
      <w:pPr>
        <w:pStyle w:val="a2"/>
        <w:rPr>
          <w:lang w:eastAsia="ru-RU"/>
        </w:rPr>
      </w:pPr>
      <w:r>
        <w:rPr>
          <w:lang w:eastAsia="ru-RU"/>
        </w:rPr>
        <w:t>дата последнего изменения.</w:t>
      </w:r>
    </w:p>
    <w:p w14:paraId="285FE519" w14:textId="77777777" w:rsidR="00206021" w:rsidRDefault="00206021" w:rsidP="00206021">
      <w:pPr>
        <w:keepNext/>
        <w:jc w:val="center"/>
      </w:pPr>
      <w:r>
        <w:rPr>
          <w:noProof/>
          <w:lang w:val="en-US" w:eastAsia="ru-RU"/>
        </w:rPr>
        <w:drawing>
          <wp:inline distT="0" distB="0" distL="0" distR="0" wp14:anchorId="0F6A516E" wp14:editId="2E54C08D">
            <wp:extent cx="5868000" cy="851640"/>
            <wp:effectExtent l="38100" t="76200" r="114300" b="819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5291" r="2397" b="5397"/>
                    <a:stretch/>
                  </pic:blipFill>
                  <pic:spPr bwMode="auto">
                    <a:xfrm>
                      <a:off x="0" y="0"/>
                      <a:ext cx="5868000" cy="851640"/>
                    </a:xfrm>
                    <a:prstGeom prst="rect">
                      <a:avLst/>
                    </a:prstGeom>
                    <a:ln w="6348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20E3" w14:textId="6385DBAC" w:rsidR="00216FFC" w:rsidRPr="00206021" w:rsidRDefault="00206021" w:rsidP="00CC4054">
      <w:pPr>
        <w:pStyle w:val="affe"/>
        <w:rPr>
          <w:lang w:eastAsia="ru-RU"/>
        </w:rPr>
      </w:pPr>
      <w:bookmarkStart w:id="59" w:name="_Ref178766964"/>
      <w:r>
        <w:t xml:space="preserve">Рисунок </w:t>
      </w:r>
      <w:fldSimple w:instr=" SEQ Рисунок \* ARABIC ">
        <w:r w:rsidR="009E7EEC">
          <w:rPr>
            <w:noProof/>
          </w:rPr>
          <w:t>16</w:t>
        </w:r>
      </w:fldSimple>
      <w:bookmarkEnd w:id="59"/>
      <w:r w:rsidRPr="0017715A">
        <w:t xml:space="preserve">. </w:t>
      </w:r>
      <w:r w:rsidR="00AA5424">
        <w:t>Информация о профиле</w:t>
      </w:r>
    </w:p>
    <w:p w14:paraId="3E719178" w14:textId="32F88F5A" w:rsidR="001066E9" w:rsidRDefault="001066E9" w:rsidP="00DD23DF">
      <w:pPr>
        <w:rPr>
          <w:lang w:eastAsia="ru-RU"/>
        </w:rPr>
      </w:pPr>
      <w:r>
        <w:rPr>
          <w:lang w:eastAsia="ru-RU"/>
        </w:rPr>
        <w:t>Статус профиля может быть следующим:</w:t>
      </w:r>
    </w:p>
    <w:p w14:paraId="4D61C687" w14:textId="74FFE32F" w:rsidR="001066E9" w:rsidRDefault="001066E9" w:rsidP="0022471C">
      <w:pPr>
        <w:pStyle w:val="a2"/>
        <w:rPr>
          <w:lang w:eastAsia="ru-RU"/>
        </w:rPr>
      </w:pPr>
      <w:r>
        <w:rPr>
          <w:lang w:eastAsia="ru-RU"/>
        </w:rPr>
        <w:t>«Черновик» – устанавливается автоматически при создании профиля и означает, что профиль требует заполнения требованиями;</w:t>
      </w:r>
    </w:p>
    <w:p w14:paraId="3B0A0295" w14:textId="31E6D2A3" w:rsidR="001066E9" w:rsidRDefault="001066E9" w:rsidP="0022471C">
      <w:pPr>
        <w:pStyle w:val="a2"/>
        <w:rPr>
          <w:lang w:eastAsia="ru-RU"/>
        </w:rPr>
      </w:pPr>
      <w:r>
        <w:rPr>
          <w:lang w:eastAsia="ru-RU"/>
        </w:rPr>
        <w:t>«Активный» – означает, что профиль может использоваться в аудите экземпляров ПО;</w:t>
      </w:r>
    </w:p>
    <w:p w14:paraId="04A048DD" w14:textId="258BADB8" w:rsidR="001066E9" w:rsidRDefault="001066E9" w:rsidP="0022471C">
      <w:pPr>
        <w:pStyle w:val="a2"/>
        <w:rPr>
          <w:lang w:eastAsia="ru-RU"/>
        </w:rPr>
      </w:pPr>
      <w:r>
        <w:rPr>
          <w:lang w:eastAsia="ru-RU"/>
        </w:rPr>
        <w:t>«Архивный» – означает, что профиль не используется в аудите экземпляров ПО.</w:t>
      </w:r>
    </w:p>
    <w:p w14:paraId="6ACC2099" w14:textId="78C87D08" w:rsidR="00DD23DF" w:rsidRDefault="00DD23DF" w:rsidP="00DD23DF">
      <w:pPr>
        <w:rPr>
          <w:lang w:eastAsia="ru-RU"/>
        </w:rPr>
      </w:pPr>
      <w:r>
        <w:rPr>
          <w:lang w:eastAsia="ru-RU"/>
        </w:rPr>
        <w:t>С профилями можно осуществлять следующие действия:</w:t>
      </w:r>
    </w:p>
    <w:p w14:paraId="5333F229" w14:textId="017FE817" w:rsidR="00DD23DF" w:rsidRDefault="00DD23DF" w:rsidP="0022471C">
      <w:pPr>
        <w:pStyle w:val="a2"/>
        <w:rPr>
          <w:lang w:eastAsia="ru-RU"/>
        </w:rPr>
      </w:pPr>
      <w:r>
        <w:rPr>
          <w:lang w:eastAsia="ru-RU"/>
        </w:rPr>
        <w:t>создавать;</w:t>
      </w:r>
    </w:p>
    <w:p w14:paraId="5A99009D" w14:textId="3AB97B1A" w:rsidR="00820DEC" w:rsidRDefault="00820DEC" w:rsidP="0022471C">
      <w:pPr>
        <w:pStyle w:val="a2"/>
        <w:rPr>
          <w:lang w:eastAsia="ru-RU"/>
        </w:rPr>
      </w:pPr>
      <w:r>
        <w:rPr>
          <w:lang w:eastAsia="ru-RU"/>
        </w:rPr>
        <w:t>копировать;</w:t>
      </w:r>
    </w:p>
    <w:p w14:paraId="7E775645" w14:textId="111B1212" w:rsidR="00DD23DF" w:rsidRDefault="00DD23DF" w:rsidP="0022471C">
      <w:pPr>
        <w:pStyle w:val="a2"/>
        <w:rPr>
          <w:lang w:eastAsia="ru-RU"/>
        </w:rPr>
      </w:pPr>
      <w:r>
        <w:rPr>
          <w:lang w:eastAsia="ru-RU"/>
        </w:rPr>
        <w:t>редактировать</w:t>
      </w:r>
      <w:r w:rsidR="00820DEC">
        <w:rPr>
          <w:lang w:eastAsia="ru-RU"/>
        </w:rPr>
        <w:t xml:space="preserve"> свойства</w:t>
      </w:r>
      <w:r>
        <w:rPr>
          <w:lang w:eastAsia="ru-RU"/>
        </w:rPr>
        <w:t>;</w:t>
      </w:r>
    </w:p>
    <w:p w14:paraId="5690E8BF" w14:textId="27015882" w:rsidR="00820DEC" w:rsidRDefault="00820DEC" w:rsidP="0022471C">
      <w:pPr>
        <w:pStyle w:val="a2"/>
        <w:rPr>
          <w:lang w:eastAsia="ru-RU"/>
        </w:rPr>
      </w:pPr>
      <w:r>
        <w:rPr>
          <w:lang w:eastAsia="ru-RU"/>
        </w:rPr>
        <w:t>редактировать требования;</w:t>
      </w:r>
    </w:p>
    <w:p w14:paraId="79AD3FE0" w14:textId="2BCB5972" w:rsidR="00123033" w:rsidRDefault="00123033" w:rsidP="0022471C">
      <w:pPr>
        <w:pStyle w:val="a2"/>
        <w:rPr>
          <w:lang w:eastAsia="ru-RU"/>
        </w:rPr>
      </w:pPr>
      <w:r>
        <w:rPr>
          <w:lang w:eastAsia="ru-RU"/>
        </w:rPr>
        <w:t>менять статус;</w:t>
      </w:r>
    </w:p>
    <w:p w14:paraId="6E2059F8" w14:textId="060013F5" w:rsidR="00DD23DF" w:rsidRDefault="00DD23DF" w:rsidP="0022471C">
      <w:pPr>
        <w:pStyle w:val="a2"/>
        <w:rPr>
          <w:lang w:eastAsia="ru-RU"/>
        </w:rPr>
      </w:pPr>
      <w:r>
        <w:rPr>
          <w:lang w:eastAsia="ru-RU"/>
        </w:rPr>
        <w:t>у</w:t>
      </w:r>
      <w:r w:rsidR="00670F0D">
        <w:rPr>
          <w:lang w:eastAsia="ru-RU"/>
        </w:rPr>
        <w:t>далять</w:t>
      </w:r>
      <w:r w:rsidR="00C24760">
        <w:rPr>
          <w:lang w:eastAsia="ru-RU"/>
        </w:rPr>
        <w:t>.</w:t>
      </w:r>
    </w:p>
    <w:p w14:paraId="4C0A5F91" w14:textId="1B5544AA" w:rsidR="00C24760" w:rsidRDefault="00C24760" w:rsidP="00C24760">
      <w:pPr>
        <w:rPr>
          <w:lang w:eastAsia="ru-RU"/>
        </w:rPr>
      </w:pPr>
      <w:r>
        <w:rPr>
          <w:lang w:eastAsia="ru-RU"/>
        </w:rPr>
        <w:t xml:space="preserve">Для </w:t>
      </w:r>
      <w:r w:rsidR="00C069DB">
        <w:rPr>
          <w:lang w:eastAsia="ru-RU"/>
        </w:rPr>
        <w:t>управления профилями требуется выбрать пункт «Профили» в меню на странице системы.</w:t>
      </w:r>
    </w:p>
    <w:p w14:paraId="74DBEFBF" w14:textId="6EB8B09D" w:rsidR="00151D2B" w:rsidRDefault="00151D2B" w:rsidP="00151D2B">
      <w:pPr>
        <w:pStyle w:val="3"/>
        <w:rPr>
          <w:lang w:eastAsia="ru-RU"/>
        </w:rPr>
      </w:pPr>
      <w:bookmarkStart w:id="60" w:name="_Toc179456854"/>
      <w:r>
        <w:rPr>
          <w:lang w:eastAsia="ru-RU"/>
        </w:rPr>
        <w:t>Создание профиля</w:t>
      </w:r>
      <w:r w:rsidR="005463AB">
        <w:rPr>
          <w:lang w:eastAsia="ru-RU"/>
        </w:rPr>
        <w:t xml:space="preserve"> из списка профилей</w:t>
      </w:r>
      <w:bookmarkEnd w:id="60"/>
    </w:p>
    <w:p w14:paraId="694BC0DF" w14:textId="2FB82553" w:rsidR="0008667F" w:rsidRDefault="0008667F" w:rsidP="0008667F">
      <w:pPr>
        <w:rPr>
          <w:lang w:eastAsia="ru-RU"/>
        </w:rPr>
      </w:pPr>
      <w:r>
        <w:rPr>
          <w:lang w:eastAsia="ru-RU"/>
        </w:rPr>
        <w:t>Для создания профиля</w:t>
      </w:r>
      <w:r w:rsidR="00BC46EF">
        <w:rPr>
          <w:lang w:eastAsia="ru-RU"/>
        </w:rPr>
        <w:t xml:space="preserve"> из списка профилей</w:t>
      </w:r>
      <w:r>
        <w:rPr>
          <w:lang w:eastAsia="ru-RU"/>
        </w:rPr>
        <w:t>:</w:t>
      </w:r>
    </w:p>
    <w:p w14:paraId="77746E6B" w14:textId="77777777" w:rsidR="0008667F" w:rsidRDefault="0008667F" w:rsidP="0022471C">
      <w:pPr>
        <w:pStyle w:val="10"/>
        <w:numPr>
          <w:ilvl w:val="0"/>
          <w:numId w:val="27"/>
        </w:numPr>
      </w:pPr>
      <w:r w:rsidRPr="0008667F">
        <w:t xml:space="preserve">Нажмите кнопку </w:t>
      </w:r>
      <w:r>
        <w:t>«</w:t>
      </w:r>
      <w:r w:rsidRPr="0008667F">
        <w:t>+ Профиль</w:t>
      </w:r>
      <w:r>
        <w:t>»</w:t>
      </w:r>
      <w:r w:rsidRPr="0008667F">
        <w:t xml:space="preserve"> справа над списком профилей</w:t>
      </w:r>
      <w:r>
        <w:t>.</w:t>
      </w:r>
    </w:p>
    <w:p w14:paraId="37871612" w14:textId="3D152859" w:rsidR="0008667F" w:rsidRDefault="0008667F" w:rsidP="0022471C">
      <w:pPr>
        <w:pStyle w:val="10"/>
      </w:pPr>
      <w:r>
        <w:lastRenderedPageBreak/>
        <w:t>Д</w:t>
      </w:r>
      <w:r w:rsidRPr="0008667F">
        <w:t>ождитесь всплытия окна создания профиля</w:t>
      </w:r>
      <w:r w:rsidR="00E37103">
        <w:t xml:space="preserve"> (</w:t>
      </w:r>
      <w:r w:rsidR="008927D1">
        <w:fldChar w:fldCharType="begin"/>
      </w:r>
      <w:r w:rsidR="008927D1">
        <w:instrText xml:space="preserve"> REF _Ref175589096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17</w:t>
      </w:r>
      <w:r w:rsidR="008927D1">
        <w:fldChar w:fldCharType="end"/>
      </w:r>
      <w:r w:rsidR="00E37103">
        <w:t>)</w:t>
      </w:r>
      <w:r w:rsidRPr="0008667F">
        <w:t>.</w:t>
      </w:r>
    </w:p>
    <w:p w14:paraId="5718FA17" w14:textId="77777777" w:rsidR="00456410" w:rsidRDefault="00456410" w:rsidP="00456410">
      <w:pPr>
        <w:keepNext/>
        <w:jc w:val="center"/>
      </w:pPr>
      <w:r>
        <w:rPr>
          <w:noProof/>
        </w:rPr>
        <w:drawing>
          <wp:inline distT="0" distB="0" distL="0" distR="0" wp14:anchorId="04D6F673" wp14:editId="192C6F91">
            <wp:extent cx="3168000" cy="2896649"/>
            <wp:effectExtent l="38100" t="76200" r="109220" b="755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896649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B056A" w14:textId="1A0A156A" w:rsidR="00456410" w:rsidRDefault="00456410" w:rsidP="00CC4054">
      <w:pPr>
        <w:pStyle w:val="affe"/>
      </w:pPr>
      <w:bookmarkStart w:id="61" w:name="_Ref175589096"/>
      <w:r>
        <w:t xml:space="preserve">Рисунок </w:t>
      </w:r>
      <w:fldSimple w:instr=" SEQ Рисунок \* ARABIC ">
        <w:r w:rsidR="009E7EEC">
          <w:rPr>
            <w:noProof/>
          </w:rPr>
          <w:t>17</w:t>
        </w:r>
      </w:fldSimple>
      <w:bookmarkEnd w:id="61"/>
      <w:r>
        <w:t xml:space="preserve">. </w:t>
      </w:r>
      <w:r w:rsidR="00530233">
        <w:t>Создание</w:t>
      </w:r>
      <w:r>
        <w:t xml:space="preserve"> профиля</w:t>
      </w:r>
    </w:p>
    <w:p w14:paraId="3E227DB1" w14:textId="7142A748" w:rsidR="0008667F" w:rsidRDefault="0008667F" w:rsidP="0022471C">
      <w:pPr>
        <w:pStyle w:val="10"/>
      </w:pPr>
      <w:r w:rsidRPr="0008667F">
        <w:t>Введите</w:t>
      </w:r>
      <w:r w:rsidR="00E81F8A">
        <w:rPr>
          <w:lang w:val="en-US"/>
        </w:rPr>
        <w:t xml:space="preserve"> </w:t>
      </w:r>
      <w:r w:rsidR="00E81F8A">
        <w:t>уникальное</w:t>
      </w:r>
      <w:r w:rsidRPr="0008667F">
        <w:t xml:space="preserve"> наименование профиля.</w:t>
      </w:r>
    </w:p>
    <w:p w14:paraId="1D5C6550" w14:textId="693555E7" w:rsidR="0008667F" w:rsidRDefault="0008667F" w:rsidP="0022471C">
      <w:pPr>
        <w:pStyle w:val="10"/>
      </w:pPr>
      <w:r w:rsidRPr="0008667F">
        <w:t xml:space="preserve">Убедитесь, что в качестве источника набора требований выбран пункт </w:t>
      </w:r>
      <w:r>
        <w:t>«</w:t>
      </w:r>
      <w:r w:rsidRPr="0008667F">
        <w:t>Не задан</w:t>
      </w:r>
      <w:r>
        <w:t>»</w:t>
      </w:r>
      <w:r w:rsidR="00E81F8A">
        <w:t xml:space="preserve">, чтобы </w:t>
      </w:r>
      <w:r w:rsidR="00E81F8A" w:rsidRPr="00E81F8A">
        <w:t>созданный профиль не содержа</w:t>
      </w:r>
      <w:r w:rsidR="00E81F8A">
        <w:t xml:space="preserve">л </w:t>
      </w:r>
      <w:r w:rsidR="00E81F8A" w:rsidRPr="00E81F8A">
        <w:t>требования.</w:t>
      </w:r>
    </w:p>
    <w:p w14:paraId="4AD5DB6A" w14:textId="4AABE1F7" w:rsidR="0008667F" w:rsidRDefault="0008667F" w:rsidP="0022471C">
      <w:pPr>
        <w:pStyle w:val="10"/>
      </w:pPr>
      <w:r>
        <w:t>Нажмите кнопку «Сохранить».</w:t>
      </w:r>
    </w:p>
    <w:p w14:paraId="3F089327" w14:textId="691473EE" w:rsidR="0008667F" w:rsidRPr="0008667F" w:rsidRDefault="0008667F" w:rsidP="0022471C">
      <w:pPr>
        <w:pStyle w:val="10"/>
      </w:pPr>
      <w:r>
        <w:t>Убедитесь, что созданный профиль появился в списке профилей.</w:t>
      </w:r>
    </w:p>
    <w:p w14:paraId="7855BFC8" w14:textId="5A0933C8" w:rsidR="00C946A9" w:rsidRDefault="00C946A9" w:rsidP="00C946A9">
      <w:pPr>
        <w:pStyle w:val="3"/>
        <w:rPr>
          <w:lang w:eastAsia="ru-RU"/>
        </w:rPr>
      </w:pPr>
      <w:bookmarkStart w:id="62" w:name="_Toc179456855"/>
      <w:r>
        <w:rPr>
          <w:lang w:eastAsia="ru-RU"/>
        </w:rPr>
        <w:t>Копирование профиля</w:t>
      </w:r>
      <w:bookmarkEnd w:id="62"/>
    </w:p>
    <w:p w14:paraId="57E8ADE1" w14:textId="65AD1703" w:rsidR="00092551" w:rsidRDefault="00092551" w:rsidP="00D065B4">
      <w:pPr>
        <w:rPr>
          <w:lang w:eastAsia="ru-RU"/>
        </w:rPr>
      </w:pPr>
      <w:r>
        <w:rPr>
          <w:lang w:eastAsia="ru-RU"/>
        </w:rPr>
        <w:t>Копирование профиля можно выполнить двумя способами:</w:t>
      </w:r>
    </w:p>
    <w:p w14:paraId="3C58BA70" w14:textId="1B333F45" w:rsidR="00092551" w:rsidRDefault="00092551" w:rsidP="0022471C">
      <w:pPr>
        <w:pStyle w:val="a2"/>
        <w:rPr>
          <w:lang w:eastAsia="ru-RU"/>
        </w:rPr>
      </w:pPr>
      <w:r>
        <w:rPr>
          <w:lang w:eastAsia="ru-RU"/>
        </w:rPr>
        <w:t>через список профилей;</w:t>
      </w:r>
    </w:p>
    <w:p w14:paraId="674992AF" w14:textId="0D6C9F98" w:rsidR="00092551" w:rsidRDefault="00092551" w:rsidP="0022471C">
      <w:pPr>
        <w:pStyle w:val="a2"/>
        <w:rPr>
          <w:lang w:eastAsia="ru-RU"/>
        </w:rPr>
      </w:pPr>
      <w:r>
        <w:rPr>
          <w:lang w:eastAsia="ru-RU"/>
        </w:rPr>
        <w:t>через карточку профиля.</w:t>
      </w:r>
    </w:p>
    <w:p w14:paraId="23DF2AE0" w14:textId="1F5484B9" w:rsidR="004C4DD8" w:rsidRDefault="004C4DD8" w:rsidP="004C4DD8">
      <w:pPr>
        <w:rPr>
          <w:lang w:eastAsia="ru-RU"/>
        </w:rPr>
      </w:pPr>
      <w:r>
        <w:rPr>
          <w:lang w:eastAsia="ru-RU"/>
        </w:rPr>
        <w:t xml:space="preserve">Для копирования профиля через </w:t>
      </w:r>
      <w:r w:rsidR="00807AE0">
        <w:rPr>
          <w:lang w:eastAsia="ru-RU"/>
        </w:rPr>
        <w:t>список профилей</w:t>
      </w:r>
      <w:r>
        <w:rPr>
          <w:lang w:eastAsia="ru-RU"/>
        </w:rPr>
        <w:t>:</w:t>
      </w:r>
    </w:p>
    <w:p w14:paraId="437CAA38" w14:textId="0A862786" w:rsidR="004C4DD8" w:rsidRPr="0022471C" w:rsidRDefault="004C4DD8" w:rsidP="0022471C">
      <w:pPr>
        <w:pStyle w:val="10"/>
        <w:numPr>
          <w:ilvl w:val="0"/>
          <w:numId w:val="28"/>
        </w:numPr>
        <w:rPr>
          <w:color w:val="auto"/>
        </w:rPr>
      </w:pPr>
      <w:r w:rsidRPr="004C4DD8">
        <w:t>Наведите курсор на профиль, ко</w:t>
      </w:r>
      <w:r>
        <w:t>торый требуется скопировать</w:t>
      </w:r>
      <w:r w:rsidRPr="004C4DD8">
        <w:t>, в списке профилей</w:t>
      </w:r>
      <w:r>
        <w:t>.</w:t>
      </w:r>
    </w:p>
    <w:p w14:paraId="52E40F28" w14:textId="3411517D" w:rsidR="000E735A" w:rsidRDefault="004C4DD8" w:rsidP="0022471C">
      <w:pPr>
        <w:pStyle w:val="10"/>
      </w:pPr>
      <w:r>
        <w:t>Нажмите отмеченную кнопку (</w:t>
      </w:r>
      <w:r w:rsidR="008927D1">
        <w:fldChar w:fldCharType="begin"/>
      </w:r>
      <w:r w:rsidR="008927D1">
        <w:instrText xml:space="preserve"> REF _Ref175589102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18</w:t>
      </w:r>
      <w:r w:rsidR="008927D1">
        <w:fldChar w:fldCharType="end"/>
      </w:r>
      <w:r>
        <w:t xml:space="preserve">) в </w:t>
      </w:r>
      <w:r w:rsidR="00A87F5A">
        <w:t>строке профиля</w:t>
      </w:r>
      <w:r>
        <w:t>.</w:t>
      </w:r>
    </w:p>
    <w:p w14:paraId="244CB58E" w14:textId="77777777" w:rsidR="000E735A" w:rsidRDefault="000E735A" w:rsidP="00804F3F">
      <w:pPr>
        <w:keepNext/>
        <w:jc w:val="center"/>
      </w:pPr>
      <w:r>
        <w:rPr>
          <w:noProof/>
        </w:rPr>
        <w:drawing>
          <wp:inline distT="0" distB="0" distL="0" distR="0" wp14:anchorId="330534A7" wp14:editId="56B641F9">
            <wp:extent cx="5868000" cy="791057"/>
            <wp:effectExtent l="38100" t="76200" r="114300" b="857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791057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A4F300" w14:textId="7B2E2D61" w:rsidR="000E735A" w:rsidRPr="000E735A" w:rsidRDefault="000E735A" w:rsidP="00CC4054">
      <w:pPr>
        <w:pStyle w:val="affe"/>
      </w:pPr>
      <w:bookmarkStart w:id="63" w:name="_Ref175589102"/>
      <w:r>
        <w:t xml:space="preserve">Рисунок </w:t>
      </w:r>
      <w:fldSimple w:instr=" SEQ Рисунок \* ARABIC ">
        <w:r w:rsidR="009E7EEC">
          <w:rPr>
            <w:noProof/>
          </w:rPr>
          <w:t>18</w:t>
        </w:r>
      </w:fldSimple>
      <w:bookmarkEnd w:id="63"/>
      <w:r w:rsidRPr="000E735A">
        <w:t xml:space="preserve">. </w:t>
      </w:r>
      <w:r>
        <w:t xml:space="preserve">Копирование профиля </w:t>
      </w:r>
      <w:r w:rsidR="007B7640">
        <w:t>через список</w:t>
      </w:r>
    </w:p>
    <w:p w14:paraId="72A29C6E" w14:textId="77777777" w:rsidR="004C4DD8" w:rsidRDefault="004C4DD8" w:rsidP="0022471C">
      <w:pPr>
        <w:pStyle w:val="10"/>
      </w:pPr>
      <w:r>
        <w:t>Дождитесь всплытия окна создания копии профиля.</w:t>
      </w:r>
    </w:p>
    <w:p w14:paraId="63580D90" w14:textId="77777777" w:rsidR="004C4DD8" w:rsidRDefault="004C4DD8" w:rsidP="0022471C">
      <w:pPr>
        <w:pStyle w:val="10"/>
        <w:rPr>
          <w:color w:val="auto"/>
        </w:rPr>
      </w:pPr>
      <w:r>
        <w:t>Измените наименование профиля, если требуется.</w:t>
      </w:r>
    </w:p>
    <w:p w14:paraId="440D32D7" w14:textId="77777777" w:rsidR="004C4DD8" w:rsidRDefault="004C4DD8" w:rsidP="0022471C">
      <w:pPr>
        <w:pStyle w:val="10"/>
      </w:pPr>
      <w:r w:rsidRPr="00C10400">
        <w:t>Нажмите кнопку</w:t>
      </w:r>
      <w:r>
        <w:t xml:space="preserve"> «Сохранить».</w:t>
      </w:r>
    </w:p>
    <w:p w14:paraId="7C495217" w14:textId="0184546B" w:rsidR="004C4DD8" w:rsidRDefault="004C4DD8" w:rsidP="0022471C">
      <w:pPr>
        <w:pStyle w:val="10"/>
      </w:pPr>
      <w:r>
        <w:lastRenderedPageBreak/>
        <w:t>Убедитесь, что скопированный профиль появился в списке профилей.</w:t>
      </w:r>
    </w:p>
    <w:p w14:paraId="128922CB" w14:textId="71D7BBB7" w:rsidR="00D065B4" w:rsidRDefault="00D065B4" w:rsidP="00D065B4">
      <w:pPr>
        <w:rPr>
          <w:lang w:eastAsia="ru-RU"/>
        </w:rPr>
      </w:pPr>
      <w:r>
        <w:rPr>
          <w:lang w:eastAsia="ru-RU"/>
        </w:rPr>
        <w:t>Для копирования профиля</w:t>
      </w:r>
      <w:r w:rsidR="00963071">
        <w:rPr>
          <w:lang w:eastAsia="ru-RU"/>
        </w:rPr>
        <w:t xml:space="preserve"> через </w:t>
      </w:r>
      <w:r w:rsidR="004C4DD8">
        <w:rPr>
          <w:lang w:eastAsia="ru-RU"/>
        </w:rPr>
        <w:t>карточку</w:t>
      </w:r>
      <w:r w:rsidR="00963071">
        <w:rPr>
          <w:lang w:eastAsia="ru-RU"/>
        </w:rPr>
        <w:t xml:space="preserve"> профил</w:t>
      </w:r>
      <w:r w:rsidR="004C4DD8">
        <w:rPr>
          <w:lang w:eastAsia="ru-RU"/>
        </w:rPr>
        <w:t>я</w:t>
      </w:r>
      <w:r>
        <w:rPr>
          <w:lang w:eastAsia="ru-RU"/>
        </w:rPr>
        <w:t>:</w:t>
      </w:r>
    </w:p>
    <w:p w14:paraId="678110E0" w14:textId="77777777" w:rsidR="00C10400" w:rsidRDefault="00C10400" w:rsidP="0022471C">
      <w:pPr>
        <w:pStyle w:val="10"/>
        <w:numPr>
          <w:ilvl w:val="0"/>
          <w:numId w:val="29"/>
        </w:numPr>
      </w:pPr>
      <w:r>
        <w:t>Нажмите на профиль, который требуется скопировать, в списке профилей.</w:t>
      </w:r>
    </w:p>
    <w:p w14:paraId="3863B826" w14:textId="1D571D5A" w:rsidR="00C10400" w:rsidRDefault="00C10400" w:rsidP="0022471C">
      <w:pPr>
        <w:pStyle w:val="10"/>
      </w:pPr>
      <w:r>
        <w:t>Нажмите отмеченную кнопку (</w:t>
      </w:r>
      <w:r w:rsidR="008927D1">
        <w:fldChar w:fldCharType="begin"/>
      </w:r>
      <w:r w:rsidR="008927D1">
        <w:instrText xml:space="preserve"> REF _Ref175589106 \h </w:instrText>
      </w:r>
      <w:r w:rsidR="008927D1">
        <w:fldChar w:fldCharType="separate"/>
      </w:r>
      <w:r w:rsidR="009E7EEC">
        <w:t xml:space="preserve">Рисунок </w:t>
      </w:r>
      <w:r w:rsidR="009E7EEC">
        <w:rPr>
          <w:noProof/>
        </w:rPr>
        <w:t>19</w:t>
      </w:r>
      <w:r w:rsidR="008927D1">
        <w:fldChar w:fldCharType="end"/>
      </w:r>
      <w:r>
        <w:t>) в правом верхнем углу карточки профиля.</w:t>
      </w:r>
    </w:p>
    <w:p w14:paraId="7AA4BBF4" w14:textId="77777777" w:rsidR="009A07C0" w:rsidRDefault="009A07C0" w:rsidP="00B12F41">
      <w:pPr>
        <w:keepNext/>
        <w:jc w:val="center"/>
      </w:pPr>
      <w:r w:rsidRPr="0008429B">
        <w:rPr>
          <w:noProof/>
        </w:rPr>
        <w:drawing>
          <wp:inline distT="0" distB="0" distL="0" distR="0" wp14:anchorId="4DC90003" wp14:editId="1DB88205">
            <wp:extent cx="5868000" cy="321954"/>
            <wp:effectExtent l="38100" t="76200" r="114300" b="781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95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36F55" w14:textId="070F5D7D" w:rsidR="009A07C0" w:rsidRPr="009A07C0" w:rsidRDefault="009A07C0" w:rsidP="00CC4054">
      <w:pPr>
        <w:pStyle w:val="affe"/>
      </w:pPr>
      <w:bookmarkStart w:id="64" w:name="_Ref175589106"/>
      <w:r>
        <w:t xml:space="preserve">Рисунок </w:t>
      </w:r>
      <w:fldSimple w:instr=" SEQ Рисунок \* ARABIC ">
        <w:r w:rsidR="009E7EEC">
          <w:rPr>
            <w:noProof/>
          </w:rPr>
          <w:t>19</w:t>
        </w:r>
      </w:fldSimple>
      <w:bookmarkEnd w:id="64"/>
      <w:r w:rsidRPr="009A07C0">
        <w:t xml:space="preserve">. </w:t>
      </w:r>
      <w:r>
        <w:t>Копирование профиля через карточку</w:t>
      </w:r>
    </w:p>
    <w:p w14:paraId="47610CA1" w14:textId="75D7DCA5" w:rsidR="00C10400" w:rsidRDefault="00C10400" w:rsidP="0022471C">
      <w:pPr>
        <w:pStyle w:val="10"/>
      </w:pPr>
      <w:r>
        <w:t>Дождитесь всплытия окна создания копии профиля.</w:t>
      </w:r>
    </w:p>
    <w:p w14:paraId="60035EF4" w14:textId="77777777" w:rsidR="00C10400" w:rsidRDefault="00C10400" w:rsidP="0022471C">
      <w:pPr>
        <w:pStyle w:val="10"/>
        <w:rPr>
          <w:color w:val="auto"/>
        </w:rPr>
      </w:pPr>
      <w:r>
        <w:t>Измените наименование профиля, если требуется.</w:t>
      </w:r>
    </w:p>
    <w:p w14:paraId="7538AD7C" w14:textId="0B31A4C4" w:rsidR="00C10400" w:rsidRDefault="00C10400" w:rsidP="0022471C">
      <w:pPr>
        <w:pStyle w:val="10"/>
      </w:pPr>
      <w:r w:rsidRPr="00C10400">
        <w:t>Нажмите кнопку</w:t>
      </w:r>
      <w:r>
        <w:t xml:space="preserve"> «Сохранить».</w:t>
      </w:r>
    </w:p>
    <w:p w14:paraId="45824063" w14:textId="6ACAD079" w:rsidR="00D065B4" w:rsidRPr="00D065B4" w:rsidRDefault="004C4DD8" w:rsidP="0022471C">
      <w:pPr>
        <w:pStyle w:val="10"/>
      </w:pPr>
      <w:r>
        <w:t>Убедитесь, что скопированный профиль появился в списке профилей.</w:t>
      </w:r>
    </w:p>
    <w:p w14:paraId="76B6432A" w14:textId="6BB79DE7" w:rsidR="00C72659" w:rsidRDefault="00C72659" w:rsidP="00151D2B">
      <w:pPr>
        <w:pStyle w:val="3"/>
        <w:rPr>
          <w:lang w:eastAsia="ru-RU"/>
        </w:rPr>
      </w:pPr>
      <w:bookmarkStart w:id="65" w:name="_Toc179456856"/>
      <w:r>
        <w:rPr>
          <w:lang w:eastAsia="ru-RU"/>
        </w:rPr>
        <w:t>Создание профиля через перечень шаблонов</w:t>
      </w:r>
      <w:bookmarkEnd w:id="65"/>
    </w:p>
    <w:p w14:paraId="38B242BD" w14:textId="27A39FEE" w:rsidR="005D5B10" w:rsidRPr="005D5B10" w:rsidRDefault="005D5B10" w:rsidP="005D5B10">
      <w:pPr>
        <w:rPr>
          <w:lang w:eastAsia="ru-RU"/>
        </w:rPr>
      </w:pPr>
      <w:r w:rsidRPr="005D5B10">
        <w:rPr>
          <w:lang w:eastAsia="ru-RU"/>
        </w:rPr>
        <w:t>Для создания профиля через перечень шаблонов:</w:t>
      </w:r>
    </w:p>
    <w:p w14:paraId="29B72F6B" w14:textId="668B4E8B" w:rsidR="005D5B10" w:rsidRPr="005D5B10" w:rsidRDefault="005D5B10" w:rsidP="0022471C">
      <w:pPr>
        <w:pStyle w:val="10"/>
        <w:numPr>
          <w:ilvl w:val="0"/>
          <w:numId w:val="86"/>
        </w:numPr>
      </w:pPr>
      <w:r w:rsidRPr="005D5B10">
        <w:t xml:space="preserve">Перейдите на страницу </w:t>
      </w:r>
      <w:r>
        <w:t>«</w:t>
      </w:r>
      <w:r w:rsidRPr="005D5B10">
        <w:t>Шаблоны</w:t>
      </w:r>
      <w:r>
        <w:t>»</w:t>
      </w:r>
      <w:r w:rsidRPr="005D5B10">
        <w:t>.</w:t>
      </w:r>
    </w:p>
    <w:p w14:paraId="73A2DEC7" w14:textId="77777777" w:rsidR="005D5B10" w:rsidRPr="005D5B10" w:rsidRDefault="005D5B10" w:rsidP="0022471C">
      <w:pPr>
        <w:pStyle w:val="10"/>
      </w:pPr>
      <w:r w:rsidRPr="005D5B10">
        <w:t>Наведите курсор на шаблон, на основе которого требуется создать профиль.</w:t>
      </w:r>
    </w:p>
    <w:p w14:paraId="4A49805D" w14:textId="0E2CD05C" w:rsidR="005D5B10" w:rsidRDefault="005D5B10" w:rsidP="0022471C">
      <w:pPr>
        <w:pStyle w:val="10"/>
      </w:pPr>
      <w:r w:rsidRPr="005D5B10">
        <w:t xml:space="preserve">Нажмите кнопку </w:t>
      </w:r>
      <w:r>
        <w:t>«</w:t>
      </w:r>
      <w:r w:rsidRPr="005D5B10">
        <w:t>Создать профиль</w:t>
      </w:r>
      <w:r>
        <w:t>»</w:t>
      </w:r>
      <w:r w:rsidRPr="005D5B10">
        <w:t xml:space="preserve"> в строке шаблона.</w:t>
      </w:r>
    </w:p>
    <w:p w14:paraId="68421B5B" w14:textId="47C97B6F" w:rsidR="00976027" w:rsidRDefault="00976027" w:rsidP="0022471C">
      <w:pPr>
        <w:pStyle w:val="10"/>
      </w:pPr>
      <w:r>
        <w:t>Дождитесь всплытия окна создания профиля на базе шаблона (</w:t>
      </w:r>
      <w:r>
        <w:fldChar w:fldCharType="begin"/>
      </w:r>
      <w:r>
        <w:instrText xml:space="preserve"> REF _Ref178773428 \h </w:instrText>
      </w:r>
      <w:r>
        <w:fldChar w:fldCharType="separate"/>
      </w:r>
      <w:r w:rsidR="009E7EEC">
        <w:t xml:space="preserve">Рисунок </w:t>
      </w:r>
      <w:r w:rsidR="009E7EEC">
        <w:rPr>
          <w:noProof/>
        </w:rPr>
        <w:t>20</w:t>
      </w:r>
      <w:r>
        <w:fldChar w:fldCharType="end"/>
      </w:r>
      <w:r>
        <w:t>).</w:t>
      </w:r>
    </w:p>
    <w:p w14:paraId="3669D027" w14:textId="77777777" w:rsidR="00976027" w:rsidRDefault="00976027" w:rsidP="00976027">
      <w:pPr>
        <w:keepNext/>
        <w:jc w:val="center"/>
      </w:pPr>
      <w:r>
        <w:rPr>
          <w:noProof/>
        </w:rPr>
        <w:drawing>
          <wp:inline distT="0" distB="0" distL="0" distR="0" wp14:anchorId="0800516B" wp14:editId="37B5D974">
            <wp:extent cx="3573145" cy="2176890"/>
            <wp:effectExtent l="38100" t="76200" r="122555" b="711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87" cy="2186602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32543" w14:textId="1DFDB7D7" w:rsidR="00976027" w:rsidRPr="00976027" w:rsidRDefault="00976027" w:rsidP="00CC4054">
      <w:pPr>
        <w:pStyle w:val="affe"/>
      </w:pPr>
      <w:bookmarkStart w:id="66" w:name="_Ref178773428"/>
      <w:r>
        <w:t xml:space="preserve">Рисунок </w:t>
      </w:r>
      <w:fldSimple w:instr=" SEQ Рисунок \* ARABIC ">
        <w:r w:rsidR="009E7EEC">
          <w:rPr>
            <w:noProof/>
          </w:rPr>
          <w:t>20</w:t>
        </w:r>
      </w:fldSimple>
      <w:bookmarkEnd w:id="66"/>
      <w:r w:rsidRPr="00976027">
        <w:t xml:space="preserve">. </w:t>
      </w:r>
      <w:r>
        <w:t>Создание профиля на базе шаблона</w:t>
      </w:r>
    </w:p>
    <w:p w14:paraId="00CE443C" w14:textId="77777777" w:rsidR="005D5B10" w:rsidRPr="005D5B10" w:rsidRDefault="005D5B10" w:rsidP="0022471C">
      <w:pPr>
        <w:pStyle w:val="10"/>
      </w:pPr>
      <w:bookmarkStart w:id="67" w:name="_Ref175647618"/>
      <w:r w:rsidRPr="005D5B10">
        <w:t>Выберите версию шаблона, на основе которой требуется создать профиль.</w:t>
      </w:r>
    </w:p>
    <w:p w14:paraId="7E318746" w14:textId="212F84A9" w:rsidR="00C72659" w:rsidRDefault="005D5B10" w:rsidP="0022471C">
      <w:pPr>
        <w:pStyle w:val="10"/>
      </w:pPr>
      <w:r w:rsidRPr="005D5B10">
        <w:t>Введите</w:t>
      </w:r>
      <w:r>
        <w:t xml:space="preserve"> уникальное</w:t>
      </w:r>
      <w:r w:rsidRPr="005D5B10">
        <w:t xml:space="preserve"> наименование профиля, если требуется.</w:t>
      </w:r>
    </w:p>
    <w:p w14:paraId="370118D8" w14:textId="34447EFB" w:rsidR="005D5B10" w:rsidRDefault="005D5B10" w:rsidP="0022471C">
      <w:pPr>
        <w:pStyle w:val="10"/>
      </w:pPr>
      <w:r w:rsidRPr="005D5B10">
        <w:t xml:space="preserve">Нажмите кнопку </w:t>
      </w:r>
      <w:r>
        <w:t>«</w:t>
      </w:r>
      <w:r w:rsidRPr="005D5B10">
        <w:t>Сохранить</w:t>
      </w:r>
      <w:r>
        <w:t>»</w:t>
      </w:r>
      <w:r w:rsidRPr="005D5B10">
        <w:t>.</w:t>
      </w:r>
    </w:p>
    <w:p w14:paraId="42C82A11" w14:textId="2FDA5BF9" w:rsidR="009134DD" w:rsidRDefault="009134DD" w:rsidP="0022471C">
      <w:pPr>
        <w:pStyle w:val="10"/>
      </w:pPr>
      <w:r>
        <w:t>Перейдите на страницу «Профили».</w:t>
      </w:r>
    </w:p>
    <w:p w14:paraId="670729BF" w14:textId="488DE64D" w:rsidR="009134DD" w:rsidRPr="005D5B10" w:rsidRDefault="009134DD" w:rsidP="0022471C">
      <w:pPr>
        <w:pStyle w:val="10"/>
      </w:pPr>
      <w:r>
        <w:t>Убедитесь, что созданный профиль появился в списке профилей.</w:t>
      </w:r>
    </w:p>
    <w:p w14:paraId="107FDB48" w14:textId="6F4CF740" w:rsidR="00151D2B" w:rsidRDefault="00151D2B" w:rsidP="00151D2B">
      <w:pPr>
        <w:pStyle w:val="3"/>
        <w:rPr>
          <w:lang w:eastAsia="ru-RU"/>
        </w:rPr>
      </w:pPr>
      <w:bookmarkStart w:id="68" w:name="_Toc179456857"/>
      <w:r>
        <w:rPr>
          <w:lang w:eastAsia="ru-RU"/>
        </w:rPr>
        <w:t>Редактирование</w:t>
      </w:r>
      <w:r w:rsidR="00B917FF">
        <w:rPr>
          <w:lang w:eastAsia="ru-RU"/>
        </w:rPr>
        <w:t xml:space="preserve"> требований</w:t>
      </w:r>
      <w:r>
        <w:rPr>
          <w:lang w:eastAsia="ru-RU"/>
        </w:rPr>
        <w:t xml:space="preserve"> профиля</w:t>
      </w:r>
      <w:bookmarkEnd w:id="67"/>
      <w:bookmarkEnd w:id="68"/>
    </w:p>
    <w:p w14:paraId="5B101838" w14:textId="6384A225" w:rsidR="0083153B" w:rsidRDefault="0083153B" w:rsidP="0083153B">
      <w:pPr>
        <w:rPr>
          <w:lang w:eastAsia="ru-RU"/>
        </w:rPr>
      </w:pPr>
      <w:r>
        <w:rPr>
          <w:lang w:eastAsia="ru-RU"/>
        </w:rPr>
        <w:t>Управление требованиями осуществляется внутри конкретного профиля проверки.</w:t>
      </w:r>
    </w:p>
    <w:p w14:paraId="4680101F" w14:textId="3C2C7487" w:rsidR="0083153B" w:rsidRDefault="0083153B" w:rsidP="0083153B">
      <w:pPr>
        <w:rPr>
          <w:lang w:eastAsia="ru-RU"/>
        </w:rPr>
      </w:pPr>
      <w:r>
        <w:rPr>
          <w:lang w:eastAsia="ru-RU"/>
        </w:rPr>
        <w:lastRenderedPageBreak/>
        <w:t>Для редактирования требований в профиле нажмите на наименование профиля, который требуется отредактировать, в списке профилей.</w:t>
      </w:r>
    </w:p>
    <w:p w14:paraId="107F3451" w14:textId="3496D9EF" w:rsidR="0083153B" w:rsidRPr="0083153B" w:rsidRDefault="0083153B" w:rsidP="0083153B">
      <w:pPr>
        <w:rPr>
          <w:lang w:eastAsia="ru-RU"/>
        </w:rPr>
      </w:pPr>
      <w:r>
        <w:rPr>
          <w:lang w:eastAsia="ru-RU"/>
        </w:rPr>
        <w:t>Управление требованиями описано в п</w:t>
      </w:r>
      <w:r w:rsidR="00E76995" w:rsidRPr="00E76995">
        <w:rPr>
          <w:lang w:eastAsia="ru-RU"/>
        </w:rPr>
        <w:t>.</w:t>
      </w:r>
      <w:r>
        <w:rPr>
          <w:lang w:eastAsia="ru-RU"/>
        </w:rPr>
        <w:t xml:space="preserve"> </w:t>
      </w:r>
      <w:r w:rsidR="00E76995">
        <w:rPr>
          <w:lang w:eastAsia="ru-RU"/>
        </w:rPr>
        <w:fldChar w:fldCharType="begin"/>
      </w:r>
      <w:r w:rsidR="00E76995">
        <w:rPr>
          <w:lang w:eastAsia="ru-RU"/>
        </w:rPr>
        <w:instrText xml:space="preserve"> REF _Ref175646006 \r \h </w:instrText>
      </w:r>
      <w:r w:rsidR="00E76995">
        <w:rPr>
          <w:lang w:eastAsia="ru-RU"/>
        </w:rPr>
      </w:r>
      <w:r w:rsidR="00E76995">
        <w:rPr>
          <w:lang w:eastAsia="ru-RU"/>
        </w:rPr>
        <w:fldChar w:fldCharType="separate"/>
      </w:r>
      <w:r w:rsidR="009E7EEC">
        <w:rPr>
          <w:lang w:eastAsia="ru-RU"/>
        </w:rPr>
        <w:t>2.9</w:t>
      </w:r>
      <w:r w:rsidR="00E76995">
        <w:rPr>
          <w:lang w:eastAsia="ru-RU"/>
        </w:rPr>
        <w:fldChar w:fldCharType="end"/>
      </w:r>
      <w:r>
        <w:rPr>
          <w:lang w:eastAsia="ru-RU"/>
        </w:rPr>
        <w:t>.</w:t>
      </w:r>
    </w:p>
    <w:p w14:paraId="4E74074A" w14:textId="0D76FCA9" w:rsidR="00B917FF" w:rsidRDefault="00B917FF">
      <w:pPr>
        <w:pStyle w:val="3"/>
      </w:pPr>
      <w:bookmarkStart w:id="69" w:name="_Toc179456858"/>
      <w:r>
        <w:t>Переименование профиля</w:t>
      </w:r>
      <w:bookmarkEnd w:id="69"/>
    </w:p>
    <w:p w14:paraId="28C79C9D" w14:textId="62264F08" w:rsidR="00F7507A" w:rsidRDefault="00F7507A" w:rsidP="00F7507A">
      <w:r>
        <w:t>Для переименования профиля:</w:t>
      </w:r>
    </w:p>
    <w:p w14:paraId="4CEF33BE" w14:textId="77777777" w:rsidR="00F7507A" w:rsidRDefault="00F7507A" w:rsidP="0022471C">
      <w:pPr>
        <w:pStyle w:val="10"/>
        <w:numPr>
          <w:ilvl w:val="0"/>
          <w:numId w:val="32"/>
        </w:numPr>
      </w:pPr>
      <w:r>
        <w:t>Нажмите на профиль, который требуется переименовать, в списке профилей.</w:t>
      </w:r>
    </w:p>
    <w:p w14:paraId="0FA0D6B8" w14:textId="315FDCE4" w:rsidR="00F7507A" w:rsidRDefault="00F7507A" w:rsidP="0022471C">
      <w:pPr>
        <w:pStyle w:val="10"/>
      </w:pPr>
      <w:r>
        <w:t>Нажмите отмеченную кнопку (</w:t>
      </w:r>
      <w:r w:rsidR="009D7080">
        <w:fldChar w:fldCharType="begin"/>
      </w:r>
      <w:r w:rsidR="009D7080">
        <w:instrText xml:space="preserve"> REF _Ref178607623 \h </w:instrText>
      </w:r>
      <w:r w:rsidR="009D7080">
        <w:fldChar w:fldCharType="separate"/>
      </w:r>
      <w:r w:rsidR="009E7EEC">
        <w:t xml:space="preserve">Рисунок </w:t>
      </w:r>
      <w:r w:rsidR="009E7EEC">
        <w:rPr>
          <w:noProof/>
        </w:rPr>
        <w:t>21</w:t>
      </w:r>
      <w:r w:rsidR="009D7080">
        <w:fldChar w:fldCharType="end"/>
      </w:r>
      <w:r>
        <w:t>) рядом с названием профиля.</w:t>
      </w:r>
    </w:p>
    <w:p w14:paraId="15693180" w14:textId="77777777" w:rsidR="00CB3E59" w:rsidRDefault="00CB3E59" w:rsidP="00CB3E59">
      <w:pPr>
        <w:keepNext/>
        <w:jc w:val="center"/>
      </w:pPr>
      <w:r>
        <w:rPr>
          <w:noProof/>
        </w:rPr>
        <w:drawing>
          <wp:inline distT="0" distB="0" distL="0" distR="0" wp14:anchorId="6960D735" wp14:editId="4751B176">
            <wp:extent cx="2728412" cy="415319"/>
            <wp:effectExtent l="38100" t="76200" r="110490" b="800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412" cy="415319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06AAB" w14:textId="2E532098" w:rsidR="00CB3E59" w:rsidRPr="00CB3E59" w:rsidRDefault="00CB3E59" w:rsidP="00CC4054">
      <w:pPr>
        <w:pStyle w:val="affe"/>
      </w:pPr>
      <w:bookmarkStart w:id="70" w:name="_Ref178607623"/>
      <w:r>
        <w:t xml:space="preserve">Рисунок </w:t>
      </w:r>
      <w:fldSimple w:instr=" SEQ Рисунок \* ARABIC ">
        <w:r w:rsidR="009E7EEC">
          <w:rPr>
            <w:noProof/>
          </w:rPr>
          <w:t>21</w:t>
        </w:r>
      </w:fldSimple>
      <w:bookmarkEnd w:id="70"/>
      <w:r>
        <w:rPr>
          <w:lang w:val="en-US"/>
        </w:rPr>
        <w:t xml:space="preserve">. </w:t>
      </w:r>
      <w:r>
        <w:t>Переименование профиля</w:t>
      </w:r>
    </w:p>
    <w:p w14:paraId="72B2C54A" w14:textId="0009508A" w:rsidR="00F7507A" w:rsidRDefault="00F7507A" w:rsidP="0022471C">
      <w:pPr>
        <w:pStyle w:val="10"/>
      </w:pPr>
      <w:r>
        <w:t xml:space="preserve">Введите новое </w:t>
      </w:r>
      <w:r w:rsidR="005A3395">
        <w:t xml:space="preserve">уникальное </w:t>
      </w:r>
      <w:r>
        <w:t>наименование профиля.</w:t>
      </w:r>
    </w:p>
    <w:p w14:paraId="082196FD" w14:textId="46A9EB56" w:rsidR="00F7507A" w:rsidRPr="00F7507A" w:rsidRDefault="00F7507A" w:rsidP="0022471C">
      <w:pPr>
        <w:pStyle w:val="10"/>
      </w:pPr>
      <w:r>
        <w:t>Убедитесь, что профиль содержит новое наименование.</w:t>
      </w:r>
    </w:p>
    <w:p w14:paraId="54488F6D" w14:textId="74E73BC6" w:rsidR="00B917FF" w:rsidRDefault="00B917FF">
      <w:pPr>
        <w:pStyle w:val="3"/>
      </w:pPr>
      <w:bookmarkStart w:id="71" w:name="_Toc179456859"/>
      <w:r>
        <w:t>Смена применимости профиля</w:t>
      </w:r>
      <w:bookmarkEnd w:id="71"/>
    </w:p>
    <w:p w14:paraId="65ED1ECD" w14:textId="22187217" w:rsidR="00DB1C5E" w:rsidRDefault="00DB1C5E" w:rsidP="00DB1C5E">
      <w:r w:rsidRPr="00DB1C5E">
        <w:t>Применимость профиля задается на основе созданной иерархии моделей ПО</w:t>
      </w:r>
      <w:r>
        <w:t xml:space="preserve"> (см. п. </w:t>
      </w:r>
      <w:r w:rsidR="0015287D">
        <w:fldChar w:fldCharType="begin"/>
      </w:r>
      <w:r w:rsidR="0015287D">
        <w:instrText xml:space="preserve"> REF _Ref175659028 \r \h </w:instrText>
      </w:r>
      <w:r w:rsidR="0015287D">
        <w:fldChar w:fldCharType="separate"/>
      </w:r>
      <w:r w:rsidR="009E7EEC">
        <w:t>2.5</w:t>
      </w:r>
      <w:r w:rsidR="0015287D">
        <w:fldChar w:fldCharType="end"/>
      </w:r>
      <w:r>
        <w:t>).</w:t>
      </w:r>
    </w:p>
    <w:p w14:paraId="029E925F" w14:textId="3E931E53" w:rsidR="00DB1C5E" w:rsidRDefault="00DB1C5E" w:rsidP="00DB1C5E">
      <w:r>
        <w:t>Применимости можно добавлять и удалять.</w:t>
      </w:r>
    </w:p>
    <w:p w14:paraId="2CFF1C49" w14:textId="7F5E1760" w:rsidR="00DB1C5E" w:rsidRDefault="00DB1C5E" w:rsidP="00DB1C5E">
      <w:r>
        <w:t>Для добавления применимости:</w:t>
      </w:r>
    </w:p>
    <w:p w14:paraId="3372E91F" w14:textId="77777777" w:rsidR="00886746" w:rsidRDefault="00886746" w:rsidP="0022471C">
      <w:pPr>
        <w:pStyle w:val="10"/>
        <w:numPr>
          <w:ilvl w:val="0"/>
          <w:numId w:val="33"/>
        </w:numPr>
      </w:pPr>
      <w:r>
        <w:t>Нажмите на наименование профиля, которому требуется добавить применимость, в списке профилей.</w:t>
      </w:r>
    </w:p>
    <w:p w14:paraId="57B3C352" w14:textId="52B51717" w:rsidR="00DB1C5E" w:rsidRDefault="00886746" w:rsidP="0022471C">
      <w:pPr>
        <w:pStyle w:val="10"/>
      </w:pPr>
      <w:r>
        <w:t>Нажмите отмеченную кнопку (</w:t>
      </w:r>
      <w:r w:rsidR="00F2040C">
        <w:fldChar w:fldCharType="begin"/>
      </w:r>
      <w:r w:rsidR="00F2040C">
        <w:instrText xml:space="preserve"> REF _Ref178607747 \h </w:instrText>
      </w:r>
      <w:r w:rsidR="00F2040C">
        <w:fldChar w:fldCharType="separate"/>
      </w:r>
      <w:r w:rsidR="009E7EEC">
        <w:t xml:space="preserve">Рисунок </w:t>
      </w:r>
      <w:r w:rsidR="009E7EEC">
        <w:rPr>
          <w:noProof/>
        </w:rPr>
        <w:t>22</w:t>
      </w:r>
      <w:r w:rsidR="00F2040C">
        <w:fldChar w:fldCharType="end"/>
      </w:r>
      <w:r>
        <w:t>) рядом с выпадающим списком.</w:t>
      </w:r>
    </w:p>
    <w:p w14:paraId="2528EBCA" w14:textId="77777777" w:rsidR="009D7080" w:rsidRDefault="009D7080" w:rsidP="009D7080">
      <w:pPr>
        <w:keepNext/>
        <w:jc w:val="center"/>
      </w:pPr>
      <w:r>
        <w:rPr>
          <w:noProof/>
        </w:rPr>
        <w:drawing>
          <wp:inline distT="0" distB="0" distL="0" distR="0" wp14:anchorId="6C44D01B" wp14:editId="2F84B6BB">
            <wp:extent cx="2766300" cy="403895"/>
            <wp:effectExtent l="38100" t="76200" r="110490" b="723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E9FFD" w14:textId="0552691B" w:rsidR="009D7080" w:rsidRPr="009D7080" w:rsidRDefault="009D7080" w:rsidP="00CC4054">
      <w:pPr>
        <w:pStyle w:val="affe"/>
      </w:pPr>
      <w:bookmarkStart w:id="72" w:name="_Ref178607747"/>
      <w:r>
        <w:t xml:space="preserve">Рисунок </w:t>
      </w:r>
      <w:fldSimple w:instr=" SEQ Рисунок \* ARABIC ">
        <w:r w:rsidR="009E7EEC">
          <w:rPr>
            <w:noProof/>
          </w:rPr>
          <w:t>22</w:t>
        </w:r>
      </w:fldSimple>
      <w:bookmarkEnd w:id="72"/>
      <w:r>
        <w:rPr>
          <w:lang w:val="en-US"/>
        </w:rPr>
        <w:t xml:space="preserve">. </w:t>
      </w:r>
      <w:r>
        <w:t>Смена применимости профиля</w:t>
      </w:r>
    </w:p>
    <w:p w14:paraId="1524F247" w14:textId="737428D2" w:rsidR="0054068D" w:rsidRDefault="0054068D" w:rsidP="0022471C">
      <w:pPr>
        <w:pStyle w:val="10"/>
      </w:pPr>
      <w:r>
        <w:t>Дождитесь появления окна управления применимостью.</w:t>
      </w:r>
    </w:p>
    <w:p w14:paraId="22DCB2DF" w14:textId="1C473CBE" w:rsidR="00886746" w:rsidRPr="0054068D" w:rsidRDefault="00886746" w:rsidP="0022471C">
      <w:pPr>
        <w:pStyle w:val="10"/>
      </w:pPr>
      <w:r w:rsidRPr="0054068D">
        <w:t>Зажмите левую кнопку мыши на модели ПО, применимость которой требуется добавить.</w:t>
      </w:r>
    </w:p>
    <w:p w14:paraId="7D78A597" w14:textId="4A4EEC1C" w:rsidR="00886746" w:rsidRPr="0054068D" w:rsidRDefault="00886746" w:rsidP="0022471C">
      <w:pPr>
        <w:pStyle w:val="10"/>
      </w:pPr>
      <w:r w:rsidRPr="0054068D">
        <w:t>Перетащите модель ПО в правую область.</w:t>
      </w:r>
    </w:p>
    <w:p w14:paraId="21013322" w14:textId="77777777" w:rsidR="0054068D" w:rsidRPr="0054068D" w:rsidRDefault="0054068D" w:rsidP="0022471C">
      <w:pPr>
        <w:pStyle w:val="10"/>
      </w:pPr>
      <w:r w:rsidRPr="0054068D">
        <w:t>Отпустите левую кнопку мыши в правой области.</w:t>
      </w:r>
    </w:p>
    <w:p w14:paraId="46136D6D" w14:textId="77777777" w:rsidR="0054068D" w:rsidRPr="0054068D" w:rsidRDefault="0054068D" w:rsidP="0022471C">
      <w:pPr>
        <w:pStyle w:val="10"/>
      </w:pPr>
      <w:r w:rsidRPr="0054068D">
        <w:t>Убедитесь, что модель ПО добавлена в список применимости.</w:t>
      </w:r>
    </w:p>
    <w:p w14:paraId="7259D2C6" w14:textId="23CE4B87" w:rsidR="0054068D" w:rsidRDefault="0054068D" w:rsidP="0022471C">
      <w:pPr>
        <w:pStyle w:val="10"/>
      </w:pPr>
      <w:r w:rsidRPr="0054068D">
        <w:t>Нажмите кнопку </w:t>
      </w:r>
      <w:r>
        <w:t>«</w:t>
      </w:r>
      <w:r w:rsidRPr="0054068D">
        <w:rPr>
          <w:rStyle w:val="save-button"/>
        </w:rPr>
        <w:t>Сохранить</w:t>
      </w:r>
      <w:r>
        <w:rPr>
          <w:rStyle w:val="save-button"/>
        </w:rPr>
        <w:t>»</w:t>
      </w:r>
      <w:r w:rsidRPr="0054068D">
        <w:t>.</w:t>
      </w:r>
    </w:p>
    <w:p w14:paraId="3C343B88" w14:textId="0CE6682A" w:rsidR="007C3093" w:rsidRDefault="007C3093" w:rsidP="007C3093">
      <w:r>
        <w:t>Для удаления применимости:</w:t>
      </w:r>
    </w:p>
    <w:p w14:paraId="5DAA8B44" w14:textId="77777777" w:rsidR="007C3093" w:rsidRDefault="007C3093" w:rsidP="0022471C">
      <w:pPr>
        <w:pStyle w:val="10"/>
        <w:numPr>
          <w:ilvl w:val="0"/>
          <w:numId w:val="34"/>
        </w:numPr>
      </w:pPr>
      <w:r>
        <w:t>Нажмите на наименование профиля, из которого требуется удалить применимость, в списке профилей.</w:t>
      </w:r>
    </w:p>
    <w:p w14:paraId="72AD8B0A" w14:textId="7191C1FA" w:rsidR="007C3093" w:rsidRDefault="007C3093" w:rsidP="0022471C">
      <w:pPr>
        <w:pStyle w:val="10"/>
      </w:pPr>
      <w:r>
        <w:t xml:space="preserve">Нажмите </w:t>
      </w:r>
      <w:r w:rsidR="001950E7">
        <w:t>отмеченную кнопку (</w:t>
      </w:r>
      <w:r w:rsidR="00CB3307">
        <w:fldChar w:fldCharType="begin"/>
      </w:r>
      <w:r w:rsidR="00CB3307">
        <w:instrText xml:space="preserve"> REF _Ref178607747 \h </w:instrText>
      </w:r>
      <w:r w:rsidR="00CB3307">
        <w:fldChar w:fldCharType="separate"/>
      </w:r>
      <w:r w:rsidR="009E7EEC">
        <w:t xml:space="preserve">Рисунок </w:t>
      </w:r>
      <w:r w:rsidR="009E7EEC">
        <w:rPr>
          <w:noProof/>
        </w:rPr>
        <w:t>22</w:t>
      </w:r>
      <w:r w:rsidR="00CB3307">
        <w:fldChar w:fldCharType="end"/>
      </w:r>
      <w:r w:rsidR="001950E7">
        <w:t>)</w:t>
      </w:r>
      <w:r w:rsidR="00C47E4D">
        <w:t xml:space="preserve"> </w:t>
      </w:r>
      <w:r>
        <w:t>рядом с выпадающим списком</w:t>
      </w:r>
      <w:r w:rsidR="001950E7">
        <w:t>.</w:t>
      </w:r>
    </w:p>
    <w:p w14:paraId="65372B4A" w14:textId="2574ED27" w:rsidR="001950E7" w:rsidRDefault="001950E7" w:rsidP="0022471C">
      <w:pPr>
        <w:pStyle w:val="10"/>
      </w:pPr>
      <w:r>
        <w:t>Дождитесь появления окна управления применимостью.</w:t>
      </w:r>
    </w:p>
    <w:p w14:paraId="06BBE896" w14:textId="77777777" w:rsidR="007C3093" w:rsidRDefault="007C3093" w:rsidP="0022471C">
      <w:pPr>
        <w:pStyle w:val="10"/>
      </w:pPr>
      <w:r>
        <w:lastRenderedPageBreak/>
        <w:t>Нажмите модель ПО, которую требуется удалить, в правой области.</w:t>
      </w:r>
    </w:p>
    <w:p w14:paraId="71D66FF9" w14:textId="25739355" w:rsidR="007C3093" w:rsidRDefault="007C3093" w:rsidP="0022471C">
      <w:pPr>
        <w:pStyle w:val="10"/>
      </w:pPr>
      <w:r>
        <w:t xml:space="preserve">Нажмите </w:t>
      </w:r>
      <w:r w:rsidR="001950E7">
        <w:t>отмеченную кнопку (</w:t>
      </w:r>
      <w:r w:rsidR="0059117B">
        <w:fldChar w:fldCharType="begin"/>
      </w:r>
      <w:r w:rsidR="0059117B">
        <w:instrText xml:space="preserve"> REF _Ref178607959 \h </w:instrText>
      </w:r>
      <w:r w:rsidR="0059117B">
        <w:fldChar w:fldCharType="separate"/>
      </w:r>
      <w:r w:rsidR="009E7EEC">
        <w:t xml:space="preserve">Рисунок </w:t>
      </w:r>
      <w:r w:rsidR="009E7EEC">
        <w:rPr>
          <w:noProof/>
        </w:rPr>
        <w:t>23</w:t>
      </w:r>
      <w:r w:rsidR="0059117B">
        <w:fldChar w:fldCharType="end"/>
      </w:r>
      <w:r w:rsidR="001950E7">
        <w:t>)</w:t>
      </w:r>
      <w:r w:rsidR="00C47E4D">
        <w:t xml:space="preserve"> </w:t>
      </w:r>
      <w:r>
        <w:t>в строке выбранной модели ПО.</w:t>
      </w:r>
    </w:p>
    <w:p w14:paraId="667B88A0" w14:textId="77777777" w:rsidR="00C62D81" w:rsidRDefault="00C62D81" w:rsidP="00C62D81">
      <w:pPr>
        <w:keepNext/>
        <w:jc w:val="center"/>
      </w:pPr>
      <w:r>
        <w:rPr>
          <w:noProof/>
        </w:rPr>
        <w:drawing>
          <wp:inline distT="0" distB="0" distL="0" distR="0" wp14:anchorId="5380AF6E" wp14:editId="758CBC98">
            <wp:extent cx="3558848" cy="510584"/>
            <wp:effectExtent l="38100" t="76200" r="118110" b="800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1058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A7925" w14:textId="01E7914C" w:rsidR="00C62D81" w:rsidRPr="00C62D81" w:rsidRDefault="00C62D81" w:rsidP="00CC4054">
      <w:pPr>
        <w:pStyle w:val="affe"/>
      </w:pPr>
      <w:bookmarkStart w:id="73" w:name="_Ref178607959"/>
      <w:r>
        <w:t xml:space="preserve">Рисунок </w:t>
      </w:r>
      <w:fldSimple w:instr=" SEQ Рисунок \* ARABIC ">
        <w:r w:rsidR="009E7EEC">
          <w:rPr>
            <w:noProof/>
          </w:rPr>
          <w:t>23</w:t>
        </w:r>
      </w:fldSimple>
      <w:bookmarkEnd w:id="73"/>
      <w:r>
        <w:rPr>
          <w:lang w:val="en-US"/>
        </w:rPr>
        <w:t xml:space="preserve">. </w:t>
      </w:r>
      <w:r>
        <w:t>Удаление применимости</w:t>
      </w:r>
    </w:p>
    <w:p w14:paraId="7E36C36F" w14:textId="03240BB0" w:rsidR="007C3093" w:rsidRPr="0054068D" w:rsidRDefault="007C3093" w:rsidP="0022471C">
      <w:pPr>
        <w:pStyle w:val="10"/>
      </w:pPr>
      <w:r>
        <w:t xml:space="preserve">Нажмите кнопку </w:t>
      </w:r>
      <w:r w:rsidR="002B70DF">
        <w:t>«</w:t>
      </w:r>
      <w:r>
        <w:t>Сохранить</w:t>
      </w:r>
      <w:r w:rsidR="002B70DF">
        <w:t>»</w:t>
      </w:r>
      <w:r>
        <w:t>.</w:t>
      </w:r>
    </w:p>
    <w:p w14:paraId="3C730F5F" w14:textId="483B90AB" w:rsidR="00B917FF" w:rsidRDefault="00E32818" w:rsidP="00B917FF">
      <w:pPr>
        <w:pStyle w:val="3"/>
      </w:pPr>
      <w:bookmarkStart w:id="74" w:name="_Toc179456860"/>
      <w:r>
        <w:t>Активация профиля</w:t>
      </w:r>
      <w:bookmarkEnd w:id="74"/>
    </w:p>
    <w:p w14:paraId="3029D8F2" w14:textId="22798581" w:rsidR="00DB6F7C" w:rsidRPr="00DB6F7C" w:rsidRDefault="00DB6F7C" w:rsidP="00DB6F7C">
      <w:r>
        <w:t>Профиль можно активировать, если в нем нет требований в статусе «Черновик».</w:t>
      </w:r>
    </w:p>
    <w:p w14:paraId="442971F4" w14:textId="37E18EAB" w:rsidR="0057412D" w:rsidRDefault="0057412D" w:rsidP="0057412D">
      <w:r>
        <w:t>Сменить статус профиля на «Активный» можно двумя способами:</w:t>
      </w:r>
    </w:p>
    <w:p w14:paraId="632AFA01" w14:textId="1A1170E8" w:rsidR="0057412D" w:rsidRDefault="0057412D" w:rsidP="0022471C">
      <w:pPr>
        <w:pStyle w:val="a2"/>
      </w:pPr>
      <w:r>
        <w:t>через список профилей;</w:t>
      </w:r>
    </w:p>
    <w:p w14:paraId="2A253C4A" w14:textId="6157C43D" w:rsidR="0057412D" w:rsidRPr="0057412D" w:rsidRDefault="0057412D" w:rsidP="0022471C">
      <w:pPr>
        <w:pStyle w:val="a2"/>
      </w:pPr>
      <w:r>
        <w:t>через карточку профиля.</w:t>
      </w:r>
    </w:p>
    <w:p w14:paraId="47BB3DDA" w14:textId="77777777" w:rsidR="00AF771F" w:rsidRDefault="0057412D" w:rsidP="00AF771F">
      <w:r>
        <w:t>Для смены статуса профиля на «Активный»</w:t>
      </w:r>
      <w:r w:rsidR="00AF771F">
        <w:t xml:space="preserve"> через список профилей</w:t>
      </w:r>
      <w:r>
        <w:t>:</w:t>
      </w:r>
    </w:p>
    <w:p w14:paraId="766D2FC8" w14:textId="77777777" w:rsidR="00AF771F" w:rsidRDefault="00AF771F" w:rsidP="0022471C">
      <w:pPr>
        <w:pStyle w:val="10"/>
        <w:numPr>
          <w:ilvl w:val="0"/>
          <w:numId w:val="35"/>
        </w:numPr>
      </w:pPr>
      <w:r>
        <w:t>Наведите курсор на профиль, статус которого требуется изменить.</w:t>
      </w:r>
    </w:p>
    <w:p w14:paraId="63794269" w14:textId="77777777" w:rsidR="00AF771F" w:rsidRDefault="00AF771F" w:rsidP="0022471C">
      <w:pPr>
        <w:pStyle w:val="10"/>
      </w:pPr>
      <w:r>
        <w:t xml:space="preserve">Нажмите кнопку «Активировать» в строке профиля.    </w:t>
      </w:r>
    </w:p>
    <w:p w14:paraId="6C181F0B" w14:textId="2880779B" w:rsidR="00AF771F" w:rsidRDefault="00AF771F" w:rsidP="0022471C">
      <w:pPr>
        <w:pStyle w:val="10"/>
      </w:pPr>
      <w:r>
        <w:t>Подтвердите активацию профиля во всплывшем окне.</w:t>
      </w:r>
    </w:p>
    <w:p w14:paraId="57B538D8" w14:textId="77777777" w:rsidR="00041EC0" w:rsidRDefault="00041EC0" w:rsidP="00041EC0">
      <w:r>
        <w:t>Для смены статуса профиля на «Архивный» через карточку профиля:</w:t>
      </w:r>
    </w:p>
    <w:p w14:paraId="70FD25A4" w14:textId="77777777" w:rsidR="00041EC0" w:rsidRDefault="00041EC0" w:rsidP="0022471C">
      <w:pPr>
        <w:pStyle w:val="10"/>
        <w:numPr>
          <w:ilvl w:val="0"/>
          <w:numId w:val="36"/>
        </w:numPr>
      </w:pPr>
      <w:r>
        <w:t>Нажмите кнопку «Активировать» в правом верхнем углу карточки профиля.</w:t>
      </w:r>
    </w:p>
    <w:p w14:paraId="306A906A" w14:textId="1255647F" w:rsidR="00041EC0" w:rsidRPr="0057412D" w:rsidRDefault="00041EC0" w:rsidP="0022471C">
      <w:pPr>
        <w:pStyle w:val="10"/>
      </w:pPr>
      <w:r>
        <w:t>Подтвердите активацию профиля во всплывшем окне.</w:t>
      </w:r>
    </w:p>
    <w:p w14:paraId="767B1D4A" w14:textId="4027BBEA" w:rsidR="00E32818" w:rsidRDefault="00E73522" w:rsidP="00E32818">
      <w:pPr>
        <w:pStyle w:val="3"/>
      </w:pPr>
      <w:bookmarkStart w:id="75" w:name="_Toc179456861"/>
      <w:r>
        <w:t>Архивация</w:t>
      </w:r>
      <w:r w:rsidR="00E32818">
        <w:t xml:space="preserve"> профиля</w:t>
      </w:r>
      <w:bookmarkEnd w:id="75"/>
    </w:p>
    <w:p w14:paraId="4F60D7AC" w14:textId="24236984" w:rsidR="00B110B2" w:rsidRDefault="00B110B2" w:rsidP="00B110B2">
      <w:r>
        <w:t>Профиль можно архивировать, если он находится в статусе «Активный».</w:t>
      </w:r>
    </w:p>
    <w:p w14:paraId="02F0A910" w14:textId="48B368F0" w:rsidR="00B110B2" w:rsidRDefault="00B110B2" w:rsidP="00B110B2">
      <w:r>
        <w:t>Сменить статус профиля на «Архивный» можно двумя способами:</w:t>
      </w:r>
    </w:p>
    <w:p w14:paraId="65927572" w14:textId="77777777" w:rsidR="00B110B2" w:rsidRDefault="00B110B2" w:rsidP="0022471C">
      <w:pPr>
        <w:pStyle w:val="a2"/>
      </w:pPr>
      <w:r>
        <w:t>через список профилей;</w:t>
      </w:r>
    </w:p>
    <w:p w14:paraId="3EB07DD1" w14:textId="77777777" w:rsidR="00B110B2" w:rsidRPr="0057412D" w:rsidRDefault="00B110B2" w:rsidP="0022471C">
      <w:pPr>
        <w:pStyle w:val="a2"/>
      </w:pPr>
      <w:r>
        <w:t>через карточку профиля.</w:t>
      </w:r>
    </w:p>
    <w:p w14:paraId="13D79EE2" w14:textId="742DE8DA" w:rsidR="00B110B2" w:rsidRDefault="00B110B2" w:rsidP="00B110B2">
      <w:r>
        <w:t>Для смены статуса профиля на «Архивный» через список профилей:</w:t>
      </w:r>
    </w:p>
    <w:p w14:paraId="51F7036A" w14:textId="77777777" w:rsidR="00B110B2" w:rsidRDefault="00B110B2" w:rsidP="0022471C">
      <w:pPr>
        <w:pStyle w:val="10"/>
        <w:numPr>
          <w:ilvl w:val="0"/>
          <w:numId w:val="37"/>
        </w:numPr>
      </w:pPr>
      <w:r>
        <w:t>Наведите курсор на профиль, статус которого требуется изменить.</w:t>
      </w:r>
    </w:p>
    <w:p w14:paraId="0C4AE602" w14:textId="41BD55D2" w:rsidR="00B110B2" w:rsidRDefault="00B110B2" w:rsidP="0022471C">
      <w:pPr>
        <w:pStyle w:val="10"/>
      </w:pPr>
      <w:r>
        <w:t>Нажмите отмеченную кнопку (</w:t>
      </w:r>
      <w:r w:rsidR="003D18C8">
        <w:fldChar w:fldCharType="begin"/>
      </w:r>
      <w:r w:rsidR="003D18C8">
        <w:instrText xml:space="preserve"> REF _Ref178608229 \h </w:instrText>
      </w:r>
      <w:r w:rsidR="003D18C8">
        <w:fldChar w:fldCharType="separate"/>
      </w:r>
      <w:r w:rsidR="009E7EEC">
        <w:t xml:space="preserve">Рисунок </w:t>
      </w:r>
      <w:r w:rsidR="009E7EEC">
        <w:rPr>
          <w:noProof/>
        </w:rPr>
        <w:t>24</w:t>
      </w:r>
      <w:r w:rsidR="003D18C8">
        <w:fldChar w:fldCharType="end"/>
      </w:r>
      <w:r>
        <w:t>) в строке профиля.</w:t>
      </w:r>
    </w:p>
    <w:p w14:paraId="56356B55" w14:textId="77777777" w:rsidR="0000337F" w:rsidRDefault="0000337F" w:rsidP="0000337F">
      <w:pPr>
        <w:keepNext/>
        <w:jc w:val="center"/>
      </w:pPr>
      <w:r>
        <w:rPr>
          <w:noProof/>
        </w:rPr>
        <w:drawing>
          <wp:inline distT="0" distB="0" distL="0" distR="0" wp14:anchorId="40B58F24" wp14:editId="14AD9C0B">
            <wp:extent cx="5868000" cy="357528"/>
            <wp:effectExtent l="38100" t="76200" r="114300" b="806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5752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BB525" w14:textId="05E45F1C" w:rsidR="0000337F" w:rsidRPr="0000337F" w:rsidRDefault="0000337F" w:rsidP="00CC4054">
      <w:pPr>
        <w:pStyle w:val="affe"/>
      </w:pPr>
      <w:bookmarkStart w:id="76" w:name="_Ref178608229"/>
      <w:r>
        <w:t xml:space="preserve">Рисунок </w:t>
      </w:r>
      <w:fldSimple w:instr=" SEQ Рисунок \* ARABIC ">
        <w:r w:rsidR="009E7EEC">
          <w:rPr>
            <w:noProof/>
          </w:rPr>
          <w:t>24</w:t>
        </w:r>
      </w:fldSimple>
      <w:bookmarkEnd w:id="76"/>
      <w:r w:rsidRPr="0000337F">
        <w:t xml:space="preserve">. </w:t>
      </w:r>
      <w:r>
        <w:t>Архивация профиля через список профилей</w:t>
      </w:r>
    </w:p>
    <w:p w14:paraId="30668ECE" w14:textId="372EDE52" w:rsidR="00B110B2" w:rsidRDefault="00B110B2" w:rsidP="0022471C">
      <w:pPr>
        <w:pStyle w:val="10"/>
      </w:pPr>
      <w:r>
        <w:t>Подтвердите архивацию профиля во всплывшем окне.</w:t>
      </w:r>
    </w:p>
    <w:p w14:paraId="69813187" w14:textId="77777777" w:rsidR="00B110B2" w:rsidRDefault="00B110B2" w:rsidP="00B110B2">
      <w:r>
        <w:t>Для смены статуса профиля на «Архивный» через карточку профиля:</w:t>
      </w:r>
    </w:p>
    <w:p w14:paraId="1C55E6D4" w14:textId="7F1C7847" w:rsidR="00B110B2" w:rsidRDefault="00B110B2" w:rsidP="0022471C">
      <w:pPr>
        <w:pStyle w:val="10"/>
        <w:numPr>
          <w:ilvl w:val="0"/>
          <w:numId w:val="38"/>
        </w:numPr>
      </w:pPr>
      <w:r>
        <w:t>Нажмите отмеченную кнопку (</w:t>
      </w:r>
      <w:r w:rsidR="00881411">
        <w:fldChar w:fldCharType="begin"/>
      </w:r>
      <w:r w:rsidR="00881411">
        <w:instrText xml:space="preserve"> REF _Ref178608382 \h </w:instrText>
      </w:r>
      <w:r w:rsidR="00881411">
        <w:fldChar w:fldCharType="separate"/>
      </w:r>
      <w:r w:rsidR="009E7EEC">
        <w:t xml:space="preserve">Рисунок </w:t>
      </w:r>
      <w:r w:rsidR="009E7EEC">
        <w:rPr>
          <w:noProof/>
        </w:rPr>
        <w:t>25</w:t>
      </w:r>
      <w:r w:rsidR="00881411">
        <w:fldChar w:fldCharType="end"/>
      </w:r>
      <w:r>
        <w:t>) в правом верхнем углу карточки профиля.</w:t>
      </w:r>
    </w:p>
    <w:p w14:paraId="038ECDD9" w14:textId="77777777" w:rsidR="00A678DA" w:rsidRDefault="00A678DA" w:rsidP="00A678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FBB33E" wp14:editId="0A088C39">
            <wp:extent cx="5868000" cy="321814"/>
            <wp:effectExtent l="38100" t="76200" r="114300" b="787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81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1DCCD" w14:textId="5FD88673" w:rsidR="00A678DA" w:rsidRPr="00A678DA" w:rsidRDefault="00A678DA" w:rsidP="00CC4054">
      <w:pPr>
        <w:pStyle w:val="affe"/>
      </w:pPr>
      <w:bookmarkStart w:id="77" w:name="_Ref178608382"/>
      <w:r>
        <w:t xml:space="preserve">Рисунок </w:t>
      </w:r>
      <w:fldSimple w:instr=" SEQ Рисунок \* ARABIC ">
        <w:r w:rsidR="009E7EEC">
          <w:rPr>
            <w:noProof/>
          </w:rPr>
          <w:t>25</w:t>
        </w:r>
      </w:fldSimple>
      <w:bookmarkEnd w:id="77"/>
      <w:r w:rsidRPr="00A678DA">
        <w:t xml:space="preserve">. </w:t>
      </w:r>
      <w:r>
        <w:t>Дополнительные действия с профилем</w:t>
      </w:r>
    </w:p>
    <w:p w14:paraId="4733E672" w14:textId="3BB10820" w:rsidR="00A678DA" w:rsidRDefault="00A678DA" w:rsidP="0022471C">
      <w:pPr>
        <w:pStyle w:val="10"/>
        <w:numPr>
          <w:ilvl w:val="0"/>
          <w:numId w:val="38"/>
        </w:numPr>
      </w:pPr>
      <w:r>
        <w:t>Нажмите кнопку «Архивировать».</w:t>
      </w:r>
    </w:p>
    <w:p w14:paraId="7D93BC73" w14:textId="04AC398E" w:rsidR="00B110B2" w:rsidRPr="00B110B2" w:rsidRDefault="00B110B2" w:rsidP="0022471C">
      <w:pPr>
        <w:pStyle w:val="10"/>
      </w:pPr>
      <w:r>
        <w:t xml:space="preserve">Подтвердите </w:t>
      </w:r>
      <w:r w:rsidR="006D4EE3">
        <w:t xml:space="preserve">архивацию </w:t>
      </w:r>
      <w:r>
        <w:t>профиля во всплывшем окне.</w:t>
      </w:r>
    </w:p>
    <w:p w14:paraId="715BCFE5" w14:textId="4C7327D9" w:rsidR="00151D2B" w:rsidRDefault="00151D2B" w:rsidP="00151D2B">
      <w:pPr>
        <w:pStyle w:val="3"/>
        <w:rPr>
          <w:lang w:eastAsia="ru-RU"/>
        </w:rPr>
      </w:pPr>
      <w:bookmarkStart w:id="78" w:name="_Toc179456862"/>
      <w:r>
        <w:rPr>
          <w:lang w:eastAsia="ru-RU"/>
        </w:rPr>
        <w:t>Удаление профиля</w:t>
      </w:r>
      <w:bookmarkEnd w:id="78"/>
    </w:p>
    <w:p w14:paraId="558F627D" w14:textId="3071B612" w:rsidR="00E7661E" w:rsidRPr="00E7661E" w:rsidRDefault="00E7661E" w:rsidP="00E7661E">
      <w:pPr>
        <w:rPr>
          <w:lang w:eastAsia="ru-RU"/>
        </w:rPr>
      </w:pPr>
      <w:r>
        <w:rPr>
          <w:lang w:eastAsia="ru-RU"/>
        </w:rPr>
        <w:t>Удаление профиля возможно только для профиля со статусом «Черновик».</w:t>
      </w:r>
    </w:p>
    <w:p w14:paraId="16EF58CB" w14:textId="124F75FF" w:rsidR="00C17493" w:rsidRDefault="00C17493" w:rsidP="00C17493">
      <w:pPr>
        <w:rPr>
          <w:lang w:eastAsia="ru-RU"/>
        </w:rPr>
      </w:pPr>
      <w:r>
        <w:rPr>
          <w:lang w:eastAsia="ru-RU"/>
        </w:rPr>
        <w:t>Удаление профиля можно выполнить двумя способами:</w:t>
      </w:r>
    </w:p>
    <w:p w14:paraId="0D6E7C33" w14:textId="4F38B94E" w:rsidR="00C17493" w:rsidRDefault="00C17493" w:rsidP="0022471C">
      <w:pPr>
        <w:pStyle w:val="a2"/>
        <w:rPr>
          <w:lang w:eastAsia="ru-RU"/>
        </w:rPr>
      </w:pPr>
      <w:r>
        <w:rPr>
          <w:lang w:eastAsia="ru-RU"/>
        </w:rPr>
        <w:t>через список профилей;</w:t>
      </w:r>
    </w:p>
    <w:p w14:paraId="4E29C7F1" w14:textId="4549DB3F" w:rsidR="00C17493" w:rsidRDefault="00C17493" w:rsidP="0022471C">
      <w:pPr>
        <w:pStyle w:val="a2"/>
        <w:rPr>
          <w:lang w:eastAsia="ru-RU"/>
        </w:rPr>
      </w:pPr>
      <w:r>
        <w:rPr>
          <w:lang w:eastAsia="ru-RU"/>
        </w:rPr>
        <w:t>через карточку профиля.</w:t>
      </w:r>
    </w:p>
    <w:p w14:paraId="3D6CCBB7" w14:textId="2FEBABB9" w:rsidR="00C17493" w:rsidRDefault="00C17493" w:rsidP="00C17493">
      <w:pPr>
        <w:rPr>
          <w:lang w:eastAsia="ru-RU"/>
        </w:rPr>
      </w:pPr>
      <w:r>
        <w:rPr>
          <w:lang w:eastAsia="ru-RU"/>
        </w:rPr>
        <w:t>Для удаления профиля через список профилей:</w:t>
      </w:r>
    </w:p>
    <w:p w14:paraId="4268DE4D" w14:textId="77777777" w:rsidR="00C17493" w:rsidRDefault="00C17493" w:rsidP="0022471C">
      <w:pPr>
        <w:pStyle w:val="10"/>
        <w:numPr>
          <w:ilvl w:val="0"/>
          <w:numId w:val="30"/>
        </w:numPr>
      </w:pPr>
      <w:r>
        <w:t>Найдите профиль, который требуется удалить, в списке профилей.</w:t>
      </w:r>
    </w:p>
    <w:p w14:paraId="4C250AC9" w14:textId="778E70E0" w:rsidR="00C17493" w:rsidRDefault="00C17493" w:rsidP="0022471C">
      <w:pPr>
        <w:pStyle w:val="10"/>
      </w:pPr>
      <w:r>
        <w:t>Нажмите отмеченную кнопку (</w:t>
      </w:r>
      <w:r w:rsidR="006635D1">
        <w:fldChar w:fldCharType="begin"/>
      </w:r>
      <w:r w:rsidR="006635D1">
        <w:instrText xml:space="preserve"> REF _Ref178608520 \h </w:instrText>
      </w:r>
      <w:r w:rsidR="006635D1">
        <w:fldChar w:fldCharType="separate"/>
      </w:r>
      <w:r w:rsidR="009E7EEC">
        <w:t xml:space="preserve">Рисунок </w:t>
      </w:r>
      <w:r w:rsidR="009E7EEC">
        <w:rPr>
          <w:noProof/>
        </w:rPr>
        <w:t>26</w:t>
      </w:r>
      <w:r w:rsidR="006635D1">
        <w:fldChar w:fldCharType="end"/>
      </w:r>
      <w:r>
        <w:t>)</w:t>
      </w:r>
      <w:r w:rsidR="007B52C0">
        <w:t xml:space="preserve"> </w:t>
      </w:r>
      <w:r>
        <w:t>в строке профиля.</w:t>
      </w:r>
    </w:p>
    <w:p w14:paraId="6FE97264" w14:textId="77777777" w:rsidR="006635D1" w:rsidRDefault="006635D1" w:rsidP="006635D1">
      <w:pPr>
        <w:keepNext/>
        <w:jc w:val="center"/>
      </w:pPr>
      <w:r>
        <w:rPr>
          <w:noProof/>
        </w:rPr>
        <w:drawing>
          <wp:inline distT="0" distB="0" distL="0" distR="0" wp14:anchorId="1AA7EE37" wp14:editId="404B2B3E">
            <wp:extent cx="5868000" cy="374515"/>
            <wp:effectExtent l="38100" t="76200" r="114300" b="831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451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969F8" w14:textId="57D9544F" w:rsidR="006635D1" w:rsidRPr="006635D1" w:rsidRDefault="006635D1" w:rsidP="00CC4054">
      <w:pPr>
        <w:pStyle w:val="affe"/>
      </w:pPr>
      <w:bookmarkStart w:id="79" w:name="_Ref178608520"/>
      <w:r>
        <w:t xml:space="preserve">Рисунок </w:t>
      </w:r>
      <w:fldSimple w:instr=" SEQ Рисунок \* ARABIC ">
        <w:r w:rsidR="009E7EEC">
          <w:rPr>
            <w:noProof/>
          </w:rPr>
          <w:t>26</w:t>
        </w:r>
      </w:fldSimple>
      <w:bookmarkEnd w:id="79"/>
      <w:r w:rsidRPr="006635D1">
        <w:t xml:space="preserve">. </w:t>
      </w:r>
      <w:r>
        <w:t>Удаление профиля из списка профилей</w:t>
      </w:r>
    </w:p>
    <w:p w14:paraId="7F27A5AE" w14:textId="12A153E8" w:rsidR="00C17493" w:rsidRDefault="00C17493" w:rsidP="0022471C">
      <w:pPr>
        <w:pStyle w:val="10"/>
      </w:pPr>
      <w:r>
        <w:t>Подтвердите удаление во всплывшем окне.</w:t>
      </w:r>
    </w:p>
    <w:p w14:paraId="521CB53C" w14:textId="0E4F69DF" w:rsidR="00237E35" w:rsidRDefault="00237E35" w:rsidP="0022471C">
      <w:pPr>
        <w:pStyle w:val="10"/>
      </w:pPr>
      <w:r>
        <w:t xml:space="preserve">Убедитесь, что профиль </w:t>
      </w:r>
      <w:r w:rsidR="00424D13">
        <w:t>исчез</w:t>
      </w:r>
      <w:r>
        <w:t xml:space="preserve"> из списка профилей.</w:t>
      </w:r>
    </w:p>
    <w:p w14:paraId="2C0FB146" w14:textId="2390B639" w:rsidR="003B35EC" w:rsidRDefault="003B35EC" w:rsidP="003B35EC">
      <w:r>
        <w:t>Для удаления профиля через карточку профиля:</w:t>
      </w:r>
    </w:p>
    <w:p w14:paraId="1886E940" w14:textId="5A37602B" w:rsidR="003B35EC" w:rsidRDefault="003B35EC" w:rsidP="0022471C">
      <w:pPr>
        <w:pStyle w:val="10"/>
        <w:numPr>
          <w:ilvl w:val="0"/>
          <w:numId w:val="31"/>
        </w:numPr>
      </w:pPr>
      <w:r>
        <w:t>Нажмите отмеченную кнопку (</w:t>
      </w:r>
      <w:r w:rsidR="006635D1">
        <w:fldChar w:fldCharType="begin"/>
      </w:r>
      <w:r w:rsidR="006635D1">
        <w:instrText xml:space="preserve"> REF _Ref178608615 \h </w:instrText>
      </w:r>
      <w:r w:rsidR="006635D1">
        <w:fldChar w:fldCharType="separate"/>
      </w:r>
      <w:r w:rsidR="009E7EEC">
        <w:t xml:space="preserve">Рисунок </w:t>
      </w:r>
      <w:r w:rsidR="009E7EEC">
        <w:rPr>
          <w:noProof/>
        </w:rPr>
        <w:t>27</w:t>
      </w:r>
      <w:r w:rsidR="006635D1">
        <w:fldChar w:fldCharType="end"/>
      </w:r>
      <w:r>
        <w:t>)</w:t>
      </w:r>
      <w:r w:rsidR="007B52C0">
        <w:t xml:space="preserve"> </w:t>
      </w:r>
      <w:r>
        <w:t>в правом верхнем углу карточки профиля.</w:t>
      </w:r>
    </w:p>
    <w:p w14:paraId="16AB9C68" w14:textId="77777777" w:rsidR="006635D1" w:rsidRDefault="006635D1" w:rsidP="006635D1">
      <w:pPr>
        <w:keepNext/>
        <w:jc w:val="center"/>
      </w:pPr>
      <w:r>
        <w:rPr>
          <w:noProof/>
        </w:rPr>
        <w:drawing>
          <wp:inline distT="0" distB="0" distL="0" distR="0" wp14:anchorId="758E4BC1" wp14:editId="2AD9D708">
            <wp:extent cx="5868000" cy="333734"/>
            <wp:effectExtent l="38100" t="76200" r="114300" b="857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3373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8AFA4" w14:textId="40CB3108" w:rsidR="006635D1" w:rsidRDefault="006635D1" w:rsidP="00CC4054">
      <w:pPr>
        <w:pStyle w:val="affe"/>
      </w:pPr>
      <w:bookmarkStart w:id="80" w:name="_Ref178608615"/>
      <w:r>
        <w:t xml:space="preserve">Рисунок </w:t>
      </w:r>
      <w:fldSimple w:instr=" SEQ Рисунок \* ARABIC ">
        <w:r w:rsidR="009E7EEC">
          <w:rPr>
            <w:noProof/>
          </w:rPr>
          <w:t>27</w:t>
        </w:r>
      </w:fldSimple>
      <w:bookmarkEnd w:id="80"/>
      <w:r>
        <w:t>. Удаление профиля из карточки</w:t>
      </w:r>
    </w:p>
    <w:p w14:paraId="0AAEF978" w14:textId="77777777" w:rsidR="003B35EC" w:rsidRDefault="003B35EC" w:rsidP="0022471C">
      <w:pPr>
        <w:pStyle w:val="10"/>
      </w:pPr>
      <w:r>
        <w:t>Подтвердите удаление во всплывшем окне.</w:t>
      </w:r>
    </w:p>
    <w:p w14:paraId="2241ED5E" w14:textId="32716FD5" w:rsidR="003B35EC" w:rsidRPr="00C17493" w:rsidRDefault="003B35EC" w:rsidP="0022471C">
      <w:pPr>
        <w:pStyle w:val="10"/>
      </w:pPr>
      <w:r>
        <w:t xml:space="preserve">Убедитесь, что профиль </w:t>
      </w:r>
      <w:r w:rsidR="00424D13">
        <w:t>исчез</w:t>
      </w:r>
      <w:r>
        <w:t xml:space="preserve"> из списка профилей.</w:t>
      </w:r>
    </w:p>
    <w:p w14:paraId="3968D6FF" w14:textId="4B7A7CD7" w:rsidR="00C9670D" w:rsidRDefault="00C9670D">
      <w:pPr>
        <w:pStyle w:val="2"/>
      </w:pPr>
      <w:bookmarkStart w:id="81" w:name="_Ref175646006"/>
      <w:bookmarkStart w:id="82" w:name="_Toc179456863"/>
      <w:r>
        <w:t>Управление требованиями</w:t>
      </w:r>
      <w:bookmarkEnd w:id="81"/>
      <w:bookmarkEnd w:id="82"/>
    </w:p>
    <w:p w14:paraId="75E8FA72" w14:textId="778CACBF" w:rsidR="00811F74" w:rsidRDefault="00811F74" w:rsidP="00811F74">
      <w:pPr>
        <w:rPr>
          <w:lang w:eastAsia="ru-RU"/>
        </w:rPr>
      </w:pPr>
      <w:r>
        <w:rPr>
          <w:lang w:eastAsia="ru-RU"/>
        </w:rPr>
        <w:t>Требование – атомарный элемент внутри профиля проверки, описывающий требование к параметрам безопасности конфигурации компонента.</w:t>
      </w:r>
    </w:p>
    <w:p w14:paraId="351412DB" w14:textId="5C0AB589" w:rsidR="00811F74" w:rsidRDefault="00811F74" w:rsidP="00811F74">
      <w:pPr>
        <w:rPr>
          <w:lang w:eastAsia="ru-RU"/>
        </w:rPr>
      </w:pPr>
      <w:r>
        <w:rPr>
          <w:lang w:eastAsia="ru-RU"/>
        </w:rPr>
        <w:t>Для удобства управления требованиями в системе реализована древовидная иерархическая структура размещения разделов и требований на произвольной глубине.</w:t>
      </w:r>
    </w:p>
    <w:p w14:paraId="21E34275" w14:textId="7D83023A" w:rsidR="00A0008A" w:rsidRDefault="00A0008A" w:rsidP="00811F74">
      <w:pPr>
        <w:rPr>
          <w:lang w:eastAsia="ru-RU"/>
        </w:rPr>
      </w:pPr>
      <w:r>
        <w:rPr>
          <w:lang w:eastAsia="ru-RU"/>
        </w:rPr>
        <w:t>Система содержит следующую информацию о требованиях</w:t>
      </w:r>
      <w:r w:rsidR="00B42586" w:rsidRPr="00B42586">
        <w:rPr>
          <w:lang w:eastAsia="ru-RU"/>
        </w:rPr>
        <w:t xml:space="preserve"> (</w:t>
      </w:r>
      <w:r w:rsidR="00AC5F1D">
        <w:rPr>
          <w:lang w:eastAsia="ru-RU"/>
        </w:rPr>
        <w:fldChar w:fldCharType="begin"/>
      </w:r>
      <w:r w:rsidR="00AC5F1D">
        <w:rPr>
          <w:lang w:eastAsia="ru-RU"/>
        </w:rPr>
        <w:instrText xml:space="preserve"> REF _Ref178776428 \h </w:instrText>
      </w:r>
      <w:r w:rsidR="00AC5F1D">
        <w:rPr>
          <w:lang w:eastAsia="ru-RU"/>
        </w:rPr>
      </w:r>
      <w:r w:rsidR="00AC5F1D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28</w:t>
      </w:r>
      <w:r w:rsidR="00AC5F1D">
        <w:rPr>
          <w:lang w:eastAsia="ru-RU"/>
        </w:rPr>
        <w:fldChar w:fldCharType="end"/>
      </w:r>
      <w:r w:rsidR="00B42586" w:rsidRPr="00B42586">
        <w:rPr>
          <w:lang w:eastAsia="ru-RU"/>
        </w:rPr>
        <w:t>)</w:t>
      </w:r>
      <w:r>
        <w:rPr>
          <w:lang w:eastAsia="ru-RU"/>
        </w:rPr>
        <w:t>:</w:t>
      </w:r>
    </w:p>
    <w:p w14:paraId="04DAFEF5" w14:textId="25D197D8" w:rsidR="00A0008A" w:rsidRDefault="00A0008A" w:rsidP="0022471C">
      <w:pPr>
        <w:pStyle w:val="a2"/>
        <w:rPr>
          <w:lang w:eastAsia="ru-RU"/>
        </w:rPr>
      </w:pPr>
      <w:r>
        <w:rPr>
          <w:lang w:eastAsia="ru-RU"/>
        </w:rPr>
        <w:t>наименование требования;</w:t>
      </w:r>
    </w:p>
    <w:p w14:paraId="74BAFD20" w14:textId="41016328" w:rsidR="0011488E" w:rsidRDefault="0011488E" w:rsidP="0022471C">
      <w:pPr>
        <w:pStyle w:val="a2"/>
        <w:rPr>
          <w:lang w:eastAsia="ru-RU"/>
        </w:rPr>
      </w:pPr>
      <w:r>
        <w:rPr>
          <w:lang w:eastAsia="ru-RU"/>
        </w:rPr>
        <w:lastRenderedPageBreak/>
        <w:t>отметка «Черновик», если требование находится в данном статусе;</w:t>
      </w:r>
    </w:p>
    <w:p w14:paraId="6073A89C" w14:textId="77777777" w:rsidR="00A0008A" w:rsidRDefault="00A0008A" w:rsidP="0022471C">
      <w:pPr>
        <w:pStyle w:val="a2"/>
        <w:rPr>
          <w:lang w:eastAsia="ru-RU"/>
        </w:rPr>
      </w:pPr>
      <w:r>
        <w:rPr>
          <w:lang w:eastAsia="ru-RU"/>
        </w:rPr>
        <w:t>дата последнего редактирования;</w:t>
      </w:r>
    </w:p>
    <w:p w14:paraId="50185DEF" w14:textId="77777777" w:rsidR="00A0008A" w:rsidRDefault="00A0008A" w:rsidP="0022471C">
      <w:pPr>
        <w:pStyle w:val="a2"/>
        <w:rPr>
          <w:lang w:eastAsia="ru-RU"/>
        </w:rPr>
      </w:pPr>
      <w:r>
        <w:rPr>
          <w:lang w:eastAsia="ru-RU"/>
        </w:rPr>
        <w:t>общие сведения;</w:t>
      </w:r>
    </w:p>
    <w:p w14:paraId="51D87DED" w14:textId="77777777" w:rsidR="00A0008A" w:rsidRDefault="00A0008A" w:rsidP="0022471C">
      <w:pPr>
        <w:pStyle w:val="a2"/>
        <w:rPr>
          <w:lang w:eastAsia="ru-RU"/>
        </w:rPr>
      </w:pPr>
      <w:r>
        <w:rPr>
          <w:lang w:eastAsia="ru-RU"/>
        </w:rPr>
        <w:t>применимость требования;</w:t>
      </w:r>
    </w:p>
    <w:p w14:paraId="0E8BAAD4" w14:textId="3439D923" w:rsidR="00A0008A" w:rsidRDefault="00A0008A" w:rsidP="0022471C">
      <w:pPr>
        <w:pStyle w:val="a2"/>
        <w:rPr>
          <w:lang w:eastAsia="ru-RU"/>
        </w:rPr>
      </w:pPr>
      <w:r>
        <w:rPr>
          <w:lang w:eastAsia="ru-RU"/>
        </w:rPr>
        <w:t>скрипты для сбора, анализа и исправления конфигурации.</w:t>
      </w:r>
    </w:p>
    <w:p w14:paraId="10BB04FC" w14:textId="77777777" w:rsidR="00B42586" w:rsidRDefault="00B42586" w:rsidP="00B4258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0D09B8" wp14:editId="7A9B4016">
            <wp:extent cx="5868000" cy="3242016"/>
            <wp:effectExtent l="38100" t="76200" r="114300" b="730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42016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F81B40" w14:textId="727A81B7" w:rsidR="00B42586" w:rsidRPr="00B42586" w:rsidRDefault="00B42586" w:rsidP="00CC4054">
      <w:pPr>
        <w:pStyle w:val="affe"/>
        <w:rPr>
          <w:lang w:eastAsia="ru-RU"/>
        </w:rPr>
      </w:pPr>
      <w:bookmarkStart w:id="83" w:name="_Ref178776428"/>
      <w:r>
        <w:t xml:space="preserve">Рисунок </w:t>
      </w:r>
      <w:fldSimple w:instr=" SEQ Рисунок \* ARABIC ">
        <w:r w:rsidR="009E7EEC">
          <w:rPr>
            <w:noProof/>
          </w:rPr>
          <w:t>28</w:t>
        </w:r>
      </w:fldSimple>
      <w:bookmarkEnd w:id="83"/>
      <w:r w:rsidRPr="00B42586">
        <w:t xml:space="preserve">. </w:t>
      </w:r>
      <w:r w:rsidR="005679EA">
        <w:t>Общие сведения т</w:t>
      </w:r>
      <w:r>
        <w:t>ребовани</w:t>
      </w:r>
      <w:r w:rsidR="005679EA">
        <w:t>я</w:t>
      </w:r>
    </w:p>
    <w:p w14:paraId="2A4BEC95" w14:textId="0F2203CA" w:rsidR="003425FA" w:rsidRDefault="003425FA" w:rsidP="003425FA">
      <w:pPr>
        <w:rPr>
          <w:lang w:eastAsia="ru-RU"/>
        </w:rPr>
      </w:pPr>
      <w:r>
        <w:rPr>
          <w:lang w:eastAsia="ru-RU"/>
        </w:rPr>
        <w:t>С требованиями можно осуществлять следующие действия:</w:t>
      </w:r>
    </w:p>
    <w:p w14:paraId="01BA8A28" w14:textId="4C2D487C" w:rsidR="003425FA" w:rsidRDefault="003425FA" w:rsidP="0022471C">
      <w:pPr>
        <w:pStyle w:val="a2"/>
        <w:rPr>
          <w:lang w:eastAsia="ru-RU"/>
        </w:rPr>
      </w:pPr>
      <w:r>
        <w:rPr>
          <w:lang w:eastAsia="ru-RU"/>
        </w:rPr>
        <w:t>добавлять;</w:t>
      </w:r>
    </w:p>
    <w:p w14:paraId="30FB03E1" w14:textId="71C8CCFD" w:rsidR="00602E3D" w:rsidRDefault="003425FA" w:rsidP="0022471C">
      <w:pPr>
        <w:pStyle w:val="a2"/>
        <w:rPr>
          <w:lang w:eastAsia="ru-RU"/>
        </w:rPr>
      </w:pPr>
      <w:r>
        <w:rPr>
          <w:lang w:eastAsia="ru-RU"/>
        </w:rPr>
        <w:t>редактировать</w:t>
      </w:r>
      <w:r w:rsidR="00602E3D">
        <w:rPr>
          <w:lang w:eastAsia="ru-RU"/>
        </w:rPr>
        <w:t>;</w:t>
      </w:r>
    </w:p>
    <w:p w14:paraId="3F6CFACC" w14:textId="351AACD3" w:rsidR="00602E3D" w:rsidRDefault="00602E3D" w:rsidP="0022471C">
      <w:pPr>
        <w:pStyle w:val="a2"/>
        <w:rPr>
          <w:lang w:eastAsia="ru-RU"/>
        </w:rPr>
      </w:pPr>
      <w:r>
        <w:rPr>
          <w:lang w:eastAsia="ru-RU"/>
        </w:rPr>
        <w:t>менять применимость</w:t>
      </w:r>
      <w:r w:rsidR="006F57F4">
        <w:rPr>
          <w:lang w:eastAsia="ru-RU"/>
        </w:rPr>
        <w:t xml:space="preserve"> и статус</w:t>
      </w:r>
      <w:r>
        <w:rPr>
          <w:lang w:eastAsia="ru-RU"/>
        </w:rPr>
        <w:t>;</w:t>
      </w:r>
    </w:p>
    <w:p w14:paraId="63603A5A" w14:textId="00429F5B" w:rsidR="003425FA" w:rsidRDefault="003425FA" w:rsidP="0022471C">
      <w:pPr>
        <w:pStyle w:val="a2"/>
        <w:rPr>
          <w:lang w:eastAsia="ru-RU"/>
        </w:rPr>
      </w:pPr>
      <w:r>
        <w:rPr>
          <w:lang w:eastAsia="ru-RU"/>
        </w:rPr>
        <w:t>удалять;</w:t>
      </w:r>
    </w:p>
    <w:p w14:paraId="16E82587" w14:textId="5B91A856" w:rsidR="00742AC3" w:rsidRDefault="00742AC3" w:rsidP="0022471C">
      <w:pPr>
        <w:pStyle w:val="a2"/>
        <w:rPr>
          <w:lang w:eastAsia="ru-RU"/>
        </w:rPr>
      </w:pPr>
      <w:r>
        <w:rPr>
          <w:lang w:eastAsia="ru-RU"/>
        </w:rPr>
        <w:t>запускать процедуры проверки скриптов при просмотре требования.</w:t>
      </w:r>
    </w:p>
    <w:p w14:paraId="7DF3D2CA" w14:textId="6AF740CC" w:rsidR="00CA2BD2" w:rsidRPr="003425FA" w:rsidRDefault="00CA2BD2" w:rsidP="00CA2BD2">
      <w:pPr>
        <w:rPr>
          <w:lang w:eastAsia="ru-RU"/>
        </w:rPr>
      </w:pPr>
      <w:r>
        <w:rPr>
          <w:lang w:eastAsia="ru-RU"/>
        </w:rPr>
        <w:t>Для управления требованиями требуется нажать на профиль и перейти в режим редактирования</w:t>
      </w:r>
      <w:r w:rsidR="00656A89">
        <w:rPr>
          <w:lang w:eastAsia="ru-RU"/>
        </w:rPr>
        <w:t xml:space="preserve"> карточки профиля</w:t>
      </w:r>
      <w:r>
        <w:rPr>
          <w:lang w:eastAsia="ru-RU"/>
        </w:rPr>
        <w:t xml:space="preserve"> (см. п.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_Ref175647618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9E7EEC">
        <w:rPr>
          <w:lang w:eastAsia="ru-RU"/>
        </w:rPr>
        <w:t>5</w:t>
      </w:r>
      <w:r>
        <w:rPr>
          <w:lang w:eastAsia="ru-RU"/>
        </w:rPr>
        <w:fldChar w:fldCharType="end"/>
      </w:r>
      <w:r>
        <w:rPr>
          <w:lang w:eastAsia="ru-RU"/>
        </w:rPr>
        <w:t>).</w:t>
      </w:r>
    </w:p>
    <w:p w14:paraId="76480E3A" w14:textId="43F81397" w:rsidR="00C9670D" w:rsidRDefault="00C9670D" w:rsidP="00C9670D">
      <w:pPr>
        <w:pStyle w:val="3"/>
        <w:rPr>
          <w:lang w:eastAsia="ru-RU"/>
        </w:rPr>
      </w:pPr>
      <w:bookmarkStart w:id="84" w:name="_Toc179456864"/>
      <w:r>
        <w:rPr>
          <w:lang w:eastAsia="ru-RU"/>
        </w:rPr>
        <w:t>Добавление раздела</w:t>
      </w:r>
      <w:bookmarkEnd w:id="84"/>
    </w:p>
    <w:p w14:paraId="4B6B7CB0" w14:textId="1EE7BFAE" w:rsidR="00656A89" w:rsidRDefault="00656A89" w:rsidP="00656A89">
      <w:pPr>
        <w:rPr>
          <w:lang w:eastAsia="ru-RU"/>
        </w:rPr>
      </w:pPr>
      <w:r>
        <w:rPr>
          <w:lang w:eastAsia="ru-RU"/>
        </w:rPr>
        <w:t>Разделы хранят другие разделы и сами требования.</w:t>
      </w:r>
    </w:p>
    <w:p w14:paraId="611891BB" w14:textId="40DEBAEF" w:rsidR="00656A89" w:rsidRDefault="00656A89" w:rsidP="00656A89">
      <w:pPr>
        <w:rPr>
          <w:lang w:eastAsia="ru-RU"/>
        </w:rPr>
      </w:pPr>
      <w:r>
        <w:rPr>
          <w:lang w:eastAsia="ru-RU"/>
        </w:rPr>
        <w:t xml:space="preserve">Создание раздела осуществляется внутри карточки профиля </w:t>
      </w:r>
      <w:r w:rsidR="00D94E3D">
        <w:rPr>
          <w:lang w:eastAsia="ru-RU"/>
        </w:rPr>
        <w:t>двумя</w:t>
      </w:r>
      <w:r>
        <w:rPr>
          <w:lang w:eastAsia="ru-RU"/>
        </w:rPr>
        <w:t xml:space="preserve"> способами:</w:t>
      </w:r>
    </w:p>
    <w:p w14:paraId="069B9877" w14:textId="2C7EF843" w:rsidR="00656A89" w:rsidRDefault="00B201BA" w:rsidP="0022471C">
      <w:pPr>
        <w:pStyle w:val="a2"/>
        <w:rPr>
          <w:lang w:eastAsia="ru-RU"/>
        </w:rPr>
      </w:pPr>
      <w:r>
        <w:rPr>
          <w:lang w:eastAsia="ru-RU"/>
        </w:rPr>
        <w:t>через список требований</w:t>
      </w:r>
      <w:r w:rsidR="00656A89">
        <w:rPr>
          <w:lang w:eastAsia="ru-RU"/>
        </w:rPr>
        <w:t>;</w:t>
      </w:r>
    </w:p>
    <w:p w14:paraId="1A34C56E" w14:textId="77777777" w:rsidR="00656A89" w:rsidRDefault="00656A89" w:rsidP="0022471C">
      <w:pPr>
        <w:pStyle w:val="a2"/>
        <w:rPr>
          <w:lang w:eastAsia="ru-RU"/>
        </w:rPr>
      </w:pPr>
      <w:r>
        <w:rPr>
          <w:lang w:eastAsia="ru-RU"/>
        </w:rPr>
        <w:t>через контекстное меню раздела.</w:t>
      </w:r>
    </w:p>
    <w:p w14:paraId="1F1460A6" w14:textId="0BEEBBCA" w:rsidR="00654848" w:rsidRDefault="00656A89" w:rsidP="00656A89">
      <w:pPr>
        <w:rPr>
          <w:lang w:eastAsia="ru-RU"/>
        </w:rPr>
      </w:pPr>
      <w:r>
        <w:rPr>
          <w:lang w:eastAsia="ru-RU"/>
        </w:rPr>
        <w:t>Для создания раздела</w:t>
      </w:r>
      <w:r w:rsidR="00B201BA">
        <w:rPr>
          <w:lang w:eastAsia="ru-RU"/>
        </w:rPr>
        <w:t xml:space="preserve"> через список требований:</w:t>
      </w:r>
    </w:p>
    <w:p w14:paraId="450ACE7A" w14:textId="7EC08D61" w:rsidR="00B201BA" w:rsidRDefault="00B201BA" w:rsidP="0022471C">
      <w:pPr>
        <w:pStyle w:val="10"/>
        <w:numPr>
          <w:ilvl w:val="0"/>
          <w:numId w:val="39"/>
        </w:numPr>
      </w:pPr>
      <w:r>
        <w:t>Нажмите отмеченную кнопку (</w:t>
      </w:r>
      <w:r w:rsidR="00766AAF">
        <w:fldChar w:fldCharType="begin"/>
      </w:r>
      <w:r w:rsidR="00766AAF">
        <w:instrText xml:space="preserve"> REF _Ref178608813 \h </w:instrText>
      </w:r>
      <w:r w:rsidR="00766AAF">
        <w:fldChar w:fldCharType="separate"/>
      </w:r>
      <w:r w:rsidR="009E7EEC">
        <w:t xml:space="preserve">Рисунок </w:t>
      </w:r>
      <w:r w:rsidR="009E7EEC">
        <w:rPr>
          <w:noProof/>
        </w:rPr>
        <w:t>29</w:t>
      </w:r>
      <w:r w:rsidR="00766AAF">
        <w:fldChar w:fldCharType="end"/>
      </w:r>
      <w:r>
        <w:t>) над списком требований.</w:t>
      </w:r>
    </w:p>
    <w:p w14:paraId="2502F20A" w14:textId="77777777" w:rsidR="006659EE" w:rsidRDefault="006659EE" w:rsidP="006659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558AAB" wp14:editId="0C65AC39">
            <wp:extent cx="3406435" cy="487722"/>
            <wp:effectExtent l="38100" t="76200" r="118110" b="838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7722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6C957" w14:textId="0947B570" w:rsidR="006659EE" w:rsidRPr="006659EE" w:rsidRDefault="006659EE" w:rsidP="00CC4054">
      <w:pPr>
        <w:pStyle w:val="affe"/>
      </w:pPr>
      <w:bookmarkStart w:id="85" w:name="_Ref178608813"/>
      <w:r>
        <w:t xml:space="preserve">Рисунок </w:t>
      </w:r>
      <w:fldSimple w:instr=" SEQ Рисунок \* ARABIC ">
        <w:r w:rsidR="009E7EEC">
          <w:rPr>
            <w:noProof/>
          </w:rPr>
          <w:t>29</w:t>
        </w:r>
      </w:fldSimple>
      <w:bookmarkEnd w:id="85"/>
      <w:r>
        <w:rPr>
          <w:lang w:val="en-US"/>
        </w:rPr>
        <w:t xml:space="preserve">. </w:t>
      </w:r>
      <w:r>
        <w:t>Создание раздела</w:t>
      </w:r>
    </w:p>
    <w:p w14:paraId="60A6EA7B" w14:textId="4FBC7620" w:rsidR="00B201BA" w:rsidRDefault="00B201BA" w:rsidP="0022471C">
      <w:pPr>
        <w:pStyle w:val="10"/>
      </w:pPr>
      <w:r>
        <w:t>Введите наименование раздела.</w:t>
      </w:r>
    </w:p>
    <w:p w14:paraId="0C0C9C58" w14:textId="4739220D" w:rsidR="00B201BA" w:rsidRDefault="00B201BA" w:rsidP="0022471C">
      <w:pPr>
        <w:pStyle w:val="10"/>
      </w:pPr>
      <w:r>
        <w:t>Убедитесь, что раздел появился в списке требований.</w:t>
      </w:r>
    </w:p>
    <w:p w14:paraId="75DC371E" w14:textId="6544CC18" w:rsidR="00D94E3D" w:rsidRDefault="00D94E3D" w:rsidP="00D94E3D">
      <w:r>
        <w:t>Для создания раздела через контекстное меню другого раздела:</w:t>
      </w:r>
    </w:p>
    <w:p w14:paraId="4D4DAA81" w14:textId="0CC6156E" w:rsidR="00EC179C" w:rsidRDefault="00EC179C" w:rsidP="0022471C">
      <w:pPr>
        <w:pStyle w:val="10"/>
        <w:numPr>
          <w:ilvl w:val="0"/>
          <w:numId w:val="40"/>
        </w:numPr>
      </w:pPr>
      <w:r>
        <w:t>Нажмите правой кнопкой мыши на раздел, в котором требуется создать раздел.</w:t>
      </w:r>
    </w:p>
    <w:p w14:paraId="37930622" w14:textId="1218EC47" w:rsidR="00EC179C" w:rsidRDefault="00EC179C" w:rsidP="0022471C">
      <w:pPr>
        <w:pStyle w:val="10"/>
      </w:pPr>
      <w:r>
        <w:t>Нажмите кнопку «Создать раздел» в контекстном меню.</w:t>
      </w:r>
    </w:p>
    <w:p w14:paraId="30608DD9" w14:textId="3F34A7D5" w:rsidR="00D94E3D" w:rsidRDefault="00EC179C" w:rsidP="0022471C">
      <w:pPr>
        <w:pStyle w:val="10"/>
      </w:pPr>
      <w:r>
        <w:t>Введите наименование нового раздела.</w:t>
      </w:r>
    </w:p>
    <w:p w14:paraId="62176188" w14:textId="3D8304E3" w:rsidR="00582F36" w:rsidRPr="00B201BA" w:rsidRDefault="00582F36" w:rsidP="0022471C">
      <w:pPr>
        <w:pStyle w:val="10"/>
      </w:pPr>
      <w:r>
        <w:t>Убедитесь, что раздел появился в списке требований.</w:t>
      </w:r>
    </w:p>
    <w:p w14:paraId="11CBE743" w14:textId="6546E291" w:rsidR="00C9670D" w:rsidRDefault="00582F36" w:rsidP="00C9670D">
      <w:pPr>
        <w:pStyle w:val="3"/>
        <w:rPr>
          <w:lang w:eastAsia="ru-RU"/>
        </w:rPr>
      </w:pPr>
      <w:bookmarkStart w:id="86" w:name="_Toc179456865"/>
      <w:r>
        <w:rPr>
          <w:lang w:eastAsia="ru-RU"/>
        </w:rPr>
        <w:t>Переименование</w:t>
      </w:r>
      <w:r w:rsidR="00C9670D">
        <w:rPr>
          <w:lang w:eastAsia="ru-RU"/>
        </w:rPr>
        <w:t xml:space="preserve"> раздела</w:t>
      </w:r>
      <w:bookmarkEnd w:id="86"/>
    </w:p>
    <w:p w14:paraId="418A1522" w14:textId="1504CCE3" w:rsidR="00582F36" w:rsidRDefault="00582F36" w:rsidP="00582F36">
      <w:pPr>
        <w:rPr>
          <w:lang w:eastAsia="ru-RU"/>
        </w:rPr>
      </w:pPr>
      <w:r>
        <w:rPr>
          <w:lang w:eastAsia="ru-RU"/>
        </w:rPr>
        <w:t>Для переименования раздела:</w:t>
      </w:r>
    </w:p>
    <w:p w14:paraId="695996A3" w14:textId="77777777" w:rsidR="00582F36" w:rsidRDefault="00582F36" w:rsidP="0022471C">
      <w:pPr>
        <w:pStyle w:val="10"/>
        <w:numPr>
          <w:ilvl w:val="0"/>
          <w:numId w:val="41"/>
        </w:numPr>
      </w:pPr>
      <w:r>
        <w:t>Нажмите правой кнопкой мыши на раздел, который требуется переименовать.</w:t>
      </w:r>
    </w:p>
    <w:p w14:paraId="2CF4CA86" w14:textId="5D7FCFA1" w:rsidR="00582F36" w:rsidRDefault="00582F36" w:rsidP="0022471C">
      <w:pPr>
        <w:pStyle w:val="10"/>
      </w:pPr>
      <w:r>
        <w:t xml:space="preserve">Нажмите кнопку </w:t>
      </w:r>
      <w:r w:rsidR="004B6099">
        <w:t>«</w:t>
      </w:r>
      <w:r>
        <w:t>Переименовать</w:t>
      </w:r>
      <w:r w:rsidR="004B6099">
        <w:t>»</w:t>
      </w:r>
      <w:r>
        <w:t xml:space="preserve"> в контекстном меню.</w:t>
      </w:r>
    </w:p>
    <w:p w14:paraId="2F470E26" w14:textId="11FD5C50" w:rsidR="00582F36" w:rsidRDefault="00582F36" w:rsidP="0022471C">
      <w:pPr>
        <w:pStyle w:val="10"/>
      </w:pPr>
      <w:r>
        <w:t>Введите новое наименование раздела.</w:t>
      </w:r>
    </w:p>
    <w:p w14:paraId="3FCB1C17" w14:textId="708FAABC" w:rsidR="004B6099" w:rsidRDefault="004B6099" w:rsidP="0022471C">
      <w:pPr>
        <w:pStyle w:val="10"/>
      </w:pPr>
      <w:r>
        <w:t>Убедитесь, что раздел содержит новое наименование.</w:t>
      </w:r>
    </w:p>
    <w:p w14:paraId="380B70F4" w14:textId="519C8C1A" w:rsidR="004B6099" w:rsidRDefault="004B6099" w:rsidP="004B6099">
      <w:pPr>
        <w:pStyle w:val="3"/>
      </w:pPr>
      <w:bookmarkStart w:id="87" w:name="_Toc179456866"/>
      <w:r>
        <w:t>Перемещение раздела</w:t>
      </w:r>
      <w:bookmarkEnd w:id="87"/>
    </w:p>
    <w:p w14:paraId="41983ACB" w14:textId="1941E93B" w:rsidR="004B6099" w:rsidRDefault="004B6099" w:rsidP="004B6099">
      <w:r>
        <w:t>Для перемещения раздела:</w:t>
      </w:r>
    </w:p>
    <w:p w14:paraId="08145172" w14:textId="77777777" w:rsidR="004B6099" w:rsidRDefault="004B6099" w:rsidP="0022471C">
      <w:pPr>
        <w:pStyle w:val="10"/>
        <w:numPr>
          <w:ilvl w:val="0"/>
          <w:numId w:val="42"/>
        </w:numPr>
      </w:pPr>
      <w:r>
        <w:t>Зажмите левую кнопку мыши на разделе, который требуется переместить.</w:t>
      </w:r>
    </w:p>
    <w:p w14:paraId="0E8531C6" w14:textId="7EF8B49C" w:rsidR="004B6099" w:rsidRDefault="004B6099" w:rsidP="0022471C">
      <w:pPr>
        <w:pStyle w:val="10"/>
      </w:pPr>
      <w:r>
        <w:t>Перетащите раздел в ту часть списка требований профиля, куда требуется его переместить.</w:t>
      </w:r>
    </w:p>
    <w:p w14:paraId="7DB79955" w14:textId="2635B37E" w:rsidR="004B6099" w:rsidRDefault="004B6099" w:rsidP="0022471C">
      <w:pPr>
        <w:pStyle w:val="10"/>
      </w:pPr>
      <w:r>
        <w:t>Отпустите левую кнопку мыши.</w:t>
      </w:r>
    </w:p>
    <w:p w14:paraId="7533B51F" w14:textId="2E2664FF" w:rsidR="004B6099" w:rsidRPr="004B6099" w:rsidRDefault="004B6099" w:rsidP="0022471C">
      <w:pPr>
        <w:pStyle w:val="10"/>
      </w:pPr>
      <w:r>
        <w:t>Убедитесь, что раздел перемещен.</w:t>
      </w:r>
    </w:p>
    <w:p w14:paraId="44B875DC" w14:textId="3CE6FAD3" w:rsidR="00C9670D" w:rsidRDefault="00C9670D" w:rsidP="00C9670D">
      <w:pPr>
        <w:pStyle w:val="3"/>
        <w:rPr>
          <w:lang w:eastAsia="ru-RU"/>
        </w:rPr>
      </w:pPr>
      <w:bookmarkStart w:id="88" w:name="_Toc179456867"/>
      <w:r>
        <w:rPr>
          <w:lang w:eastAsia="ru-RU"/>
        </w:rPr>
        <w:t>Удаление раздела</w:t>
      </w:r>
      <w:bookmarkEnd w:id="88"/>
    </w:p>
    <w:p w14:paraId="0ACAC29D" w14:textId="36BC5A46" w:rsidR="00731C2A" w:rsidRDefault="00060078" w:rsidP="00060078">
      <w:pPr>
        <w:rPr>
          <w:lang w:eastAsia="ru-RU"/>
        </w:rPr>
      </w:pPr>
      <w:r>
        <w:rPr>
          <w:lang w:eastAsia="ru-RU"/>
        </w:rPr>
        <w:t>Удаление раздела возможно только для пустого раздела.</w:t>
      </w:r>
    </w:p>
    <w:p w14:paraId="3B97BB34" w14:textId="3551C54E" w:rsidR="00060078" w:rsidRDefault="00060078" w:rsidP="00060078">
      <w:pPr>
        <w:rPr>
          <w:lang w:eastAsia="ru-RU"/>
        </w:rPr>
      </w:pPr>
      <w:r>
        <w:rPr>
          <w:lang w:eastAsia="ru-RU"/>
        </w:rPr>
        <w:t>Для удаления одного раздела:</w:t>
      </w:r>
    </w:p>
    <w:p w14:paraId="37C7F85F" w14:textId="77777777" w:rsidR="00060078" w:rsidRDefault="00060078" w:rsidP="0022471C">
      <w:pPr>
        <w:pStyle w:val="10"/>
        <w:numPr>
          <w:ilvl w:val="0"/>
          <w:numId w:val="43"/>
        </w:numPr>
      </w:pPr>
      <w:r>
        <w:t>Нажмите правой кнопкой мыши на раздел, который требуется удалить.</w:t>
      </w:r>
    </w:p>
    <w:p w14:paraId="0D90370C" w14:textId="693632E7" w:rsidR="00060078" w:rsidRDefault="00060078" w:rsidP="0022471C">
      <w:pPr>
        <w:pStyle w:val="10"/>
      </w:pPr>
      <w:r>
        <w:t>Нажмите кнопку «Удалить» в контекстном меню.</w:t>
      </w:r>
    </w:p>
    <w:p w14:paraId="1D0B0A65" w14:textId="5F4BBC5B" w:rsidR="00060078" w:rsidRDefault="00060078" w:rsidP="0022471C">
      <w:pPr>
        <w:pStyle w:val="10"/>
      </w:pPr>
      <w:r>
        <w:t>Подтвердите удаление во всплывшем окне.</w:t>
      </w:r>
    </w:p>
    <w:p w14:paraId="7785D33C" w14:textId="7152A802" w:rsidR="00060078" w:rsidRDefault="00060078" w:rsidP="0022471C">
      <w:pPr>
        <w:pStyle w:val="10"/>
      </w:pPr>
      <w:r>
        <w:t>Убедитесь, что раздел был удален.</w:t>
      </w:r>
    </w:p>
    <w:p w14:paraId="0B0439E2" w14:textId="2C72934D" w:rsidR="00060078" w:rsidRDefault="00060078" w:rsidP="00060078">
      <w:r>
        <w:t>Для удаления нескольких разделов:</w:t>
      </w:r>
    </w:p>
    <w:p w14:paraId="3218ECBA" w14:textId="20681788" w:rsidR="00060078" w:rsidRPr="00060078" w:rsidRDefault="00060078" w:rsidP="0022471C">
      <w:pPr>
        <w:pStyle w:val="10"/>
        <w:numPr>
          <w:ilvl w:val="0"/>
          <w:numId w:val="44"/>
        </w:numPr>
      </w:pPr>
      <w:r w:rsidRPr="00060078">
        <w:t xml:space="preserve">Зажмите клавишу </w:t>
      </w:r>
      <w:r>
        <w:t>«</w:t>
      </w:r>
      <w:r w:rsidRPr="00060078">
        <w:t>Ctrl</w:t>
      </w:r>
      <w:r>
        <w:t>»</w:t>
      </w:r>
      <w:r w:rsidRPr="00060078">
        <w:t>.</w:t>
      </w:r>
    </w:p>
    <w:p w14:paraId="013E7903" w14:textId="77777777" w:rsidR="00060078" w:rsidRPr="00060078" w:rsidRDefault="00060078" w:rsidP="0022471C">
      <w:pPr>
        <w:pStyle w:val="10"/>
      </w:pPr>
      <w:r w:rsidRPr="00060078">
        <w:t>Нажмите левой кнопкой мыши на разделы, которые требуется удалить.</w:t>
      </w:r>
    </w:p>
    <w:p w14:paraId="54B5089C" w14:textId="281946A3" w:rsidR="00060078" w:rsidRPr="00060078" w:rsidRDefault="00060078" w:rsidP="0022471C">
      <w:pPr>
        <w:pStyle w:val="10"/>
      </w:pPr>
      <w:r w:rsidRPr="00060078">
        <w:lastRenderedPageBreak/>
        <w:t xml:space="preserve">Отпустите клавишу </w:t>
      </w:r>
      <w:r>
        <w:t>«</w:t>
      </w:r>
      <w:r w:rsidRPr="00060078">
        <w:t>Ctrl</w:t>
      </w:r>
      <w:r>
        <w:t>»</w:t>
      </w:r>
      <w:r w:rsidRPr="00060078">
        <w:t>.</w:t>
      </w:r>
    </w:p>
    <w:p w14:paraId="40181C12" w14:textId="77777777" w:rsidR="00060078" w:rsidRPr="00060078" w:rsidRDefault="00060078" w:rsidP="0022471C">
      <w:pPr>
        <w:pStyle w:val="10"/>
      </w:pPr>
      <w:r w:rsidRPr="00060078">
        <w:t>Нажмите правой кнопкой мыши на любой выделенный раздел.</w:t>
      </w:r>
    </w:p>
    <w:p w14:paraId="77F9A3D8" w14:textId="3E4BB5E8" w:rsidR="00060078" w:rsidRPr="00060078" w:rsidRDefault="00060078" w:rsidP="0022471C">
      <w:pPr>
        <w:pStyle w:val="10"/>
      </w:pPr>
      <w:r w:rsidRPr="00060078">
        <w:t xml:space="preserve">Нажмите кнопку </w:t>
      </w:r>
      <w:r>
        <w:t>«</w:t>
      </w:r>
      <w:r w:rsidRPr="00060078">
        <w:t>Удалить</w:t>
      </w:r>
      <w:r>
        <w:t>»</w:t>
      </w:r>
      <w:r w:rsidRPr="00060078">
        <w:t xml:space="preserve"> в контекстном меню.</w:t>
      </w:r>
    </w:p>
    <w:p w14:paraId="4289B4EF" w14:textId="798E530E" w:rsidR="00060078" w:rsidRDefault="00060078" w:rsidP="0022471C">
      <w:pPr>
        <w:pStyle w:val="10"/>
      </w:pPr>
      <w:r w:rsidRPr="00060078">
        <w:t>Подтвердите удаление во всплывшем окне.</w:t>
      </w:r>
    </w:p>
    <w:p w14:paraId="64152EC1" w14:textId="0346650B" w:rsidR="00060078" w:rsidRPr="00060078" w:rsidRDefault="00060078" w:rsidP="0022471C">
      <w:pPr>
        <w:pStyle w:val="10"/>
      </w:pPr>
      <w:r>
        <w:t>Убедитесь, что выделенные разделы были удалены.</w:t>
      </w:r>
    </w:p>
    <w:p w14:paraId="0FCA7879" w14:textId="7EF871F5" w:rsidR="0080320B" w:rsidRDefault="001F2B38" w:rsidP="00C9670D">
      <w:pPr>
        <w:pStyle w:val="3"/>
        <w:rPr>
          <w:lang w:eastAsia="ru-RU"/>
        </w:rPr>
      </w:pPr>
      <w:bookmarkStart w:id="89" w:name="_Toc179456868"/>
      <w:r>
        <w:rPr>
          <w:lang w:eastAsia="ru-RU"/>
        </w:rPr>
        <w:t>Создание требования</w:t>
      </w:r>
      <w:bookmarkEnd w:id="89"/>
    </w:p>
    <w:p w14:paraId="1C38B17A" w14:textId="50466B6A" w:rsidR="007164EF" w:rsidRDefault="007164EF" w:rsidP="007164EF">
      <w:pPr>
        <w:rPr>
          <w:lang w:eastAsia="ru-RU"/>
        </w:rPr>
      </w:pPr>
      <w:r>
        <w:rPr>
          <w:lang w:eastAsia="ru-RU"/>
        </w:rPr>
        <w:t>Требование можно создать вне или внутри раздела.</w:t>
      </w:r>
    </w:p>
    <w:p w14:paraId="3893AF0E" w14:textId="3424BA50" w:rsidR="007164EF" w:rsidRDefault="007164EF" w:rsidP="007164EF">
      <w:pPr>
        <w:rPr>
          <w:lang w:eastAsia="ru-RU"/>
        </w:rPr>
      </w:pPr>
      <w:r>
        <w:rPr>
          <w:lang w:eastAsia="ru-RU"/>
        </w:rPr>
        <w:t>Для создания требования вне раздела:</w:t>
      </w:r>
    </w:p>
    <w:p w14:paraId="69F9A5C7" w14:textId="1129477D" w:rsidR="007164EF" w:rsidRDefault="007164EF" w:rsidP="0022471C">
      <w:pPr>
        <w:pStyle w:val="10"/>
        <w:numPr>
          <w:ilvl w:val="0"/>
          <w:numId w:val="45"/>
        </w:numPr>
      </w:pPr>
      <w:r>
        <w:t xml:space="preserve">Нажмите </w:t>
      </w:r>
      <w:r w:rsidR="00766AAF">
        <w:t>кнопку «+»</w:t>
      </w:r>
      <w:r>
        <w:t xml:space="preserve"> над списком требований.</w:t>
      </w:r>
    </w:p>
    <w:p w14:paraId="2959BF73" w14:textId="0A58C743" w:rsidR="007164EF" w:rsidRDefault="007164EF" w:rsidP="0022471C">
      <w:pPr>
        <w:pStyle w:val="10"/>
      </w:pPr>
      <w:r>
        <w:t>Нажмите отмеченную кнопку (</w:t>
      </w:r>
      <w:r w:rsidR="00040B8F">
        <w:fldChar w:fldCharType="begin"/>
      </w:r>
      <w:r w:rsidR="00040B8F">
        <w:instrText xml:space="preserve"> REF _Ref178608997 \h </w:instrText>
      </w:r>
      <w:r w:rsidR="00040B8F">
        <w:fldChar w:fldCharType="separate"/>
      </w:r>
      <w:r w:rsidR="009E7EEC">
        <w:t xml:space="preserve">Рисунок </w:t>
      </w:r>
      <w:r w:rsidR="009E7EEC">
        <w:rPr>
          <w:noProof/>
        </w:rPr>
        <w:t>30</w:t>
      </w:r>
      <w:r w:rsidR="00040B8F">
        <w:fldChar w:fldCharType="end"/>
      </w:r>
      <w:r>
        <w:t>)</w:t>
      </w:r>
      <w:r w:rsidR="00C47E4D">
        <w:t xml:space="preserve"> </w:t>
      </w:r>
      <w:r>
        <w:t>в правом верхнем углу созданного требования.</w:t>
      </w:r>
    </w:p>
    <w:p w14:paraId="354B2B59" w14:textId="77777777" w:rsidR="00766AAF" w:rsidRDefault="00766AAF" w:rsidP="00766AAF">
      <w:pPr>
        <w:keepNext/>
        <w:jc w:val="center"/>
      </w:pPr>
      <w:r>
        <w:rPr>
          <w:noProof/>
        </w:rPr>
        <w:drawing>
          <wp:inline distT="0" distB="0" distL="0" distR="0" wp14:anchorId="3C0B2154" wp14:editId="3AAED212">
            <wp:extent cx="4130040" cy="602684"/>
            <wp:effectExtent l="38100" t="76200" r="118110" b="831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609" cy="615901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B957D" w14:textId="3EC19937" w:rsidR="00766AAF" w:rsidRPr="00766AAF" w:rsidRDefault="00766AAF" w:rsidP="00CC4054">
      <w:pPr>
        <w:pStyle w:val="affe"/>
      </w:pPr>
      <w:bookmarkStart w:id="90" w:name="_Ref178608997"/>
      <w:r>
        <w:t xml:space="preserve">Рисунок </w:t>
      </w:r>
      <w:fldSimple w:instr=" SEQ Рисунок \* ARABIC ">
        <w:r w:rsidR="009E7EEC">
          <w:rPr>
            <w:noProof/>
          </w:rPr>
          <w:t>30</w:t>
        </w:r>
      </w:fldSimple>
      <w:bookmarkEnd w:id="90"/>
      <w:r>
        <w:rPr>
          <w:lang w:val="en-US"/>
        </w:rPr>
        <w:t xml:space="preserve">. </w:t>
      </w:r>
      <w:r>
        <w:t>Редактирование требования</w:t>
      </w:r>
    </w:p>
    <w:p w14:paraId="12BBCB71" w14:textId="745183CC" w:rsidR="003D2426" w:rsidRDefault="007164EF" w:rsidP="0022471C">
      <w:pPr>
        <w:pStyle w:val="10"/>
      </w:pPr>
      <w:r>
        <w:t>Заполните данные созданного требования</w:t>
      </w:r>
      <w:r w:rsidR="003D2426">
        <w:t xml:space="preserve"> (см. п.</w:t>
      </w:r>
      <w:r w:rsidR="00670AD5">
        <w:t xml:space="preserve"> </w:t>
      </w:r>
      <w:r w:rsidR="00670AD5">
        <w:fldChar w:fldCharType="begin"/>
      </w:r>
      <w:r w:rsidR="00670AD5">
        <w:instrText xml:space="preserve"> REF _Ref175653921 \r \h </w:instrText>
      </w:r>
      <w:r w:rsidR="00670AD5">
        <w:fldChar w:fldCharType="separate"/>
      </w:r>
      <w:r w:rsidR="009E7EEC">
        <w:t>2.9.6</w:t>
      </w:r>
      <w:r w:rsidR="00670AD5">
        <w:fldChar w:fldCharType="end"/>
      </w:r>
      <w:r w:rsidR="00670AD5">
        <w:t xml:space="preserve">, </w:t>
      </w:r>
      <w:r w:rsidR="00670AD5">
        <w:fldChar w:fldCharType="begin"/>
      </w:r>
      <w:r w:rsidR="00670AD5">
        <w:instrText xml:space="preserve"> REF _Ref175654092 \r \h </w:instrText>
      </w:r>
      <w:r w:rsidR="00670AD5">
        <w:fldChar w:fldCharType="separate"/>
      </w:r>
      <w:r w:rsidR="009E7EEC">
        <w:t>2.9.7</w:t>
      </w:r>
      <w:r w:rsidR="00670AD5">
        <w:fldChar w:fldCharType="end"/>
      </w:r>
      <w:r w:rsidR="00670AD5">
        <w:t xml:space="preserve">, </w:t>
      </w:r>
      <w:r w:rsidR="00670AD5">
        <w:fldChar w:fldCharType="begin"/>
      </w:r>
      <w:r w:rsidR="00670AD5">
        <w:instrText xml:space="preserve"> REF _Ref175653923 \r \h </w:instrText>
      </w:r>
      <w:r w:rsidR="00670AD5">
        <w:fldChar w:fldCharType="separate"/>
      </w:r>
      <w:r w:rsidR="009E7EEC">
        <w:t>2.9.8</w:t>
      </w:r>
      <w:r w:rsidR="00670AD5">
        <w:fldChar w:fldCharType="end"/>
      </w:r>
      <w:r w:rsidR="00670AD5">
        <w:t xml:space="preserve">, </w:t>
      </w:r>
      <w:r w:rsidR="00670AD5">
        <w:fldChar w:fldCharType="begin"/>
      </w:r>
      <w:r w:rsidR="00670AD5">
        <w:instrText xml:space="preserve"> REF _Ref175653926 \r \h </w:instrText>
      </w:r>
      <w:r w:rsidR="00670AD5">
        <w:fldChar w:fldCharType="separate"/>
      </w:r>
      <w:r w:rsidR="009E7EEC">
        <w:t>2.9.9</w:t>
      </w:r>
      <w:r w:rsidR="00670AD5">
        <w:fldChar w:fldCharType="end"/>
      </w:r>
      <w:r w:rsidR="00670AD5">
        <w:t xml:space="preserve"> и </w:t>
      </w:r>
      <w:r w:rsidR="00670AD5">
        <w:fldChar w:fldCharType="begin"/>
      </w:r>
      <w:r w:rsidR="00670AD5">
        <w:instrText xml:space="preserve"> REF _Ref175653931 \r \h </w:instrText>
      </w:r>
      <w:r w:rsidR="00670AD5">
        <w:fldChar w:fldCharType="separate"/>
      </w:r>
      <w:r w:rsidR="009E7EEC">
        <w:t>2.9.10</w:t>
      </w:r>
      <w:r w:rsidR="00670AD5">
        <w:fldChar w:fldCharType="end"/>
      </w:r>
      <w:r w:rsidR="003D2426">
        <w:t>).</w:t>
      </w:r>
    </w:p>
    <w:p w14:paraId="380D15AB" w14:textId="5BE2FE6B" w:rsidR="00CC7CE9" w:rsidRDefault="00CC7CE9" w:rsidP="0022471C">
      <w:pPr>
        <w:pStyle w:val="10"/>
      </w:pPr>
      <w:r>
        <w:t>Нажмите кнопку «Сохранить».</w:t>
      </w:r>
    </w:p>
    <w:p w14:paraId="19B53EB9" w14:textId="63EA8411" w:rsidR="00C372A5" w:rsidRDefault="00C372A5" w:rsidP="00C372A5">
      <w:r>
        <w:t>Для создания требования внутри раздела:</w:t>
      </w:r>
    </w:p>
    <w:p w14:paraId="64A49170" w14:textId="15A4A063" w:rsidR="00C372A5" w:rsidRDefault="00C372A5" w:rsidP="0022471C">
      <w:pPr>
        <w:pStyle w:val="10"/>
        <w:numPr>
          <w:ilvl w:val="0"/>
          <w:numId w:val="46"/>
        </w:numPr>
      </w:pPr>
      <w:r>
        <w:t>Нажмите правой кнопкой мыши на раздел, в котором требуется создать требование.</w:t>
      </w:r>
    </w:p>
    <w:p w14:paraId="186C706C" w14:textId="169B0244" w:rsidR="00C372A5" w:rsidRDefault="00C372A5" w:rsidP="0022471C">
      <w:pPr>
        <w:pStyle w:val="10"/>
      </w:pPr>
      <w:r>
        <w:t>Нажмите кнопку «Создать требование» в контекстном меню.</w:t>
      </w:r>
    </w:p>
    <w:p w14:paraId="1321A6F2" w14:textId="242E6AD1" w:rsidR="00C372A5" w:rsidRDefault="00C372A5" w:rsidP="0022471C">
      <w:pPr>
        <w:pStyle w:val="10"/>
      </w:pPr>
      <w:r>
        <w:t>Нажмите отмеченную кнопку (</w:t>
      </w:r>
      <w:r w:rsidR="00040B8F">
        <w:fldChar w:fldCharType="begin"/>
      </w:r>
      <w:r w:rsidR="00040B8F">
        <w:instrText xml:space="preserve"> REF _Ref178608997 \h </w:instrText>
      </w:r>
      <w:r w:rsidR="00040B8F">
        <w:fldChar w:fldCharType="separate"/>
      </w:r>
      <w:r w:rsidR="009E7EEC">
        <w:t xml:space="preserve">Рисунок </w:t>
      </w:r>
      <w:r w:rsidR="009E7EEC">
        <w:rPr>
          <w:noProof/>
        </w:rPr>
        <w:t>30</w:t>
      </w:r>
      <w:r w:rsidR="00040B8F">
        <w:fldChar w:fldCharType="end"/>
      </w:r>
      <w:r>
        <w:t>)</w:t>
      </w:r>
      <w:r w:rsidR="00C47E4D">
        <w:t xml:space="preserve"> </w:t>
      </w:r>
      <w:r>
        <w:t>в правом верхнем углу созданного требования.</w:t>
      </w:r>
    </w:p>
    <w:p w14:paraId="36D96C73" w14:textId="3471AB6A" w:rsidR="00C372A5" w:rsidRDefault="00C372A5" w:rsidP="0022471C">
      <w:pPr>
        <w:pStyle w:val="10"/>
      </w:pPr>
      <w:r>
        <w:t>Заполните данные созданного требования</w:t>
      </w:r>
      <w:r w:rsidR="00E14215">
        <w:t xml:space="preserve"> (</w:t>
      </w:r>
      <w:r w:rsidR="00670AD5">
        <w:t xml:space="preserve">см. п. </w:t>
      </w:r>
      <w:r w:rsidR="00670AD5">
        <w:fldChar w:fldCharType="begin"/>
      </w:r>
      <w:r w:rsidR="00670AD5">
        <w:instrText xml:space="preserve"> REF _Ref175653921 \r \h </w:instrText>
      </w:r>
      <w:r w:rsidR="00670AD5">
        <w:fldChar w:fldCharType="separate"/>
      </w:r>
      <w:r w:rsidR="009E7EEC">
        <w:t>2.9.6</w:t>
      </w:r>
      <w:r w:rsidR="00670AD5">
        <w:fldChar w:fldCharType="end"/>
      </w:r>
      <w:r w:rsidR="00670AD5">
        <w:t xml:space="preserve">, </w:t>
      </w:r>
      <w:r w:rsidR="00670AD5">
        <w:fldChar w:fldCharType="begin"/>
      </w:r>
      <w:r w:rsidR="00670AD5">
        <w:instrText xml:space="preserve"> REF _Ref175654092 \r \h </w:instrText>
      </w:r>
      <w:r w:rsidR="00670AD5">
        <w:fldChar w:fldCharType="separate"/>
      </w:r>
      <w:r w:rsidR="009E7EEC">
        <w:t>2.9.7</w:t>
      </w:r>
      <w:r w:rsidR="00670AD5">
        <w:fldChar w:fldCharType="end"/>
      </w:r>
      <w:r w:rsidR="00670AD5">
        <w:t xml:space="preserve">, </w:t>
      </w:r>
      <w:r w:rsidR="00670AD5">
        <w:fldChar w:fldCharType="begin"/>
      </w:r>
      <w:r w:rsidR="00670AD5">
        <w:instrText xml:space="preserve"> REF _Ref175653923 \r \h </w:instrText>
      </w:r>
      <w:r w:rsidR="00670AD5">
        <w:fldChar w:fldCharType="separate"/>
      </w:r>
      <w:r w:rsidR="009E7EEC">
        <w:t>2.9.8</w:t>
      </w:r>
      <w:r w:rsidR="00670AD5">
        <w:fldChar w:fldCharType="end"/>
      </w:r>
      <w:r w:rsidR="00670AD5">
        <w:t xml:space="preserve">, </w:t>
      </w:r>
      <w:r w:rsidR="00670AD5">
        <w:fldChar w:fldCharType="begin"/>
      </w:r>
      <w:r w:rsidR="00670AD5">
        <w:instrText xml:space="preserve"> REF _Ref175653926 \r \h </w:instrText>
      </w:r>
      <w:r w:rsidR="00670AD5">
        <w:fldChar w:fldCharType="separate"/>
      </w:r>
      <w:r w:rsidR="009E7EEC">
        <w:t>2.9.9</w:t>
      </w:r>
      <w:r w:rsidR="00670AD5">
        <w:fldChar w:fldCharType="end"/>
      </w:r>
      <w:r w:rsidR="00670AD5">
        <w:t xml:space="preserve"> и </w:t>
      </w:r>
      <w:r w:rsidR="00670AD5">
        <w:fldChar w:fldCharType="begin"/>
      </w:r>
      <w:r w:rsidR="00670AD5">
        <w:instrText xml:space="preserve"> REF _Ref175653931 \r \h </w:instrText>
      </w:r>
      <w:r w:rsidR="00670AD5">
        <w:fldChar w:fldCharType="separate"/>
      </w:r>
      <w:r w:rsidR="009E7EEC">
        <w:t>2.9.10</w:t>
      </w:r>
      <w:r w:rsidR="00670AD5">
        <w:fldChar w:fldCharType="end"/>
      </w:r>
      <w:r w:rsidR="00E14215">
        <w:t>)</w:t>
      </w:r>
      <w:r>
        <w:t>.</w:t>
      </w:r>
    </w:p>
    <w:p w14:paraId="7F38CE83" w14:textId="61BF2645" w:rsidR="00CC7CE9" w:rsidRPr="007164EF" w:rsidRDefault="00CC7CE9" w:rsidP="0022471C">
      <w:pPr>
        <w:pStyle w:val="10"/>
      </w:pPr>
      <w:r>
        <w:t>Нажмите кнопку «Сохранить».</w:t>
      </w:r>
    </w:p>
    <w:p w14:paraId="426E2870" w14:textId="1C7FF289" w:rsidR="00BD764C" w:rsidRDefault="00BD764C" w:rsidP="00BD764C">
      <w:pPr>
        <w:pStyle w:val="3"/>
      </w:pPr>
      <w:bookmarkStart w:id="91" w:name="_Ref175653921"/>
      <w:bookmarkStart w:id="92" w:name="_Toc179456869"/>
      <w:r>
        <w:t>Добавление сведений</w:t>
      </w:r>
      <w:bookmarkEnd w:id="91"/>
      <w:bookmarkEnd w:id="92"/>
    </w:p>
    <w:p w14:paraId="4E00E24B" w14:textId="2EDB1C9E" w:rsidR="00D25799" w:rsidRDefault="00D25799" w:rsidP="00D25799">
      <w:r w:rsidRPr="00D25799">
        <w:t xml:space="preserve">Добавление сведений осуществляется на вкладке </w:t>
      </w:r>
      <w:r>
        <w:t>«</w:t>
      </w:r>
      <w:r w:rsidRPr="00D25799">
        <w:t>Сведения</w:t>
      </w:r>
      <w:r>
        <w:t>»</w:t>
      </w:r>
      <w:r w:rsidRPr="00D25799">
        <w:t xml:space="preserve"> в карточке требования</w:t>
      </w:r>
      <w:r w:rsidR="00A55CEF">
        <w:t xml:space="preserve"> (</w:t>
      </w:r>
      <w:r w:rsidR="00986EA6">
        <w:fldChar w:fldCharType="begin"/>
      </w:r>
      <w:r w:rsidR="00986EA6">
        <w:instrText xml:space="preserve"> REF _Ref178609219 \h </w:instrText>
      </w:r>
      <w:r w:rsidR="00986EA6">
        <w:fldChar w:fldCharType="separate"/>
      </w:r>
      <w:r w:rsidR="009E7EEC">
        <w:t xml:space="preserve">Рисунок </w:t>
      </w:r>
      <w:r w:rsidR="009E7EEC">
        <w:rPr>
          <w:noProof/>
        </w:rPr>
        <w:t>31</w:t>
      </w:r>
      <w:r w:rsidR="00986EA6">
        <w:fldChar w:fldCharType="end"/>
      </w:r>
      <w:r w:rsidR="00A55CEF">
        <w:t>)</w:t>
      </w:r>
      <w:r w:rsidRPr="00D25799">
        <w:t>.</w:t>
      </w:r>
    </w:p>
    <w:p w14:paraId="6CCFA2FB" w14:textId="77777777" w:rsidR="00D25799" w:rsidRDefault="00D25799" w:rsidP="003952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86F421" wp14:editId="45913F2D">
            <wp:extent cx="5939790" cy="3791585"/>
            <wp:effectExtent l="38100" t="76200" r="118110" b="755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158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EFD2AE" w14:textId="3EE3E6FE" w:rsidR="00D25799" w:rsidRPr="00D25799" w:rsidRDefault="00D25799" w:rsidP="00CC4054">
      <w:pPr>
        <w:pStyle w:val="affe"/>
      </w:pPr>
      <w:bookmarkStart w:id="93" w:name="_Ref178609219"/>
      <w:r>
        <w:t xml:space="preserve">Рисунок </w:t>
      </w:r>
      <w:fldSimple w:instr=" SEQ Рисунок \* ARABIC ">
        <w:r w:rsidR="009E7EEC">
          <w:rPr>
            <w:noProof/>
          </w:rPr>
          <w:t>31</w:t>
        </w:r>
      </w:fldSimple>
      <w:bookmarkEnd w:id="93"/>
      <w:r>
        <w:t xml:space="preserve">. </w:t>
      </w:r>
      <w:r w:rsidR="00B62E3E">
        <w:t>Сведения</w:t>
      </w:r>
      <w:r>
        <w:t xml:space="preserve"> требования</w:t>
      </w:r>
    </w:p>
    <w:p w14:paraId="6BF675A7" w14:textId="16806B1A" w:rsidR="00E93752" w:rsidRDefault="00E93752" w:rsidP="00E93752">
      <w:r>
        <w:t>Для добавления сведений:</w:t>
      </w:r>
    </w:p>
    <w:p w14:paraId="690C7297" w14:textId="77777777" w:rsidR="00E93752" w:rsidRDefault="00E93752" w:rsidP="0022471C">
      <w:pPr>
        <w:pStyle w:val="10"/>
        <w:numPr>
          <w:ilvl w:val="0"/>
          <w:numId w:val="48"/>
        </w:numPr>
      </w:pPr>
      <w:r>
        <w:t>Введите наименование требования.</w:t>
      </w:r>
    </w:p>
    <w:p w14:paraId="1D94EC7D" w14:textId="77777777" w:rsidR="00E93752" w:rsidRDefault="00E93752" w:rsidP="0022471C">
      <w:pPr>
        <w:pStyle w:val="10"/>
      </w:pPr>
      <w:r>
        <w:t>Введите описание требования.</w:t>
      </w:r>
    </w:p>
    <w:p w14:paraId="754144E2" w14:textId="77777777" w:rsidR="00E93752" w:rsidRDefault="00E93752" w:rsidP="0022471C">
      <w:pPr>
        <w:pStyle w:val="10"/>
      </w:pPr>
      <w:r>
        <w:t>Введите обоснование важности требования.</w:t>
      </w:r>
    </w:p>
    <w:p w14:paraId="73882864" w14:textId="3ADF22FC" w:rsidR="00D25799" w:rsidRDefault="00E93752" w:rsidP="0022471C">
      <w:pPr>
        <w:pStyle w:val="10"/>
      </w:pPr>
      <w:r>
        <w:t>Выберите один или несколько тегов из списка тегов.</w:t>
      </w:r>
      <w:r w:rsidR="001E7D35">
        <w:t xml:space="preserve"> Если тега нет в списке, нажмите кнопку «+ Тег» для добавления его в список</w:t>
      </w:r>
      <w:r w:rsidR="002F0684">
        <w:t>.</w:t>
      </w:r>
    </w:p>
    <w:p w14:paraId="25AA3F42" w14:textId="0B70CF75" w:rsidR="00E93752" w:rsidRDefault="00E93752" w:rsidP="0022471C">
      <w:pPr>
        <w:pStyle w:val="10"/>
        <w:rPr>
          <w:color w:val="auto"/>
        </w:rPr>
      </w:pPr>
      <w:r>
        <w:t xml:space="preserve">Нажмите </w:t>
      </w:r>
      <w:r w:rsidRPr="00E93752">
        <w:t>кнопку </w:t>
      </w:r>
      <w:r>
        <w:t>«</w:t>
      </w:r>
      <w:r w:rsidRPr="00E93752">
        <w:t>+ Источник</w:t>
      </w:r>
      <w:r>
        <w:t>»</w:t>
      </w:r>
      <w:r w:rsidRPr="00E93752">
        <w:t>.</w:t>
      </w:r>
    </w:p>
    <w:p w14:paraId="0F499F2C" w14:textId="1DE69B9C" w:rsidR="00E93752" w:rsidRDefault="00E93752" w:rsidP="0022471C">
      <w:pPr>
        <w:pStyle w:val="10"/>
      </w:pPr>
      <w:r>
        <w:t>Введите номер пункта источника.</w:t>
      </w:r>
    </w:p>
    <w:p w14:paraId="166C0672" w14:textId="77777777" w:rsidR="00E93752" w:rsidRDefault="00E93752" w:rsidP="0022471C">
      <w:pPr>
        <w:pStyle w:val="10"/>
      </w:pPr>
      <w:r>
        <w:t>Выберите источник из перечня источников для данной модели ПО.</w:t>
      </w:r>
    </w:p>
    <w:p w14:paraId="1306DBDA" w14:textId="4D56EFDC" w:rsidR="00E93752" w:rsidRPr="00D25799" w:rsidRDefault="00E93752" w:rsidP="0022471C">
      <w:pPr>
        <w:pStyle w:val="10"/>
      </w:pPr>
      <w:r>
        <w:t>Нажмите кнопку «Сохранить».</w:t>
      </w:r>
    </w:p>
    <w:p w14:paraId="26411788" w14:textId="715B9D09" w:rsidR="00BD764C" w:rsidRDefault="00BD764C" w:rsidP="00BD764C">
      <w:pPr>
        <w:pStyle w:val="3"/>
      </w:pPr>
      <w:bookmarkStart w:id="94" w:name="_Ref175654092"/>
      <w:bookmarkStart w:id="95" w:name="_Toc179456870"/>
      <w:r>
        <w:t>Добавление применимости</w:t>
      </w:r>
      <w:bookmarkEnd w:id="94"/>
      <w:bookmarkEnd w:id="95"/>
    </w:p>
    <w:p w14:paraId="02D53A27" w14:textId="3C54DBBB" w:rsidR="00395256" w:rsidRDefault="00395256" w:rsidP="00395256">
      <w:r>
        <w:t>Требование может иметь группы применимости. Для каждой группы можно указать свои скрипты сбора, анализа и исправления конфигурации.</w:t>
      </w:r>
    </w:p>
    <w:p w14:paraId="62A46432" w14:textId="2215DD21" w:rsidR="00395256" w:rsidRDefault="00395256" w:rsidP="00395256">
      <w:r>
        <w:t>Добавление применимости требования осуществляется в карточке требования</w:t>
      </w:r>
      <w:r w:rsidR="003D5025">
        <w:t xml:space="preserve"> (</w:t>
      </w:r>
      <w:r w:rsidR="003D5025">
        <w:fldChar w:fldCharType="begin"/>
      </w:r>
      <w:r w:rsidR="003D5025">
        <w:instrText xml:space="preserve"> REF _Ref178609282 \h </w:instrText>
      </w:r>
      <w:r w:rsidR="003D5025">
        <w:fldChar w:fldCharType="separate"/>
      </w:r>
      <w:r w:rsidR="009E7EEC">
        <w:t xml:space="preserve">Рисунок </w:t>
      </w:r>
      <w:r w:rsidR="009E7EEC">
        <w:rPr>
          <w:noProof/>
        </w:rPr>
        <w:t>32</w:t>
      </w:r>
      <w:r w:rsidR="003D5025">
        <w:fldChar w:fldCharType="end"/>
      </w:r>
      <w:r w:rsidR="003D5025">
        <w:t>)</w:t>
      </w:r>
      <w:r>
        <w:t>.</w:t>
      </w:r>
    </w:p>
    <w:p w14:paraId="104B0408" w14:textId="77777777" w:rsidR="00395256" w:rsidRDefault="00395256" w:rsidP="003952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A94035" wp14:editId="42A2A37A">
            <wp:extent cx="3515216" cy="1095528"/>
            <wp:effectExtent l="38100" t="76200" r="123825" b="857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9552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9832D" w14:textId="766C38DC" w:rsidR="00395256" w:rsidRDefault="00395256" w:rsidP="00CC4054">
      <w:pPr>
        <w:pStyle w:val="affe"/>
      </w:pPr>
      <w:bookmarkStart w:id="96" w:name="_Ref178609282"/>
      <w:r>
        <w:t xml:space="preserve">Рисунок </w:t>
      </w:r>
      <w:fldSimple w:instr=" SEQ Рисунок \* ARABIC ">
        <w:r w:rsidR="009E7EEC">
          <w:rPr>
            <w:noProof/>
          </w:rPr>
          <w:t>32</w:t>
        </w:r>
      </w:fldSimple>
      <w:bookmarkEnd w:id="96"/>
      <w:r>
        <w:t>. Применимость требования</w:t>
      </w:r>
    </w:p>
    <w:p w14:paraId="7CE82226" w14:textId="77777777" w:rsidR="00395256" w:rsidRDefault="00395256" w:rsidP="00395256">
      <w:pPr>
        <w:rPr>
          <w:color w:val="auto"/>
        </w:rPr>
      </w:pPr>
      <w:r>
        <w:t>Для добавления применимости требования:</w:t>
      </w:r>
    </w:p>
    <w:p w14:paraId="70731525" w14:textId="5939B8ED" w:rsidR="00395256" w:rsidRDefault="00395256" w:rsidP="0022471C">
      <w:pPr>
        <w:pStyle w:val="10"/>
        <w:numPr>
          <w:ilvl w:val="0"/>
          <w:numId w:val="49"/>
        </w:numPr>
      </w:pPr>
      <w:r>
        <w:t xml:space="preserve">Нажмите </w:t>
      </w:r>
      <w:r w:rsidR="00986EA6">
        <w:t>кнопку «+»</w:t>
      </w:r>
      <w:r>
        <w:t> в области «</w:t>
      </w:r>
      <w:r w:rsidRPr="00395256">
        <w:t>Применимость требования</w:t>
      </w:r>
      <w:r>
        <w:t>»</w:t>
      </w:r>
      <w:r w:rsidRPr="00395256">
        <w:t>.</w:t>
      </w:r>
    </w:p>
    <w:p w14:paraId="16716051" w14:textId="72137A05" w:rsidR="00395256" w:rsidRDefault="00395256" w:rsidP="0022471C">
      <w:pPr>
        <w:pStyle w:val="10"/>
      </w:pPr>
      <w:r w:rsidRPr="00395256">
        <w:t>Зажмите левую кнопку мыши на модели ПО</w:t>
      </w:r>
      <w:r w:rsidR="007B3FC2">
        <w:t xml:space="preserve"> или разделе</w:t>
      </w:r>
      <w:r w:rsidRPr="00395256">
        <w:t>, применимость котор</w:t>
      </w:r>
      <w:r w:rsidR="007B3FC2">
        <w:t xml:space="preserve">ого </w:t>
      </w:r>
      <w:r w:rsidRPr="00395256">
        <w:t>требуется добавить.</w:t>
      </w:r>
    </w:p>
    <w:p w14:paraId="51C2CFDB" w14:textId="491FED5A" w:rsidR="00395256" w:rsidRDefault="00395256" w:rsidP="0022471C">
      <w:pPr>
        <w:pStyle w:val="10"/>
      </w:pPr>
      <w:r>
        <w:t xml:space="preserve">Перетащите модель ПО </w:t>
      </w:r>
      <w:r w:rsidR="007B3FC2">
        <w:t xml:space="preserve">или раздел </w:t>
      </w:r>
      <w:r>
        <w:t>в правую область.</w:t>
      </w:r>
    </w:p>
    <w:p w14:paraId="39ACE225" w14:textId="77777777" w:rsidR="00395256" w:rsidRDefault="00395256" w:rsidP="0022471C">
      <w:pPr>
        <w:pStyle w:val="10"/>
      </w:pPr>
      <w:r>
        <w:t>Отпустите левую кнопку мыши в правой области.</w:t>
      </w:r>
    </w:p>
    <w:p w14:paraId="386C7A43" w14:textId="7D640190" w:rsidR="00395256" w:rsidRDefault="00395256" w:rsidP="0022471C">
      <w:pPr>
        <w:pStyle w:val="10"/>
      </w:pPr>
      <w:r>
        <w:t>Убедитесь, что модель ПО</w:t>
      </w:r>
      <w:r w:rsidR="007B3FC2">
        <w:t xml:space="preserve"> или раздел</w:t>
      </w:r>
      <w:r>
        <w:t xml:space="preserve"> добавлен в список применимости.</w:t>
      </w:r>
    </w:p>
    <w:p w14:paraId="5801BA73" w14:textId="4EBA0880" w:rsidR="00395256" w:rsidRPr="00395256" w:rsidRDefault="00395256" w:rsidP="0022471C">
      <w:pPr>
        <w:pStyle w:val="10"/>
      </w:pPr>
      <w:r>
        <w:t>Нажмите кнопку «Сохранить».</w:t>
      </w:r>
    </w:p>
    <w:p w14:paraId="4A801D07" w14:textId="5E20B70C" w:rsidR="00BD764C" w:rsidRDefault="00BD764C" w:rsidP="00BD764C">
      <w:pPr>
        <w:pStyle w:val="3"/>
      </w:pPr>
      <w:bookmarkStart w:id="97" w:name="_Ref175653923"/>
      <w:bookmarkStart w:id="98" w:name="_Toc179456871"/>
      <w:r>
        <w:t>Добавление данных сбора конфигурации</w:t>
      </w:r>
      <w:bookmarkEnd w:id="97"/>
      <w:bookmarkEnd w:id="98"/>
    </w:p>
    <w:p w14:paraId="281B2D57" w14:textId="5D1651D6" w:rsidR="009E2BF4" w:rsidRDefault="009E2BF4" w:rsidP="009E2BF4">
      <w:r w:rsidRPr="009E2BF4">
        <w:t>Для добавления данных сбора конфигурации требуется указать применимость требования</w:t>
      </w:r>
      <w:r w:rsidR="003A4ACA">
        <w:t xml:space="preserve"> (см. п. </w:t>
      </w:r>
      <w:r w:rsidR="003D5025">
        <w:fldChar w:fldCharType="begin"/>
      </w:r>
      <w:r w:rsidR="003D5025">
        <w:instrText xml:space="preserve"> REF _Ref175654092 \r \h </w:instrText>
      </w:r>
      <w:r w:rsidR="003D5025">
        <w:fldChar w:fldCharType="separate"/>
      </w:r>
      <w:r w:rsidR="009E7EEC">
        <w:t>2.9.7</w:t>
      </w:r>
      <w:r w:rsidR="003D5025">
        <w:fldChar w:fldCharType="end"/>
      </w:r>
      <w:r w:rsidR="003A4ACA">
        <w:t>)</w:t>
      </w:r>
      <w:r w:rsidRPr="009E2BF4">
        <w:t xml:space="preserve"> и выбрать ее в списке групп применимости.</w:t>
      </w:r>
    </w:p>
    <w:p w14:paraId="67404734" w14:textId="1C6CB634" w:rsidR="009E2BF4" w:rsidRDefault="003A4ACA" w:rsidP="009E2BF4">
      <w:r w:rsidRPr="003A4ACA">
        <w:t xml:space="preserve">Добавление данных сбора конфигурации осуществляется на вкладке </w:t>
      </w:r>
      <w:r>
        <w:t>«</w:t>
      </w:r>
      <w:r w:rsidRPr="003A4ACA">
        <w:t>Сбор конфигурации</w:t>
      </w:r>
      <w:r>
        <w:t>»</w:t>
      </w:r>
      <w:r w:rsidRPr="003A4ACA">
        <w:t xml:space="preserve"> в карточке требования</w:t>
      </w:r>
      <w:r w:rsidR="003D5025">
        <w:t xml:space="preserve"> (</w:t>
      </w:r>
      <w:r w:rsidR="003D5025">
        <w:fldChar w:fldCharType="begin"/>
      </w:r>
      <w:r w:rsidR="003D5025">
        <w:instrText xml:space="preserve"> REF _Ref178609300 \h </w:instrText>
      </w:r>
      <w:r w:rsidR="003D5025">
        <w:fldChar w:fldCharType="separate"/>
      </w:r>
      <w:r w:rsidR="009E7EEC">
        <w:t xml:space="preserve">Рисунок </w:t>
      </w:r>
      <w:r w:rsidR="009E7EEC">
        <w:rPr>
          <w:noProof/>
        </w:rPr>
        <w:t>33</w:t>
      </w:r>
      <w:r w:rsidR="003D5025">
        <w:fldChar w:fldCharType="end"/>
      </w:r>
      <w:r w:rsidR="003D5025">
        <w:t>)</w:t>
      </w:r>
      <w:r w:rsidRPr="003A4ACA">
        <w:t>.</w:t>
      </w:r>
    </w:p>
    <w:p w14:paraId="18168DD5" w14:textId="77777777" w:rsidR="00B62E3E" w:rsidRDefault="00B62E3E" w:rsidP="00B62E3E">
      <w:pPr>
        <w:keepNext/>
        <w:jc w:val="center"/>
      </w:pPr>
      <w:r>
        <w:rPr>
          <w:noProof/>
        </w:rPr>
        <w:drawing>
          <wp:inline distT="0" distB="0" distL="0" distR="0" wp14:anchorId="431C29D8" wp14:editId="1E04638B">
            <wp:extent cx="4176000" cy="3637160"/>
            <wp:effectExtent l="38100" t="76200" r="110490" b="781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63716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9547A" w14:textId="25CF2505" w:rsidR="00B62E3E" w:rsidRDefault="00B62E3E" w:rsidP="00CC4054">
      <w:pPr>
        <w:pStyle w:val="affe"/>
      </w:pPr>
      <w:bookmarkStart w:id="99" w:name="_Ref178609300"/>
      <w:r>
        <w:t xml:space="preserve">Рисунок </w:t>
      </w:r>
      <w:fldSimple w:instr=" SEQ Рисунок \* ARABIC ">
        <w:r w:rsidR="009E7EEC">
          <w:rPr>
            <w:noProof/>
          </w:rPr>
          <w:t>33</w:t>
        </w:r>
      </w:fldSimple>
      <w:bookmarkEnd w:id="99"/>
      <w:r w:rsidRPr="00951F89">
        <w:t xml:space="preserve">. </w:t>
      </w:r>
      <w:r>
        <w:t>Сбор конфигурации требования</w:t>
      </w:r>
    </w:p>
    <w:p w14:paraId="3ACE71F3" w14:textId="1B0714BF" w:rsidR="006D059B" w:rsidRDefault="006D059B" w:rsidP="006D059B">
      <w:r>
        <w:t>Сбор конфигурации может осуществляться вручную или автоматически.</w:t>
      </w:r>
      <w:r w:rsidR="00951F89">
        <w:t xml:space="preserve"> </w:t>
      </w:r>
    </w:p>
    <w:p w14:paraId="777910E9" w14:textId="00CD0888" w:rsidR="006D059B" w:rsidRDefault="006D059B" w:rsidP="006D059B">
      <w:r w:rsidRPr="006D059B">
        <w:lastRenderedPageBreak/>
        <w:t xml:space="preserve">Для добавления данных </w:t>
      </w:r>
      <w:r>
        <w:t xml:space="preserve">ручного </w:t>
      </w:r>
      <w:r w:rsidRPr="006D059B">
        <w:t>сбора конфигурации:</w:t>
      </w:r>
      <w:r>
        <w:t xml:space="preserve"> </w:t>
      </w:r>
    </w:p>
    <w:p w14:paraId="01507C1D" w14:textId="4F0496B0" w:rsidR="006D059B" w:rsidRDefault="006D059B" w:rsidP="0022471C">
      <w:pPr>
        <w:pStyle w:val="10"/>
        <w:numPr>
          <w:ilvl w:val="0"/>
          <w:numId w:val="50"/>
        </w:numPr>
      </w:pPr>
      <w:r>
        <w:t>Нажмите на вкладку «Сбор конфигурации».</w:t>
      </w:r>
    </w:p>
    <w:p w14:paraId="07B61B50" w14:textId="77777777" w:rsidR="006D059B" w:rsidRDefault="006D059B" w:rsidP="0022471C">
      <w:pPr>
        <w:pStyle w:val="10"/>
      </w:pPr>
      <w:r>
        <w:t>Выберите группу применимости из списка групп.</w:t>
      </w:r>
    </w:p>
    <w:p w14:paraId="54CCF829" w14:textId="11956419" w:rsidR="006D059B" w:rsidRDefault="006D059B" w:rsidP="0022471C">
      <w:pPr>
        <w:pStyle w:val="10"/>
      </w:pPr>
      <w:r w:rsidRPr="006D059B">
        <w:t>Введите описание процедуры для ручного сбора</w:t>
      </w:r>
      <w:r>
        <w:t>.</w:t>
      </w:r>
    </w:p>
    <w:p w14:paraId="2B2DC31D" w14:textId="677EC2A3" w:rsidR="006D059B" w:rsidRDefault="006D059B" w:rsidP="0022471C">
      <w:pPr>
        <w:pStyle w:val="10"/>
      </w:pPr>
      <w:r w:rsidRPr="006D059B">
        <w:t xml:space="preserve">Нажмите кнопку </w:t>
      </w:r>
      <w:r>
        <w:t>«</w:t>
      </w:r>
      <w:r w:rsidRPr="006D059B">
        <w:t>Сохранить</w:t>
      </w:r>
      <w:r>
        <w:t>»</w:t>
      </w:r>
      <w:r w:rsidRPr="006D059B">
        <w:t>.</w:t>
      </w:r>
    </w:p>
    <w:p w14:paraId="04FDE65F" w14:textId="77D021A7" w:rsidR="006D059B" w:rsidRDefault="006D059B" w:rsidP="006D059B">
      <w:r>
        <w:t>Для добавления данных автоматического сбора конфигурации:</w:t>
      </w:r>
    </w:p>
    <w:p w14:paraId="3A689D11" w14:textId="77777777" w:rsidR="006D059B" w:rsidRDefault="006D059B" w:rsidP="0022471C">
      <w:pPr>
        <w:pStyle w:val="10"/>
        <w:numPr>
          <w:ilvl w:val="0"/>
          <w:numId w:val="51"/>
        </w:numPr>
      </w:pPr>
      <w:r>
        <w:t>Нажмите на вкладку «Сбор конфигурации».</w:t>
      </w:r>
    </w:p>
    <w:p w14:paraId="5A5E5C35" w14:textId="77777777" w:rsidR="006D059B" w:rsidRDefault="006D059B" w:rsidP="0022471C">
      <w:pPr>
        <w:pStyle w:val="10"/>
      </w:pPr>
      <w:r>
        <w:t>Выберите группу применимости из списка групп.</w:t>
      </w:r>
    </w:p>
    <w:p w14:paraId="3D665ED6" w14:textId="77777777" w:rsidR="006D059B" w:rsidRDefault="006D059B" w:rsidP="0022471C">
      <w:pPr>
        <w:pStyle w:val="10"/>
      </w:pPr>
      <w:r>
        <w:t>Введите скрипт для автоматического сбора.</w:t>
      </w:r>
    </w:p>
    <w:p w14:paraId="4AE1D875" w14:textId="144996AF" w:rsidR="006D059B" w:rsidRDefault="006D059B" w:rsidP="0022471C">
      <w:pPr>
        <w:pStyle w:val="10"/>
      </w:pPr>
      <w:r w:rsidRPr="006D059B">
        <w:t xml:space="preserve">Нажмите кнопку </w:t>
      </w:r>
      <w:r>
        <w:t>«</w:t>
      </w:r>
      <w:r w:rsidRPr="006D059B">
        <w:t>Сохранить</w:t>
      </w:r>
      <w:r>
        <w:t>»</w:t>
      </w:r>
      <w:r w:rsidRPr="006D059B">
        <w:t>.</w:t>
      </w:r>
    </w:p>
    <w:p w14:paraId="6626856C" w14:textId="2BCA2451" w:rsidR="007076A3" w:rsidRDefault="007076A3" w:rsidP="007076A3">
      <w:r>
        <w:t>Для проверки скрипта автоматического сбора конфигурации:</w:t>
      </w:r>
    </w:p>
    <w:p w14:paraId="0E91E72B" w14:textId="5B83621A" w:rsidR="007076A3" w:rsidRDefault="007076A3" w:rsidP="0022471C">
      <w:pPr>
        <w:pStyle w:val="10"/>
        <w:numPr>
          <w:ilvl w:val="0"/>
          <w:numId w:val="52"/>
        </w:numPr>
      </w:pPr>
      <w:r>
        <w:t xml:space="preserve">Выберите ресурс из перечня ресурсов (для создания ресурса см. п. </w:t>
      </w:r>
      <w:r w:rsidR="00192DBF">
        <w:fldChar w:fldCharType="begin"/>
      </w:r>
      <w:r w:rsidR="00192DBF">
        <w:instrText xml:space="preserve"> REF _Ref175651342 \r \h </w:instrText>
      </w:r>
      <w:r w:rsidR="00192DBF">
        <w:fldChar w:fldCharType="separate"/>
      </w:r>
      <w:r w:rsidR="009E7EEC">
        <w:t>2.10.5</w:t>
      </w:r>
      <w:r w:rsidR="00192DBF">
        <w:fldChar w:fldCharType="end"/>
      </w:r>
      <w:r>
        <w:t>).</w:t>
      </w:r>
    </w:p>
    <w:p w14:paraId="0E5E0EAD" w14:textId="01A3B848" w:rsidR="007076A3" w:rsidRDefault="007076A3" w:rsidP="0022471C">
      <w:pPr>
        <w:pStyle w:val="10"/>
      </w:pPr>
      <w:r>
        <w:t>Нажмите кнопку «Выполнить».</w:t>
      </w:r>
    </w:p>
    <w:p w14:paraId="06A7F44A" w14:textId="4965C336" w:rsidR="006D059B" w:rsidRPr="006D059B" w:rsidRDefault="007076A3" w:rsidP="0022471C">
      <w:pPr>
        <w:pStyle w:val="10"/>
      </w:pPr>
      <w:r>
        <w:t>Просмотрите результат выполнения.</w:t>
      </w:r>
    </w:p>
    <w:p w14:paraId="2C25860D" w14:textId="25BB9C3B" w:rsidR="00BD764C" w:rsidRDefault="00BD764C" w:rsidP="00BD764C">
      <w:pPr>
        <w:pStyle w:val="3"/>
      </w:pPr>
      <w:bookmarkStart w:id="100" w:name="_Ref175653926"/>
      <w:bookmarkStart w:id="101" w:name="_Toc179456872"/>
      <w:r>
        <w:t>Добавление данных анализа конфигурации</w:t>
      </w:r>
      <w:bookmarkEnd w:id="100"/>
      <w:bookmarkEnd w:id="101"/>
    </w:p>
    <w:p w14:paraId="29654A2B" w14:textId="6BDC12D4" w:rsidR="00B84F08" w:rsidRDefault="00B84F08" w:rsidP="00B84F08">
      <w:r w:rsidRPr="00B84F08">
        <w:t>Для добавления данных анализа конфигурации требуется указать применимость требования и выбрать ее в списке групп применимости.</w:t>
      </w:r>
    </w:p>
    <w:p w14:paraId="74CB2D59" w14:textId="2E034B67" w:rsidR="00B84F08" w:rsidRDefault="00B84F08" w:rsidP="00B84F08">
      <w:r w:rsidRPr="00B84F08">
        <w:t xml:space="preserve">Добавление данных анализа конфигурации осуществляется на вкладке </w:t>
      </w:r>
      <w:r>
        <w:t>«</w:t>
      </w:r>
      <w:r w:rsidRPr="00B84F08">
        <w:t>Анализ конфигурации</w:t>
      </w:r>
      <w:r>
        <w:t>»</w:t>
      </w:r>
      <w:r w:rsidRPr="00B84F08">
        <w:t xml:space="preserve"> в карточке требования</w:t>
      </w:r>
      <w:r w:rsidR="003D5025">
        <w:t xml:space="preserve"> (</w:t>
      </w:r>
      <w:r w:rsidR="003D5025">
        <w:fldChar w:fldCharType="begin"/>
      </w:r>
      <w:r w:rsidR="003D5025">
        <w:instrText xml:space="preserve"> REF _Ref178609312 \h </w:instrText>
      </w:r>
      <w:r w:rsidR="003D5025">
        <w:fldChar w:fldCharType="separate"/>
      </w:r>
      <w:r w:rsidR="009E7EEC">
        <w:t xml:space="preserve">Рисунок </w:t>
      </w:r>
      <w:r w:rsidR="009E7EEC">
        <w:rPr>
          <w:noProof/>
        </w:rPr>
        <w:t>34</w:t>
      </w:r>
      <w:r w:rsidR="003D5025">
        <w:fldChar w:fldCharType="end"/>
      </w:r>
      <w:r w:rsidR="003D5025">
        <w:t>)</w:t>
      </w:r>
      <w:r w:rsidRPr="00B84F08">
        <w:t>.</w:t>
      </w:r>
    </w:p>
    <w:p w14:paraId="1191E314" w14:textId="77777777" w:rsidR="00B84F08" w:rsidRDefault="00B84F08" w:rsidP="00B84F08">
      <w:pPr>
        <w:keepNext/>
        <w:jc w:val="center"/>
      </w:pPr>
      <w:r>
        <w:rPr>
          <w:noProof/>
        </w:rPr>
        <w:drawing>
          <wp:inline distT="0" distB="0" distL="0" distR="0" wp14:anchorId="737502FF" wp14:editId="6FE977C0">
            <wp:extent cx="4640982" cy="3448407"/>
            <wp:effectExtent l="38100" t="76200" r="121920" b="762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448407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21C78" w14:textId="253D8E36" w:rsidR="00B84F08" w:rsidRDefault="00B84F08" w:rsidP="00CC4054">
      <w:pPr>
        <w:pStyle w:val="affe"/>
      </w:pPr>
      <w:bookmarkStart w:id="102" w:name="_Ref178609312"/>
      <w:r>
        <w:t xml:space="preserve">Рисунок </w:t>
      </w:r>
      <w:fldSimple w:instr=" SEQ Рисунок \* ARABIC ">
        <w:r w:rsidR="009E7EEC">
          <w:rPr>
            <w:noProof/>
          </w:rPr>
          <w:t>34</w:t>
        </w:r>
      </w:fldSimple>
      <w:bookmarkEnd w:id="102"/>
      <w:r>
        <w:t>. Анализ конфигурации требования</w:t>
      </w:r>
    </w:p>
    <w:p w14:paraId="0AC29714" w14:textId="77777777" w:rsidR="00951F89" w:rsidRDefault="00F72419" w:rsidP="00F72419">
      <w:r>
        <w:t>Анализ конфигурации может осуществляться вручную или автоматически.</w:t>
      </w:r>
      <w:r w:rsidR="00951F89">
        <w:t xml:space="preserve"> </w:t>
      </w:r>
    </w:p>
    <w:p w14:paraId="6C8C6540" w14:textId="134B17BE" w:rsidR="00F72419" w:rsidRDefault="00951F89" w:rsidP="00F72419">
      <w:r>
        <w:lastRenderedPageBreak/>
        <w:t xml:space="preserve">Для автоматического анализа требуется написать скрипт на языке </w:t>
      </w:r>
      <w:r>
        <w:rPr>
          <w:lang w:val="en-US"/>
        </w:rPr>
        <w:t>Python</w:t>
      </w:r>
      <w:r w:rsidRPr="00951F89">
        <w:t xml:space="preserve">. В скрипте описывается функция </w:t>
      </w:r>
      <w:r w:rsidRPr="00951F89">
        <w:rPr>
          <w:rStyle w:val="HTML1"/>
        </w:rPr>
        <w:t>check()</w:t>
      </w:r>
      <w:r w:rsidRPr="00951F89">
        <w:t xml:space="preserve">, в которую передаются данные сбора конфигурации. Функция возвращает </w:t>
      </w:r>
      <w:r w:rsidRPr="00951F89">
        <w:rPr>
          <w:rStyle w:val="HTML1"/>
        </w:rPr>
        <w:t>True</w:t>
      </w:r>
      <w:r w:rsidRPr="00951F89">
        <w:t xml:space="preserve"> или </w:t>
      </w:r>
      <w:r w:rsidRPr="00951F89">
        <w:rPr>
          <w:rStyle w:val="HTML1"/>
        </w:rPr>
        <w:t>False</w:t>
      </w:r>
      <w:r w:rsidRPr="00951F89">
        <w:t xml:space="preserve"> в зависимости от результата анализа данных сбора: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33FB2" w:rsidRPr="00586727" w14:paraId="3CF64105" w14:textId="77777777" w:rsidTr="005E461E">
        <w:tc>
          <w:tcPr>
            <w:tcW w:w="9344" w:type="dxa"/>
            <w:tcMar>
              <w:top w:w="170" w:type="dxa"/>
              <w:bottom w:w="170" w:type="dxa"/>
            </w:tcMar>
          </w:tcPr>
          <w:p w14:paraId="19A7DB80" w14:textId="20A437DE" w:rsidR="00C33FB2" w:rsidRPr="00586727" w:rsidRDefault="00C33FB2" w:rsidP="00586727">
            <w:pPr>
              <w:pStyle w:val="HTML"/>
            </w:pPr>
            <w:r w:rsidRPr="00586727">
              <w:t>def check(data): # data – данные сбора конфигурации</w:t>
            </w:r>
          </w:p>
          <w:p w14:paraId="579C8847" w14:textId="77777777" w:rsidR="00C33FB2" w:rsidRPr="00586727" w:rsidRDefault="00C33FB2" w:rsidP="00586727">
            <w:pPr>
              <w:pStyle w:val="HTML"/>
            </w:pPr>
          </w:p>
          <w:p w14:paraId="2B24F046" w14:textId="77777777" w:rsidR="00C33FB2" w:rsidRPr="00586727" w:rsidRDefault="00C33FB2" w:rsidP="00586727">
            <w:pPr>
              <w:pStyle w:val="HTML"/>
            </w:pPr>
            <w:r w:rsidRPr="00586727">
              <w:t xml:space="preserve">    ''' </w:t>
            </w:r>
          </w:p>
          <w:p w14:paraId="43227729" w14:textId="77777777" w:rsidR="00C33FB2" w:rsidRPr="00586727" w:rsidRDefault="00C33FB2" w:rsidP="00586727">
            <w:pPr>
              <w:pStyle w:val="HTML"/>
            </w:pPr>
            <w:r w:rsidRPr="00586727">
              <w:t xml:space="preserve">    Здесь должен быть код анализа данных сбора</w:t>
            </w:r>
          </w:p>
          <w:p w14:paraId="1C422F8C" w14:textId="77777777" w:rsidR="00C33FB2" w:rsidRPr="00586727" w:rsidRDefault="00C33FB2" w:rsidP="00586727">
            <w:pPr>
              <w:pStyle w:val="HTML"/>
            </w:pPr>
            <w:r w:rsidRPr="00586727">
              <w:t xml:space="preserve">    '''</w:t>
            </w:r>
          </w:p>
          <w:p w14:paraId="3226C48F" w14:textId="77777777" w:rsidR="00C33FB2" w:rsidRPr="00586727" w:rsidRDefault="00C33FB2" w:rsidP="00586727">
            <w:pPr>
              <w:pStyle w:val="HTML"/>
            </w:pPr>
          </w:p>
          <w:p w14:paraId="144F6C5B" w14:textId="77777777" w:rsidR="00C33FB2" w:rsidRPr="00586727" w:rsidRDefault="00C33FB2" w:rsidP="00586727">
            <w:pPr>
              <w:pStyle w:val="HTML"/>
            </w:pPr>
            <w:r w:rsidRPr="00586727">
              <w:t xml:space="preserve">    # Функция должна возвращать True, если анализ считается успешным</w:t>
            </w:r>
          </w:p>
          <w:p w14:paraId="45FCA0B2" w14:textId="77777777" w:rsidR="00C33FB2" w:rsidRPr="00586727" w:rsidRDefault="00C33FB2" w:rsidP="00586727">
            <w:pPr>
              <w:pStyle w:val="HTML"/>
            </w:pPr>
            <w:r w:rsidRPr="00586727">
              <w:t xml:space="preserve">    # В противном случае нужно написать return False</w:t>
            </w:r>
          </w:p>
          <w:p w14:paraId="238EEBBC" w14:textId="280F0862" w:rsidR="00007E0E" w:rsidRPr="00586727" w:rsidRDefault="00C33FB2" w:rsidP="00586727">
            <w:pPr>
              <w:pStyle w:val="HTML"/>
            </w:pPr>
            <w:r w:rsidRPr="00586727">
              <w:t xml:space="preserve">    return True</w:t>
            </w:r>
          </w:p>
        </w:tc>
      </w:tr>
    </w:tbl>
    <w:p w14:paraId="61154813" w14:textId="020A300F" w:rsidR="00F72419" w:rsidRDefault="00F72419" w:rsidP="00F72419">
      <w:r w:rsidRPr="006D059B">
        <w:t xml:space="preserve">Для добавления данных </w:t>
      </w:r>
      <w:r>
        <w:t>ручного анализа</w:t>
      </w:r>
      <w:r w:rsidRPr="006D059B">
        <w:t xml:space="preserve"> конфигурации:</w:t>
      </w:r>
      <w:r>
        <w:t xml:space="preserve"> </w:t>
      </w:r>
    </w:p>
    <w:p w14:paraId="087AFC9D" w14:textId="38D12F98" w:rsidR="00F72419" w:rsidRDefault="00F72419" w:rsidP="0022471C">
      <w:pPr>
        <w:pStyle w:val="10"/>
        <w:numPr>
          <w:ilvl w:val="0"/>
          <w:numId w:val="53"/>
        </w:numPr>
      </w:pPr>
      <w:r>
        <w:t>Нажмите на вкладку «Анализ конфигурации».</w:t>
      </w:r>
    </w:p>
    <w:p w14:paraId="7139C23D" w14:textId="77777777" w:rsidR="00F72419" w:rsidRDefault="00F72419" w:rsidP="0022471C">
      <w:pPr>
        <w:pStyle w:val="10"/>
      </w:pPr>
      <w:r>
        <w:t>Выберите группу применимости из списка групп.</w:t>
      </w:r>
    </w:p>
    <w:p w14:paraId="4FDD88A2" w14:textId="385A21D0" w:rsidR="00F72419" w:rsidRDefault="00F72419" w:rsidP="0022471C">
      <w:pPr>
        <w:pStyle w:val="10"/>
      </w:pPr>
      <w:r w:rsidRPr="006D059B">
        <w:t xml:space="preserve">Введите описание процедуры для ручного </w:t>
      </w:r>
      <w:r>
        <w:t>анализа.</w:t>
      </w:r>
    </w:p>
    <w:p w14:paraId="00CF8D0A" w14:textId="77777777" w:rsidR="00F72419" w:rsidRDefault="00F72419" w:rsidP="0022471C">
      <w:pPr>
        <w:pStyle w:val="10"/>
      </w:pPr>
      <w:r w:rsidRPr="006D059B">
        <w:t xml:space="preserve">Нажмите кнопку </w:t>
      </w:r>
      <w:r>
        <w:t>«</w:t>
      </w:r>
      <w:r w:rsidRPr="006D059B">
        <w:t>Сохранить</w:t>
      </w:r>
      <w:r>
        <w:t>»</w:t>
      </w:r>
      <w:r w:rsidRPr="006D059B">
        <w:t>.</w:t>
      </w:r>
    </w:p>
    <w:p w14:paraId="35627879" w14:textId="6D5C9A12" w:rsidR="00F72419" w:rsidRDefault="00F72419" w:rsidP="00F72419">
      <w:r>
        <w:t>Для добавления данных автоматического анализа конфигурации:</w:t>
      </w:r>
    </w:p>
    <w:p w14:paraId="1DB48A82" w14:textId="61EA7DD0" w:rsidR="00F72419" w:rsidRDefault="00F72419" w:rsidP="0022471C">
      <w:pPr>
        <w:pStyle w:val="10"/>
        <w:numPr>
          <w:ilvl w:val="0"/>
          <w:numId w:val="54"/>
        </w:numPr>
      </w:pPr>
      <w:r>
        <w:t>Нажмите на вкладку «Анализ конфигурации».</w:t>
      </w:r>
    </w:p>
    <w:p w14:paraId="32326648" w14:textId="77777777" w:rsidR="00F72419" w:rsidRDefault="00F72419" w:rsidP="0022471C">
      <w:pPr>
        <w:pStyle w:val="10"/>
      </w:pPr>
      <w:r>
        <w:t>Выберите группу применимости из списка групп.</w:t>
      </w:r>
    </w:p>
    <w:p w14:paraId="528AB5D1" w14:textId="4E49EE34" w:rsidR="00F72419" w:rsidRDefault="00F72419" w:rsidP="0022471C">
      <w:pPr>
        <w:pStyle w:val="10"/>
      </w:pPr>
      <w:r>
        <w:t>Введите скрипт для автоматического анализа.</w:t>
      </w:r>
    </w:p>
    <w:p w14:paraId="05440E98" w14:textId="1BAE3F35" w:rsidR="00F72419" w:rsidRDefault="00F72419" w:rsidP="0022471C">
      <w:pPr>
        <w:pStyle w:val="10"/>
      </w:pPr>
      <w:r>
        <w:t>Нажмите кнопку «Выполнить» для проверки работы скрипта.</w:t>
      </w:r>
    </w:p>
    <w:p w14:paraId="10B4134B" w14:textId="3C991EEE" w:rsidR="00F72419" w:rsidRPr="00F72419" w:rsidRDefault="00F72419" w:rsidP="0022471C">
      <w:pPr>
        <w:pStyle w:val="10"/>
      </w:pPr>
      <w:r w:rsidRPr="006D059B">
        <w:t xml:space="preserve">Нажмите кнопку </w:t>
      </w:r>
      <w:r>
        <w:t>«</w:t>
      </w:r>
      <w:r w:rsidRPr="006D059B">
        <w:t>Сохранить</w:t>
      </w:r>
      <w:r>
        <w:t>»</w:t>
      </w:r>
      <w:r w:rsidRPr="006D059B">
        <w:t>.</w:t>
      </w:r>
    </w:p>
    <w:p w14:paraId="674DC014" w14:textId="558EBD0B" w:rsidR="00BD764C" w:rsidRDefault="00BD764C" w:rsidP="00BD764C">
      <w:pPr>
        <w:pStyle w:val="3"/>
      </w:pPr>
      <w:bookmarkStart w:id="103" w:name="_Ref175653931"/>
      <w:bookmarkStart w:id="104" w:name="_Toc179456873"/>
      <w:r>
        <w:t>Добавление данных исправления конфигурации</w:t>
      </w:r>
      <w:bookmarkEnd w:id="103"/>
      <w:bookmarkEnd w:id="104"/>
    </w:p>
    <w:p w14:paraId="5FF7320D" w14:textId="0C5993A6" w:rsidR="002950E1" w:rsidRDefault="002950E1" w:rsidP="002950E1">
      <w:r w:rsidRPr="002950E1">
        <w:t>Для добавления данных исправления конфигурации требуется указать применимость требования и выбрать ее в списке групп применимости.</w:t>
      </w:r>
    </w:p>
    <w:p w14:paraId="6381F05D" w14:textId="3A990B48" w:rsidR="002950E1" w:rsidRDefault="002950E1" w:rsidP="002950E1">
      <w:r w:rsidRPr="002950E1">
        <w:t xml:space="preserve">Добавление данных исправления конфигурации осуществляется на вкладке </w:t>
      </w:r>
      <w:r>
        <w:t>«</w:t>
      </w:r>
      <w:r w:rsidRPr="002950E1">
        <w:t>Исправление конфигурации</w:t>
      </w:r>
      <w:r>
        <w:t>»</w:t>
      </w:r>
      <w:r w:rsidRPr="002950E1">
        <w:t xml:space="preserve"> в карточке требования</w:t>
      </w:r>
      <w:r w:rsidR="003D5025">
        <w:t xml:space="preserve"> (</w:t>
      </w:r>
      <w:r w:rsidR="003D5025">
        <w:fldChar w:fldCharType="begin"/>
      </w:r>
      <w:r w:rsidR="003D5025">
        <w:instrText xml:space="preserve"> REF _Ref178609320 \h </w:instrText>
      </w:r>
      <w:r w:rsidR="003D5025">
        <w:fldChar w:fldCharType="separate"/>
      </w:r>
      <w:r w:rsidR="009E7EEC">
        <w:t xml:space="preserve">Рисунок </w:t>
      </w:r>
      <w:r w:rsidR="009E7EEC">
        <w:rPr>
          <w:noProof/>
        </w:rPr>
        <w:t>35</w:t>
      </w:r>
      <w:r w:rsidR="003D5025">
        <w:fldChar w:fldCharType="end"/>
      </w:r>
      <w:r w:rsidR="003D5025">
        <w:t>)</w:t>
      </w:r>
      <w:r w:rsidRPr="002950E1">
        <w:t>.</w:t>
      </w:r>
    </w:p>
    <w:p w14:paraId="631126DE" w14:textId="77777777" w:rsidR="00257EE8" w:rsidRDefault="00257EE8" w:rsidP="00257E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6167A" wp14:editId="6CB20397">
            <wp:extent cx="4633362" cy="4029946"/>
            <wp:effectExtent l="38100" t="76200" r="110490" b="850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029946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9AD57" w14:textId="44B705E7" w:rsidR="002950E1" w:rsidRDefault="00257EE8" w:rsidP="00CC4054">
      <w:pPr>
        <w:pStyle w:val="affe"/>
      </w:pPr>
      <w:bookmarkStart w:id="105" w:name="_Ref178609320"/>
      <w:r>
        <w:t xml:space="preserve">Рисунок </w:t>
      </w:r>
      <w:fldSimple w:instr=" SEQ Рисунок \* ARABIC ">
        <w:r w:rsidR="009E7EEC">
          <w:rPr>
            <w:noProof/>
          </w:rPr>
          <w:t>35</w:t>
        </w:r>
      </w:fldSimple>
      <w:bookmarkEnd w:id="105"/>
      <w:r>
        <w:t>. Исправление конфигурации требования</w:t>
      </w:r>
    </w:p>
    <w:p w14:paraId="2D2FEDB3" w14:textId="3405E639" w:rsidR="00FA383D" w:rsidRDefault="00FA383D" w:rsidP="00FA383D">
      <w:r>
        <w:t xml:space="preserve">Исправление конфигурации может осуществляться вручную или автоматически. </w:t>
      </w:r>
    </w:p>
    <w:p w14:paraId="22BEBA8E" w14:textId="78070BB0" w:rsidR="00FA383D" w:rsidRDefault="00FA383D" w:rsidP="00FA383D">
      <w:r>
        <w:t xml:space="preserve">Для добавления данных ручного исправления конфигурации: </w:t>
      </w:r>
    </w:p>
    <w:p w14:paraId="0A079ADA" w14:textId="3E128452" w:rsidR="00FA383D" w:rsidRDefault="00FA383D" w:rsidP="0022471C">
      <w:pPr>
        <w:pStyle w:val="10"/>
        <w:numPr>
          <w:ilvl w:val="0"/>
          <w:numId w:val="55"/>
        </w:numPr>
      </w:pPr>
      <w:r>
        <w:t>Нажмите на вкладку «Исправление конфигурации».</w:t>
      </w:r>
    </w:p>
    <w:p w14:paraId="60CC58B0" w14:textId="304278E2" w:rsidR="00FA383D" w:rsidRDefault="00FA383D" w:rsidP="0022471C">
      <w:pPr>
        <w:pStyle w:val="10"/>
      </w:pPr>
      <w:r>
        <w:t>Выберите группу применимости из списка групп.</w:t>
      </w:r>
    </w:p>
    <w:p w14:paraId="1A733A52" w14:textId="1872D6E0" w:rsidR="00FA383D" w:rsidRDefault="00FA383D" w:rsidP="0022471C">
      <w:pPr>
        <w:pStyle w:val="10"/>
      </w:pPr>
      <w:r>
        <w:t>Введите описание процедуры для ручного исправления.</w:t>
      </w:r>
    </w:p>
    <w:p w14:paraId="51912239" w14:textId="665E41C7" w:rsidR="00FA383D" w:rsidRDefault="00FA383D" w:rsidP="0022471C">
      <w:pPr>
        <w:pStyle w:val="10"/>
      </w:pPr>
      <w:r>
        <w:t>Нажмите кнопку «Сохранить».</w:t>
      </w:r>
    </w:p>
    <w:p w14:paraId="47DAB4A8" w14:textId="43AE6081" w:rsidR="00FA383D" w:rsidRDefault="00FA383D" w:rsidP="00FA383D">
      <w:r>
        <w:t>Для добавления данных автоматического исправления конфигурации:</w:t>
      </w:r>
    </w:p>
    <w:p w14:paraId="2C51639B" w14:textId="4CDAD127" w:rsidR="00FA383D" w:rsidRDefault="00FA383D" w:rsidP="0022471C">
      <w:pPr>
        <w:pStyle w:val="10"/>
        <w:numPr>
          <w:ilvl w:val="0"/>
          <w:numId w:val="56"/>
        </w:numPr>
      </w:pPr>
      <w:r>
        <w:t>Нажмите на вкладку «Исправление конфигурации».</w:t>
      </w:r>
    </w:p>
    <w:p w14:paraId="4966EB3A" w14:textId="453DAD4C" w:rsidR="00FA383D" w:rsidRDefault="00FA383D" w:rsidP="0022471C">
      <w:pPr>
        <w:pStyle w:val="10"/>
      </w:pPr>
      <w:r>
        <w:t>Выберите группу применимости из списка групп.</w:t>
      </w:r>
    </w:p>
    <w:p w14:paraId="0C5AF993" w14:textId="0D2B7F29" w:rsidR="00FA383D" w:rsidRDefault="00FA383D" w:rsidP="0022471C">
      <w:pPr>
        <w:pStyle w:val="10"/>
      </w:pPr>
      <w:r>
        <w:t>Введите скрипт для автоматического исправления.</w:t>
      </w:r>
    </w:p>
    <w:p w14:paraId="1925264A" w14:textId="041A7739" w:rsidR="00FA383D" w:rsidRDefault="00FA383D" w:rsidP="0022471C">
      <w:pPr>
        <w:pStyle w:val="10"/>
      </w:pPr>
      <w:r>
        <w:t>Нажмите кнопку «Сохранить».</w:t>
      </w:r>
    </w:p>
    <w:p w14:paraId="413AACF7" w14:textId="5383199B" w:rsidR="00FA383D" w:rsidRDefault="00FA383D" w:rsidP="00FA383D">
      <w:r>
        <w:t>Для проверки скрипта автоматического исправления конфигурации:</w:t>
      </w:r>
    </w:p>
    <w:p w14:paraId="030A4F88" w14:textId="268F217A" w:rsidR="00FA383D" w:rsidRDefault="00FA383D" w:rsidP="0022471C">
      <w:pPr>
        <w:pStyle w:val="10"/>
        <w:numPr>
          <w:ilvl w:val="0"/>
          <w:numId w:val="57"/>
        </w:numPr>
      </w:pPr>
      <w:r>
        <w:t xml:space="preserve">Выберите ресурс из перечня ресурсов (для создания ресурса см. п. </w:t>
      </w:r>
      <w:r w:rsidR="007977CC">
        <w:fldChar w:fldCharType="begin"/>
      </w:r>
      <w:r w:rsidR="007977CC">
        <w:instrText xml:space="preserve"> REF _Ref175652653 \r \h </w:instrText>
      </w:r>
      <w:r w:rsidR="007977CC">
        <w:fldChar w:fldCharType="separate"/>
      </w:r>
      <w:r w:rsidR="009E7EEC">
        <w:t>2.10.5</w:t>
      </w:r>
      <w:r w:rsidR="007977CC">
        <w:fldChar w:fldCharType="end"/>
      </w:r>
      <w:r>
        <w:t>).</w:t>
      </w:r>
    </w:p>
    <w:p w14:paraId="3D99D90B" w14:textId="23460166" w:rsidR="00FA383D" w:rsidRDefault="00FA383D" w:rsidP="0022471C">
      <w:pPr>
        <w:pStyle w:val="10"/>
      </w:pPr>
      <w:r>
        <w:t>Нажмите кнопку «Выполнить».</w:t>
      </w:r>
    </w:p>
    <w:p w14:paraId="2DABC96F" w14:textId="4FB05901" w:rsidR="00FA383D" w:rsidRPr="00FA383D" w:rsidRDefault="00FA383D" w:rsidP="0022471C">
      <w:pPr>
        <w:pStyle w:val="10"/>
      </w:pPr>
      <w:r>
        <w:t>Просмотрите результат выполнения.</w:t>
      </w:r>
    </w:p>
    <w:p w14:paraId="06ECD74F" w14:textId="77777777" w:rsidR="00D25799" w:rsidRDefault="00D25799" w:rsidP="00D25799">
      <w:pPr>
        <w:pStyle w:val="3"/>
        <w:rPr>
          <w:lang w:eastAsia="ru-RU"/>
        </w:rPr>
      </w:pPr>
      <w:bookmarkStart w:id="106" w:name="_Ref175654221"/>
      <w:bookmarkStart w:id="107" w:name="_Toc179456874"/>
      <w:r>
        <w:rPr>
          <w:lang w:eastAsia="ru-RU"/>
        </w:rPr>
        <w:lastRenderedPageBreak/>
        <w:t>Добавление требования из Единого реестра требований</w:t>
      </w:r>
      <w:bookmarkEnd w:id="106"/>
      <w:bookmarkEnd w:id="107"/>
    </w:p>
    <w:p w14:paraId="470CAF5D" w14:textId="77777777" w:rsidR="00D25799" w:rsidRDefault="00D25799" w:rsidP="00D25799">
      <w:pPr>
        <w:rPr>
          <w:lang w:eastAsia="ru-RU"/>
        </w:rPr>
      </w:pPr>
      <w:r>
        <w:rPr>
          <w:lang w:eastAsia="ru-RU"/>
        </w:rPr>
        <w:t>В системе реализован Единый реестр требований, из которого можно добавлять требования в профиль. Реестр пополняется созданными требованиями после снятия у них отметки «Черновик»</w:t>
      </w:r>
    </w:p>
    <w:p w14:paraId="4CB06F6E" w14:textId="77777777" w:rsidR="00D25799" w:rsidRDefault="00D25799" w:rsidP="00D25799">
      <w:r>
        <w:t>Для добавления требования из единого реестра требований:</w:t>
      </w:r>
    </w:p>
    <w:p w14:paraId="27AFB756" w14:textId="77777777" w:rsidR="00D25799" w:rsidRDefault="00D25799" w:rsidP="0022471C">
      <w:pPr>
        <w:pStyle w:val="10"/>
        <w:numPr>
          <w:ilvl w:val="0"/>
          <w:numId w:val="47"/>
        </w:numPr>
      </w:pPr>
      <w:r>
        <w:t>Нажмите правой кнопкой мыши на раздел, в котором требуется создать требование.</w:t>
      </w:r>
    </w:p>
    <w:p w14:paraId="1B19390F" w14:textId="77777777" w:rsidR="00D25799" w:rsidRDefault="00D25799" w:rsidP="0022471C">
      <w:pPr>
        <w:pStyle w:val="10"/>
      </w:pPr>
      <w:r>
        <w:t>Нажмите кнопку «Добавить требование из Реестра» в контекстном меню.</w:t>
      </w:r>
    </w:p>
    <w:p w14:paraId="31AEAD9F" w14:textId="120D91BF" w:rsidR="00D25799" w:rsidRDefault="00D25799" w:rsidP="0022471C">
      <w:pPr>
        <w:pStyle w:val="10"/>
      </w:pPr>
      <w:r>
        <w:t>Дождитесь появления окна единого реестра требований</w:t>
      </w:r>
      <w:r w:rsidR="003D5025">
        <w:t xml:space="preserve"> (</w:t>
      </w:r>
      <w:r w:rsidR="003D5025">
        <w:fldChar w:fldCharType="begin"/>
      </w:r>
      <w:r w:rsidR="003D5025">
        <w:instrText xml:space="preserve"> REF _Ref178609335 \h </w:instrText>
      </w:r>
      <w:r w:rsidR="003D5025">
        <w:fldChar w:fldCharType="separate"/>
      </w:r>
      <w:r w:rsidR="009E7EEC">
        <w:t xml:space="preserve">Рисунок </w:t>
      </w:r>
      <w:r w:rsidR="009E7EEC">
        <w:rPr>
          <w:noProof/>
        </w:rPr>
        <w:t>36</w:t>
      </w:r>
      <w:r w:rsidR="003D5025">
        <w:fldChar w:fldCharType="end"/>
      </w:r>
      <w:r w:rsidR="003D5025">
        <w:t>)</w:t>
      </w:r>
      <w:r>
        <w:t>.</w:t>
      </w:r>
    </w:p>
    <w:p w14:paraId="154776F2" w14:textId="77777777" w:rsidR="00D25799" w:rsidRDefault="00D25799" w:rsidP="003D50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9C0A22" wp14:editId="212F03DA">
            <wp:extent cx="5614918" cy="4181475"/>
            <wp:effectExtent l="38100" t="76200" r="119380" b="666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728" cy="4196972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ACEA5" w14:textId="259D22A1" w:rsidR="00D25799" w:rsidRDefault="00D25799" w:rsidP="00CC4054">
      <w:pPr>
        <w:pStyle w:val="affe"/>
      </w:pPr>
      <w:bookmarkStart w:id="108" w:name="_Ref178609335"/>
      <w:r>
        <w:t xml:space="preserve">Рисунок </w:t>
      </w:r>
      <w:fldSimple w:instr=" SEQ Рисунок \* ARABIC ">
        <w:r w:rsidR="009E7EEC">
          <w:rPr>
            <w:noProof/>
          </w:rPr>
          <w:t>36</w:t>
        </w:r>
      </w:fldSimple>
      <w:bookmarkEnd w:id="108"/>
      <w:r>
        <w:t>. Единый реестр требований</w:t>
      </w:r>
    </w:p>
    <w:p w14:paraId="40C67AA4" w14:textId="77777777" w:rsidR="00D25799" w:rsidRDefault="00D25799" w:rsidP="0022471C">
      <w:pPr>
        <w:pStyle w:val="10"/>
      </w:pPr>
      <w:r>
        <w:t>Выберите требование, которое необходимо добавить, в реестре требований.</w:t>
      </w:r>
    </w:p>
    <w:p w14:paraId="195BB23C" w14:textId="77777777" w:rsidR="00D25799" w:rsidRDefault="00D25799" w:rsidP="0022471C">
      <w:pPr>
        <w:pStyle w:val="10"/>
      </w:pPr>
      <w:r>
        <w:t>Нажмите кнопку «Выбрать».</w:t>
      </w:r>
    </w:p>
    <w:p w14:paraId="6DD1544D" w14:textId="77777777" w:rsidR="00D25799" w:rsidRDefault="00D25799" w:rsidP="0022471C">
      <w:pPr>
        <w:pStyle w:val="10"/>
      </w:pPr>
      <w:r>
        <w:t>Убедитесь, что требование добавилось в профиль.</w:t>
      </w:r>
    </w:p>
    <w:p w14:paraId="4B17EACA" w14:textId="06DB23E5" w:rsidR="00C9670D" w:rsidRDefault="00CB7A4A" w:rsidP="00C9670D">
      <w:pPr>
        <w:pStyle w:val="3"/>
        <w:rPr>
          <w:lang w:eastAsia="ru-RU"/>
        </w:rPr>
      </w:pPr>
      <w:bookmarkStart w:id="109" w:name="_Toc179456875"/>
      <w:r>
        <w:rPr>
          <w:lang w:eastAsia="ru-RU"/>
        </w:rPr>
        <w:t>Переименование требования</w:t>
      </w:r>
      <w:bookmarkEnd w:id="109"/>
    </w:p>
    <w:p w14:paraId="5380C52C" w14:textId="395E2D54" w:rsidR="00E540CF" w:rsidRDefault="00E540CF" w:rsidP="00E540CF">
      <w:pPr>
        <w:rPr>
          <w:lang w:eastAsia="ru-RU"/>
        </w:rPr>
      </w:pPr>
      <w:r>
        <w:rPr>
          <w:lang w:eastAsia="ru-RU"/>
        </w:rPr>
        <w:t>Для переименования требования:</w:t>
      </w:r>
    </w:p>
    <w:p w14:paraId="0E191183" w14:textId="77777777" w:rsidR="00E540CF" w:rsidRDefault="00E540CF" w:rsidP="0022471C">
      <w:pPr>
        <w:pStyle w:val="10"/>
        <w:numPr>
          <w:ilvl w:val="0"/>
          <w:numId w:val="58"/>
        </w:numPr>
      </w:pPr>
      <w:r>
        <w:t>Нажмите правой кнопкой мыши на требование, которое требуется переименовать.</w:t>
      </w:r>
    </w:p>
    <w:p w14:paraId="72C190F9" w14:textId="068B1300" w:rsidR="00E540CF" w:rsidRDefault="00E540CF" w:rsidP="0022471C">
      <w:pPr>
        <w:pStyle w:val="10"/>
      </w:pPr>
      <w:r>
        <w:t>Нажмите кнопку «Переименовать» в контекстном меню.</w:t>
      </w:r>
    </w:p>
    <w:p w14:paraId="1FFCAC02" w14:textId="2B22B2ED" w:rsidR="00E540CF" w:rsidRDefault="00E540CF" w:rsidP="0022471C">
      <w:pPr>
        <w:pStyle w:val="10"/>
      </w:pPr>
      <w:r>
        <w:t>Введите новое наименование требования.</w:t>
      </w:r>
    </w:p>
    <w:p w14:paraId="6D3708AF" w14:textId="0212075A" w:rsidR="004022F5" w:rsidRPr="00E540CF" w:rsidRDefault="004022F5" w:rsidP="0022471C">
      <w:pPr>
        <w:pStyle w:val="10"/>
      </w:pPr>
      <w:r>
        <w:lastRenderedPageBreak/>
        <w:t>Убедитесь, что требование содержит новое наименование.</w:t>
      </w:r>
    </w:p>
    <w:p w14:paraId="305983AC" w14:textId="5356519A" w:rsidR="00CB7A4A" w:rsidRDefault="00CB7A4A" w:rsidP="00CB7A4A">
      <w:pPr>
        <w:pStyle w:val="3"/>
        <w:rPr>
          <w:lang w:eastAsia="ru-RU"/>
        </w:rPr>
      </w:pPr>
      <w:bookmarkStart w:id="110" w:name="_Toc179456876"/>
      <w:r>
        <w:rPr>
          <w:lang w:eastAsia="ru-RU"/>
        </w:rPr>
        <w:t>Редактирование данных требования</w:t>
      </w:r>
      <w:bookmarkEnd w:id="110"/>
    </w:p>
    <w:p w14:paraId="638C3B32" w14:textId="0D3D1B30" w:rsidR="00773910" w:rsidRDefault="00773910" w:rsidP="00773910">
      <w:pPr>
        <w:rPr>
          <w:lang w:eastAsia="ru-RU"/>
        </w:rPr>
      </w:pPr>
      <w:r>
        <w:rPr>
          <w:lang w:eastAsia="ru-RU"/>
        </w:rPr>
        <w:t>Для редактирования данных требования:</w:t>
      </w:r>
    </w:p>
    <w:p w14:paraId="15C7D205" w14:textId="77777777" w:rsidR="00773910" w:rsidRDefault="00773910" w:rsidP="0022471C">
      <w:pPr>
        <w:pStyle w:val="10"/>
        <w:numPr>
          <w:ilvl w:val="0"/>
          <w:numId w:val="59"/>
        </w:numPr>
      </w:pPr>
      <w:r>
        <w:t>Нажмите на требование, которое требуется отредактировать, в списке требований.</w:t>
      </w:r>
    </w:p>
    <w:p w14:paraId="2DD0D007" w14:textId="784145C6" w:rsidR="00773910" w:rsidRDefault="00773910" w:rsidP="0022471C">
      <w:pPr>
        <w:pStyle w:val="10"/>
      </w:pPr>
      <w:r>
        <w:t>Нажмите отмеченную кнопку (</w:t>
      </w:r>
      <w:r w:rsidR="00362007">
        <w:fldChar w:fldCharType="begin"/>
      </w:r>
      <w:r w:rsidR="00362007">
        <w:instrText xml:space="preserve"> REF _Ref178608997 \h </w:instrText>
      </w:r>
      <w:r w:rsidR="00362007">
        <w:fldChar w:fldCharType="separate"/>
      </w:r>
      <w:r w:rsidR="009E7EEC">
        <w:t xml:space="preserve">Рисунок </w:t>
      </w:r>
      <w:r w:rsidR="009E7EEC">
        <w:rPr>
          <w:noProof/>
        </w:rPr>
        <w:t>30</w:t>
      </w:r>
      <w:r w:rsidR="00362007">
        <w:fldChar w:fldCharType="end"/>
      </w:r>
      <w:r>
        <w:t>) в строке с названием требования.</w:t>
      </w:r>
    </w:p>
    <w:p w14:paraId="3EC95796" w14:textId="77777777" w:rsidR="00773910" w:rsidRDefault="00773910" w:rsidP="0022471C">
      <w:pPr>
        <w:pStyle w:val="10"/>
      </w:pPr>
      <w:r>
        <w:t>Внесите необходимые изменения в требование.</w:t>
      </w:r>
    </w:p>
    <w:p w14:paraId="31856D98" w14:textId="4F3C54E4" w:rsidR="00773910" w:rsidRDefault="00773910" w:rsidP="0022471C">
      <w:pPr>
        <w:pStyle w:val="10"/>
      </w:pPr>
      <w:r>
        <w:t>Нажмите кнопку «Сохранить».</w:t>
      </w:r>
    </w:p>
    <w:p w14:paraId="58919EB2" w14:textId="2EFA9BA5" w:rsidR="0073271D" w:rsidRPr="00773910" w:rsidRDefault="0073271D" w:rsidP="0073271D">
      <w:bookmarkStart w:id="111" w:name="_Hlk175659216"/>
      <w:r>
        <w:t xml:space="preserve">Для подробной информации о редактировании данных на каждой вкладке требования см. п. </w:t>
      </w:r>
      <w:r>
        <w:fldChar w:fldCharType="begin"/>
      </w:r>
      <w:r>
        <w:instrText xml:space="preserve"> REF _Ref175653921 \r \h </w:instrText>
      </w:r>
      <w:r>
        <w:fldChar w:fldCharType="separate"/>
      </w:r>
      <w:r w:rsidR="009E7EEC">
        <w:t>2.9.6</w:t>
      </w:r>
      <w:r>
        <w:fldChar w:fldCharType="end"/>
      </w:r>
      <w:r>
        <w:t xml:space="preserve">, п. </w:t>
      </w:r>
      <w:r>
        <w:fldChar w:fldCharType="begin"/>
      </w:r>
      <w:r>
        <w:instrText xml:space="preserve"> REF _Ref175653923 \r \h </w:instrText>
      </w:r>
      <w:r>
        <w:fldChar w:fldCharType="separate"/>
      </w:r>
      <w:r w:rsidR="009E7EEC">
        <w:t>2.9.8</w:t>
      </w:r>
      <w:r>
        <w:fldChar w:fldCharType="end"/>
      </w:r>
      <w:r>
        <w:t xml:space="preserve">, п. </w:t>
      </w:r>
      <w:r>
        <w:fldChar w:fldCharType="begin"/>
      </w:r>
      <w:r>
        <w:instrText xml:space="preserve"> REF _Ref175653926 \r \h </w:instrText>
      </w:r>
      <w:r>
        <w:fldChar w:fldCharType="separate"/>
      </w:r>
      <w:r w:rsidR="009E7EEC">
        <w:t>2.9.9</w:t>
      </w:r>
      <w:r>
        <w:fldChar w:fldCharType="end"/>
      </w:r>
      <w:r>
        <w:t xml:space="preserve"> и п. </w:t>
      </w:r>
      <w:r>
        <w:fldChar w:fldCharType="begin"/>
      </w:r>
      <w:r>
        <w:instrText xml:space="preserve"> REF _Ref175653931 \r \h </w:instrText>
      </w:r>
      <w:r>
        <w:fldChar w:fldCharType="separate"/>
      </w:r>
      <w:r w:rsidR="009E7EEC">
        <w:t>2.9.10</w:t>
      </w:r>
      <w:r>
        <w:fldChar w:fldCharType="end"/>
      </w:r>
      <w:r>
        <w:t>.</w:t>
      </w:r>
    </w:p>
    <w:p w14:paraId="2FE68C12" w14:textId="031C40B9" w:rsidR="00CB7A4A" w:rsidRDefault="00CB7A4A" w:rsidP="00CB7A4A">
      <w:pPr>
        <w:pStyle w:val="3"/>
        <w:rPr>
          <w:lang w:eastAsia="ru-RU"/>
        </w:rPr>
      </w:pPr>
      <w:bookmarkStart w:id="112" w:name="_Toc179456877"/>
      <w:bookmarkEnd w:id="111"/>
      <w:r>
        <w:rPr>
          <w:lang w:eastAsia="ru-RU"/>
        </w:rPr>
        <w:t>Смена применимости требования</w:t>
      </w:r>
      <w:bookmarkEnd w:id="112"/>
    </w:p>
    <w:p w14:paraId="6DEBA0C1" w14:textId="6FD0710B" w:rsidR="006603A8" w:rsidRDefault="004A342A" w:rsidP="006603A8">
      <w:pPr>
        <w:rPr>
          <w:lang w:eastAsia="ru-RU"/>
        </w:rPr>
      </w:pPr>
      <w:r>
        <w:rPr>
          <w:lang w:eastAsia="ru-RU"/>
        </w:rPr>
        <w:t>Группу применимости можно редактировать или удалить.</w:t>
      </w:r>
    </w:p>
    <w:p w14:paraId="2A8DB932" w14:textId="4D80E1D6" w:rsidR="004A342A" w:rsidRDefault="004A342A" w:rsidP="006603A8">
      <w:pPr>
        <w:rPr>
          <w:lang w:eastAsia="ru-RU"/>
        </w:rPr>
      </w:pPr>
      <w:r>
        <w:rPr>
          <w:lang w:eastAsia="ru-RU"/>
        </w:rPr>
        <w:t>Для редактирования группы применимости:</w:t>
      </w:r>
    </w:p>
    <w:p w14:paraId="54FCDC45" w14:textId="77777777" w:rsidR="004A342A" w:rsidRDefault="004A342A" w:rsidP="0022471C">
      <w:pPr>
        <w:pStyle w:val="10"/>
        <w:numPr>
          <w:ilvl w:val="0"/>
          <w:numId w:val="60"/>
        </w:numPr>
      </w:pPr>
      <w:r>
        <w:t>Выберите группу применимости, которую требуется отредактировать, в списке групп.</w:t>
      </w:r>
    </w:p>
    <w:p w14:paraId="039B37E2" w14:textId="7DE8FF58" w:rsidR="004A342A" w:rsidRDefault="004A342A" w:rsidP="0022471C">
      <w:pPr>
        <w:pStyle w:val="10"/>
        <w:numPr>
          <w:ilvl w:val="0"/>
          <w:numId w:val="60"/>
        </w:numPr>
      </w:pPr>
      <w:r>
        <w:t>Нажмите отмеченную кнопку (</w:t>
      </w:r>
      <w:r w:rsidR="00BD7FD5">
        <w:fldChar w:fldCharType="begin"/>
      </w:r>
      <w:r w:rsidR="00BD7FD5">
        <w:instrText xml:space="preserve"> REF _Ref178609576 \h </w:instrText>
      </w:r>
      <w:r w:rsidR="00BD7FD5">
        <w:fldChar w:fldCharType="separate"/>
      </w:r>
      <w:r w:rsidR="009E7EEC">
        <w:t xml:space="preserve">Рисунок </w:t>
      </w:r>
      <w:r w:rsidR="009E7EEC">
        <w:rPr>
          <w:noProof/>
        </w:rPr>
        <w:t>37</w:t>
      </w:r>
      <w:r w:rsidR="00BD7FD5">
        <w:fldChar w:fldCharType="end"/>
      </w:r>
      <w:r>
        <w:t>) в строке группы применимости.</w:t>
      </w:r>
    </w:p>
    <w:p w14:paraId="58E778D4" w14:textId="77777777" w:rsidR="00362007" w:rsidRDefault="00362007" w:rsidP="00362007">
      <w:pPr>
        <w:keepNext/>
        <w:jc w:val="center"/>
      </w:pPr>
      <w:r>
        <w:rPr>
          <w:noProof/>
        </w:rPr>
        <w:drawing>
          <wp:inline distT="0" distB="0" distL="0" distR="0" wp14:anchorId="11A61377" wp14:editId="5220F263">
            <wp:extent cx="1790855" cy="731583"/>
            <wp:effectExtent l="38100" t="76200" r="114300" b="685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731583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DF108" w14:textId="5BF3A08C" w:rsidR="00362007" w:rsidRPr="00362007" w:rsidRDefault="00362007" w:rsidP="00CC4054">
      <w:pPr>
        <w:pStyle w:val="affe"/>
      </w:pPr>
      <w:bookmarkStart w:id="113" w:name="_Ref178609576"/>
      <w:r>
        <w:t xml:space="preserve">Рисунок </w:t>
      </w:r>
      <w:fldSimple w:instr=" SEQ Рисунок \* ARABIC ">
        <w:r w:rsidR="009E7EEC">
          <w:rPr>
            <w:noProof/>
          </w:rPr>
          <w:t>37</w:t>
        </w:r>
      </w:fldSimple>
      <w:bookmarkEnd w:id="113"/>
      <w:r w:rsidRPr="00362007">
        <w:t xml:space="preserve">. </w:t>
      </w:r>
      <w:r>
        <w:t>Дополнительные действия с группой применимости</w:t>
      </w:r>
    </w:p>
    <w:p w14:paraId="74BB9365" w14:textId="28884503" w:rsidR="004A342A" w:rsidRDefault="004A342A" w:rsidP="0022471C">
      <w:pPr>
        <w:pStyle w:val="10"/>
      </w:pPr>
      <w:r>
        <w:t>Нажмите кнопку «Редактировать».</w:t>
      </w:r>
    </w:p>
    <w:p w14:paraId="5B126FAB" w14:textId="76F5BBCC" w:rsidR="004A342A" w:rsidRDefault="004A342A" w:rsidP="0022471C">
      <w:pPr>
        <w:pStyle w:val="10"/>
      </w:pPr>
      <w:r>
        <w:t xml:space="preserve">Внесите необходимые изменения (см.п. </w:t>
      </w:r>
      <w:r>
        <w:fldChar w:fldCharType="begin"/>
      </w:r>
      <w:r>
        <w:instrText xml:space="preserve"> REF _Ref175654092 \r \h  \* MERGEFORMAT </w:instrText>
      </w:r>
      <w:r>
        <w:fldChar w:fldCharType="separate"/>
      </w:r>
      <w:r w:rsidR="009E7EEC">
        <w:t>2.9.7</w:t>
      </w:r>
      <w:r>
        <w:fldChar w:fldCharType="end"/>
      </w:r>
      <w:r>
        <w:t>).</w:t>
      </w:r>
    </w:p>
    <w:p w14:paraId="6464B3F9" w14:textId="4CB104EE" w:rsidR="004A342A" w:rsidRDefault="004A342A" w:rsidP="0022471C">
      <w:pPr>
        <w:pStyle w:val="10"/>
      </w:pPr>
      <w:r>
        <w:t>Нажмите кнопку «Сохранить».</w:t>
      </w:r>
    </w:p>
    <w:p w14:paraId="5205F69B" w14:textId="0714CD26" w:rsidR="00DB109B" w:rsidRDefault="00DB109B" w:rsidP="00DB109B">
      <w:r>
        <w:t>Для удаления применимости:</w:t>
      </w:r>
    </w:p>
    <w:p w14:paraId="49D27F2F" w14:textId="77777777" w:rsidR="00DB109B" w:rsidRDefault="00DB109B" w:rsidP="0022471C">
      <w:pPr>
        <w:pStyle w:val="10"/>
        <w:numPr>
          <w:ilvl w:val="0"/>
          <w:numId w:val="61"/>
        </w:numPr>
      </w:pPr>
      <w:r>
        <w:t>Выберите группу применимости, которую требуется удалить, в списке групп.</w:t>
      </w:r>
    </w:p>
    <w:p w14:paraId="2B6616FA" w14:textId="10A04424" w:rsidR="00DB109B" w:rsidRDefault="00DB109B" w:rsidP="0022471C">
      <w:pPr>
        <w:pStyle w:val="10"/>
      </w:pPr>
      <w:r>
        <w:t>Нажмите отмеченную кнопку (</w:t>
      </w:r>
      <w:r w:rsidR="00BD7FD5">
        <w:fldChar w:fldCharType="begin"/>
      </w:r>
      <w:r w:rsidR="00BD7FD5">
        <w:instrText xml:space="preserve"> REF _Ref178609576 \h </w:instrText>
      </w:r>
      <w:r w:rsidR="00BD7FD5">
        <w:fldChar w:fldCharType="separate"/>
      </w:r>
      <w:r w:rsidR="009E7EEC">
        <w:t xml:space="preserve">Рисунок </w:t>
      </w:r>
      <w:r w:rsidR="009E7EEC">
        <w:rPr>
          <w:noProof/>
        </w:rPr>
        <w:t>37</w:t>
      </w:r>
      <w:r w:rsidR="00BD7FD5">
        <w:fldChar w:fldCharType="end"/>
      </w:r>
      <w:r>
        <w:t>)</w:t>
      </w:r>
      <w:r w:rsidR="00C47E4D">
        <w:t xml:space="preserve"> </w:t>
      </w:r>
      <w:r>
        <w:t>в строке группы применимости.</w:t>
      </w:r>
    </w:p>
    <w:p w14:paraId="068C33B0" w14:textId="22341AFB" w:rsidR="00DB109B" w:rsidRDefault="00DB109B" w:rsidP="0022471C">
      <w:pPr>
        <w:pStyle w:val="10"/>
      </w:pPr>
      <w:r>
        <w:t>Нажмите кнопку «Удалить».</w:t>
      </w:r>
    </w:p>
    <w:p w14:paraId="3E170869" w14:textId="4BA7A9A0" w:rsidR="00DB109B" w:rsidRPr="006603A8" w:rsidRDefault="00DB109B" w:rsidP="0022471C">
      <w:pPr>
        <w:pStyle w:val="10"/>
      </w:pPr>
      <w:r>
        <w:t>Нажмите кнопку Сохранить.</w:t>
      </w:r>
    </w:p>
    <w:p w14:paraId="6E50442B" w14:textId="23A39647" w:rsidR="00CB7A4A" w:rsidRDefault="00CB7A4A" w:rsidP="00CB7A4A">
      <w:pPr>
        <w:pStyle w:val="3"/>
        <w:rPr>
          <w:lang w:eastAsia="ru-RU"/>
        </w:rPr>
      </w:pPr>
      <w:bookmarkStart w:id="114" w:name="_Toc179456878"/>
      <w:r>
        <w:rPr>
          <w:lang w:eastAsia="ru-RU"/>
        </w:rPr>
        <w:t>Использование отметки «Черновик»</w:t>
      </w:r>
      <w:bookmarkEnd w:id="114"/>
    </w:p>
    <w:p w14:paraId="55C8EAB2" w14:textId="3AE6E56D" w:rsidR="005F3533" w:rsidRDefault="00845A06" w:rsidP="005F3533">
      <w:pPr>
        <w:rPr>
          <w:lang w:eastAsia="ru-RU"/>
        </w:rPr>
      </w:pPr>
      <w:r w:rsidRPr="00845A06">
        <w:rPr>
          <w:lang w:eastAsia="ru-RU"/>
        </w:rPr>
        <w:t xml:space="preserve">Отметка </w:t>
      </w:r>
      <w:r>
        <w:rPr>
          <w:lang w:eastAsia="ru-RU"/>
        </w:rPr>
        <w:t>«</w:t>
      </w:r>
      <w:r w:rsidRPr="00845A06">
        <w:rPr>
          <w:lang w:eastAsia="ru-RU"/>
        </w:rPr>
        <w:t>Черновик</w:t>
      </w:r>
      <w:r>
        <w:rPr>
          <w:lang w:eastAsia="ru-RU"/>
        </w:rPr>
        <w:t>»</w:t>
      </w:r>
      <w:r w:rsidRPr="00845A06">
        <w:rPr>
          <w:lang w:eastAsia="ru-RU"/>
        </w:rPr>
        <w:t xml:space="preserve"> отображает статус требования.</w:t>
      </w:r>
      <w:r>
        <w:rPr>
          <w:lang w:eastAsia="ru-RU"/>
        </w:rPr>
        <w:t xml:space="preserve"> </w:t>
      </w:r>
      <w:r w:rsidRPr="00845A06">
        <w:rPr>
          <w:lang w:eastAsia="ru-RU"/>
        </w:rPr>
        <w:t xml:space="preserve">После снятия </w:t>
      </w:r>
      <w:r>
        <w:rPr>
          <w:lang w:eastAsia="ru-RU"/>
        </w:rPr>
        <w:t xml:space="preserve">данной отметки </w:t>
      </w:r>
      <w:r w:rsidRPr="00845A06">
        <w:rPr>
          <w:lang w:eastAsia="ru-RU"/>
        </w:rPr>
        <w:t xml:space="preserve">требование появится в </w:t>
      </w:r>
      <w:r>
        <w:rPr>
          <w:lang w:eastAsia="ru-RU"/>
        </w:rPr>
        <w:t>Е</w:t>
      </w:r>
      <w:r w:rsidRPr="00845A06">
        <w:rPr>
          <w:lang w:eastAsia="ru-RU"/>
        </w:rPr>
        <w:t>дином реестре требований и станет доступно для добавления</w:t>
      </w:r>
      <w:r w:rsidR="008A6DCB">
        <w:rPr>
          <w:lang w:eastAsia="ru-RU"/>
        </w:rPr>
        <w:t xml:space="preserve"> (см. п. </w:t>
      </w:r>
      <w:r w:rsidR="008A6DCB">
        <w:rPr>
          <w:lang w:eastAsia="ru-RU"/>
        </w:rPr>
        <w:fldChar w:fldCharType="begin"/>
      </w:r>
      <w:r w:rsidR="008A6DCB">
        <w:rPr>
          <w:lang w:eastAsia="ru-RU"/>
        </w:rPr>
        <w:instrText xml:space="preserve"> REF _Ref175654221 \r \h </w:instrText>
      </w:r>
      <w:r w:rsidR="008A6DCB">
        <w:rPr>
          <w:lang w:eastAsia="ru-RU"/>
        </w:rPr>
      </w:r>
      <w:r w:rsidR="008A6DCB">
        <w:rPr>
          <w:lang w:eastAsia="ru-RU"/>
        </w:rPr>
        <w:fldChar w:fldCharType="separate"/>
      </w:r>
      <w:r w:rsidR="009E7EEC">
        <w:rPr>
          <w:lang w:eastAsia="ru-RU"/>
        </w:rPr>
        <w:t>2.9.11</w:t>
      </w:r>
      <w:r w:rsidR="008A6DCB">
        <w:rPr>
          <w:lang w:eastAsia="ru-RU"/>
        </w:rPr>
        <w:fldChar w:fldCharType="end"/>
      </w:r>
      <w:r w:rsidR="008A6DCB">
        <w:rPr>
          <w:lang w:eastAsia="ru-RU"/>
        </w:rPr>
        <w:t>)</w:t>
      </w:r>
      <w:r w:rsidRPr="00845A06">
        <w:rPr>
          <w:lang w:eastAsia="ru-RU"/>
        </w:rPr>
        <w:t>.</w:t>
      </w:r>
    </w:p>
    <w:p w14:paraId="79F88378" w14:textId="532071AD" w:rsidR="00D12DCC" w:rsidRDefault="00D12DCC" w:rsidP="00D12DCC">
      <w:pPr>
        <w:rPr>
          <w:lang w:eastAsia="ru-RU"/>
        </w:rPr>
      </w:pPr>
      <w:r>
        <w:rPr>
          <w:lang w:eastAsia="ru-RU"/>
        </w:rPr>
        <w:t>Для добавления отметки «Черновик»:</w:t>
      </w:r>
    </w:p>
    <w:p w14:paraId="4DD895A5" w14:textId="77777777" w:rsidR="00D12DCC" w:rsidRDefault="00D12DCC" w:rsidP="0022471C">
      <w:pPr>
        <w:pStyle w:val="10"/>
        <w:numPr>
          <w:ilvl w:val="0"/>
          <w:numId w:val="62"/>
        </w:numPr>
      </w:pPr>
      <w:r>
        <w:t>Нажмите правой кнопкой мыши на требование, которому требуется добавить отметку, в списке требований.</w:t>
      </w:r>
    </w:p>
    <w:p w14:paraId="3F3BA9D1" w14:textId="6C2977A6" w:rsidR="00D12DCC" w:rsidRDefault="00D12DCC" w:rsidP="0022471C">
      <w:pPr>
        <w:pStyle w:val="10"/>
      </w:pPr>
      <w:r>
        <w:lastRenderedPageBreak/>
        <w:t>Нажмите кнопку «Пометить как черновик» в контекстном меню.</w:t>
      </w:r>
    </w:p>
    <w:p w14:paraId="0DE01C1C" w14:textId="1E6AE29C" w:rsidR="00D12DCC" w:rsidRDefault="00D12DCC" w:rsidP="0022471C">
      <w:pPr>
        <w:pStyle w:val="10"/>
      </w:pPr>
      <w:r>
        <w:t>Убедитесь, что отметка появилась у требования.</w:t>
      </w:r>
    </w:p>
    <w:p w14:paraId="0189BFDC" w14:textId="5827D161" w:rsidR="00D12DCC" w:rsidRDefault="00D12DCC" w:rsidP="00D12DCC">
      <w:r>
        <w:t>Для снятия у требования отметки «Черновик»:</w:t>
      </w:r>
    </w:p>
    <w:p w14:paraId="1C920782" w14:textId="77777777" w:rsidR="00D12DCC" w:rsidRDefault="00D12DCC" w:rsidP="0022471C">
      <w:pPr>
        <w:pStyle w:val="10"/>
        <w:numPr>
          <w:ilvl w:val="0"/>
          <w:numId w:val="63"/>
        </w:numPr>
      </w:pPr>
      <w:r>
        <w:t>Нажмите правой кнопкой мыши на требование, с которого требуется снять отметку, в списке требований.</w:t>
      </w:r>
    </w:p>
    <w:p w14:paraId="058432DF" w14:textId="24CB868D" w:rsidR="00D12DCC" w:rsidRDefault="00D12DCC" w:rsidP="0022471C">
      <w:pPr>
        <w:pStyle w:val="10"/>
      </w:pPr>
      <w:r>
        <w:t>Нажмите кнопку «Снять отметку» в контекстном меню.</w:t>
      </w:r>
    </w:p>
    <w:p w14:paraId="2EF587CB" w14:textId="47E9E80A" w:rsidR="00D12DCC" w:rsidRPr="005F3533" w:rsidRDefault="00D12DCC" w:rsidP="0022471C">
      <w:pPr>
        <w:pStyle w:val="10"/>
      </w:pPr>
      <w:r>
        <w:t>Убедитесь, что отметка исчезла у требования.</w:t>
      </w:r>
    </w:p>
    <w:p w14:paraId="72E1A4B9" w14:textId="4D91D3DC" w:rsidR="00CB7A4A" w:rsidRDefault="00CB7A4A" w:rsidP="00CB7A4A">
      <w:pPr>
        <w:pStyle w:val="3"/>
        <w:rPr>
          <w:lang w:eastAsia="ru-RU"/>
        </w:rPr>
      </w:pPr>
      <w:bookmarkStart w:id="115" w:name="_Toc179456879"/>
      <w:r>
        <w:rPr>
          <w:lang w:eastAsia="ru-RU"/>
        </w:rPr>
        <w:t>Удаление требования</w:t>
      </w:r>
      <w:bookmarkEnd w:id="115"/>
    </w:p>
    <w:p w14:paraId="6E797769" w14:textId="182EA4EF" w:rsidR="00B633FC" w:rsidRDefault="00BC5541" w:rsidP="00B633FC">
      <w:pPr>
        <w:rPr>
          <w:lang w:eastAsia="ru-RU"/>
        </w:rPr>
      </w:pPr>
      <w:r>
        <w:rPr>
          <w:lang w:eastAsia="ru-RU"/>
        </w:rPr>
        <w:t>Удаление требования можно выполнить двумя способами:</w:t>
      </w:r>
    </w:p>
    <w:p w14:paraId="507A1F4E" w14:textId="67B96C0D" w:rsidR="00BC5541" w:rsidRDefault="00BC5541" w:rsidP="0022471C">
      <w:pPr>
        <w:pStyle w:val="a2"/>
        <w:rPr>
          <w:lang w:eastAsia="ru-RU"/>
        </w:rPr>
      </w:pPr>
      <w:r>
        <w:rPr>
          <w:lang w:eastAsia="ru-RU"/>
        </w:rPr>
        <w:t>через карточку профиля;</w:t>
      </w:r>
    </w:p>
    <w:p w14:paraId="4F73196C" w14:textId="4671E1F5" w:rsidR="00BC5541" w:rsidRDefault="00BC5541" w:rsidP="0022471C">
      <w:pPr>
        <w:pStyle w:val="a2"/>
        <w:rPr>
          <w:lang w:eastAsia="ru-RU"/>
        </w:rPr>
      </w:pPr>
      <w:r>
        <w:rPr>
          <w:lang w:eastAsia="ru-RU"/>
        </w:rPr>
        <w:t>через карточку требования.</w:t>
      </w:r>
    </w:p>
    <w:p w14:paraId="19F64BBF" w14:textId="378BF653" w:rsidR="00BC5541" w:rsidRDefault="00BC5541" w:rsidP="00B633FC">
      <w:pPr>
        <w:rPr>
          <w:lang w:eastAsia="ru-RU"/>
        </w:rPr>
      </w:pPr>
      <w:r>
        <w:rPr>
          <w:lang w:eastAsia="ru-RU"/>
        </w:rPr>
        <w:t>Через карточку профиля возможно удалить одно или несколько требований.</w:t>
      </w:r>
    </w:p>
    <w:p w14:paraId="52C8ECA0" w14:textId="3559C202" w:rsidR="00BC5541" w:rsidRDefault="00BC5541" w:rsidP="00BC5541">
      <w:pPr>
        <w:rPr>
          <w:lang w:eastAsia="ru-RU"/>
        </w:rPr>
      </w:pPr>
      <w:r>
        <w:rPr>
          <w:lang w:eastAsia="ru-RU"/>
        </w:rPr>
        <w:t>Для удаления одного требования через карточку профиля:</w:t>
      </w:r>
    </w:p>
    <w:p w14:paraId="012AA147" w14:textId="77777777" w:rsidR="00BC5541" w:rsidRDefault="00BC5541" w:rsidP="0022471C">
      <w:pPr>
        <w:pStyle w:val="10"/>
        <w:numPr>
          <w:ilvl w:val="0"/>
          <w:numId w:val="64"/>
        </w:numPr>
      </w:pPr>
      <w:r>
        <w:t>Нажмите правой кнопкой мыши на требование, которое требуется удалить.</w:t>
      </w:r>
    </w:p>
    <w:p w14:paraId="5B79CA87" w14:textId="7699FFEA" w:rsidR="00BC5541" w:rsidRDefault="00BC5541" w:rsidP="0022471C">
      <w:pPr>
        <w:pStyle w:val="10"/>
      </w:pPr>
      <w:r>
        <w:t>Нажмите кнопку «Удалить» в контекстном меню.</w:t>
      </w:r>
    </w:p>
    <w:p w14:paraId="0F75A632" w14:textId="5F780B39" w:rsidR="00BC5541" w:rsidRDefault="00BC5541" w:rsidP="0022471C">
      <w:pPr>
        <w:pStyle w:val="10"/>
      </w:pPr>
      <w:r>
        <w:t>Подтвердите удаление во всплывшем окне.</w:t>
      </w:r>
    </w:p>
    <w:p w14:paraId="1B536BF1" w14:textId="30358F73" w:rsidR="00BC5541" w:rsidRDefault="00BC5541" w:rsidP="00BC5541">
      <w:r>
        <w:t>Для удаления нескольких требований через карточку профиля:</w:t>
      </w:r>
    </w:p>
    <w:p w14:paraId="3C387F91" w14:textId="3BAAD7AE" w:rsidR="00BC5541" w:rsidRDefault="00BC5541" w:rsidP="0022471C">
      <w:pPr>
        <w:pStyle w:val="10"/>
        <w:numPr>
          <w:ilvl w:val="0"/>
          <w:numId w:val="65"/>
        </w:numPr>
      </w:pPr>
      <w:r>
        <w:t>Зажмите клавишу «Ctrl».</w:t>
      </w:r>
    </w:p>
    <w:p w14:paraId="5E82B018" w14:textId="77777777" w:rsidR="00BC5541" w:rsidRDefault="00BC5541" w:rsidP="0022471C">
      <w:pPr>
        <w:pStyle w:val="10"/>
      </w:pPr>
      <w:r>
        <w:t>Нажмите на требования, которые требуется удалить.</w:t>
      </w:r>
    </w:p>
    <w:p w14:paraId="56AA816D" w14:textId="7E3569FE" w:rsidR="00BC5541" w:rsidRDefault="00BC5541" w:rsidP="0022471C">
      <w:pPr>
        <w:pStyle w:val="10"/>
      </w:pPr>
      <w:r>
        <w:t>Отпустите клавишу «Ctrl».</w:t>
      </w:r>
    </w:p>
    <w:p w14:paraId="66342456" w14:textId="77777777" w:rsidR="00BC5541" w:rsidRDefault="00BC5541" w:rsidP="0022471C">
      <w:pPr>
        <w:pStyle w:val="10"/>
      </w:pPr>
      <w:r>
        <w:t>Нажмите правой кнопкой мыши на любое выделенное требования.</w:t>
      </w:r>
    </w:p>
    <w:p w14:paraId="7962ED1A" w14:textId="4AC362DE" w:rsidR="00BC5541" w:rsidRDefault="00BC5541" w:rsidP="0022471C">
      <w:pPr>
        <w:pStyle w:val="10"/>
      </w:pPr>
      <w:r>
        <w:t>Нажмите кнопку «Удалить» в контекстном меню.</w:t>
      </w:r>
    </w:p>
    <w:p w14:paraId="11CCEBC6" w14:textId="3ECBBF80" w:rsidR="00BC5541" w:rsidRDefault="00BC5541" w:rsidP="0022471C">
      <w:pPr>
        <w:pStyle w:val="10"/>
      </w:pPr>
      <w:r>
        <w:t>Подтвердите удаление во всплывшем окне.</w:t>
      </w:r>
    </w:p>
    <w:p w14:paraId="297E777B" w14:textId="7C5DD86D" w:rsidR="00085FE2" w:rsidRDefault="00085FE2" w:rsidP="00085FE2">
      <w:r>
        <w:t>Для удаления требования через карточку требования:</w:t>
      </w:r>
    </w:p>
    <w:p w14:paraId="4921204A" w14:textId="77777777" w:rsidR="00085FE2" w:rsidRDefault="00085FE2" w:rsidP="0022471C">
      <w:pPr>
        <w:pStyle w:val="10"/>
        <w:numPr>
          <w:ilvl w:val="0"/>
          <w:numId w:val="66"/>
        </w:numPr>
      </w:pPr>
      <w:r>
        <w:t>Нажмите на требование, которое требуется удалить.</w:t>
      </w:r>
    </w:p>
    <w:p w14:paraId="16E085B6" w14:textId="5B8FE5B1" w:rsidR="00085FE2" w:rsidRDefault="00085FE2" w:rsidP="0022471C">
      <w:pPr>
        <w:pStyle w:val="10"/>
      </w:pPr>
      <w:r>
        <w:t>Нажмите отмеченную кнопку (</w:t>
      </w:r>
      <w:r w:rsidR="00EE0AD8">
        <w:fldChar w:fldCharType="begin"/>
      </w:r>
      <w:r w:rsidR="00EE0AD8">
        <w:instrText xml:space="preserve"> REF _Ref178609701 \h </w:instrText>
      </w:r>
      <w:r w:rsidR="00EE0AD8">
        <w:fldChar w:fldCharType="separate"/>
      </w:r>
      <w:r w:rsidR="009E7EEC">
        <w:t xml:space="preserve">Рисунок </w:t>
      </w:r>
      <w:r w:rsidR="009E7EEC">
        <w:rPr>
          <w:noProof/>
        </w:rPr>
        <w:t>38</w:t>
      </w:r>
      <w:r w:rsidR="00EE0AD8">
        <w:fldChar w:fldCharType="end"/>
      </w:r>
      <w:r>
        <w:t>) справа в строке с названием требования.</w:t>
      </w:r>
    </w:p>
    <w:p w14:paraId="42AFDD97" w14:textId="77777777" w:rsidR="00B62067" w:rsidRDefault="00B62067" w:rsidP="00B62067">
      <w:pPr>
        <w:keepNext/>
        <w:jc w:val="center"/>
      </w:pPr>
      <w:r>
        <w:rPr>
          <w:noProof/>
        </w:rPr>
        <w:drawing>
          <wp:inline distT="0" distB="0" distL="0" distR="0" wp14:anchorId="51276BEC" wp14:editId="04D17A09">
            <wp:extent cx="3949065" cy="576275"/>
            <wp:effectExtent l="38100" t="76200" r="108585" b="717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453" cy="58713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FE662" w14:textId="49ED415D" w:rsidR="00B62067" w:rsidRPr="00B62067" w:rsidRDefault="00B62067" w:rsidP="00CC4054">
      <w:pPr>
        <w:pStyle w:val="affe"/>
      </w:pPr>
      <w:bookmarkStart w:id="116" w:name="_Ref178609701"/>
      <w:r>
        <w:t xml:space="preserve">Рисунок </w:t>
      </w:r>
      <w:fldSimple w:instr=" SEQ Рисунок \* ARABIC ">
        <w:r w:rsidR="009E7EEC">
          <w:rPr>
            <w:noProof/>
          </w:rPr>
          <w:t>38</w:t>
        </w:r>
      </w:fldSimple>
      <w:bookmarkEnd w:id="116"/>
      <w:r w:rsidRPr="00B62067">
        <w:t xml:space="preserve">. </w:t>
      </w:r>
      <w:r>
        <w:t>Удаление требования из карточки требования</w:t>
      </w:r>
    </w:p>
    <w:p w14:paraId="3744B8AC" w14:textId="3E764DE4" w:rsidR="00085FE2" w:rsidRPr="00B633FC" w:rsidRDefault="00085FE2" w:rsidP="0022471C">
      <w:pPr>
        <w:pStyle w:val="10"/>
      </w:pPr>
      <w:r>
        <w:t>Подтвердите удаление во всплывшем окне.</w:t>
      </w:r>
    </w:p>
    <w:p w14:paraId="654D63B5" w14:textId="46E7258A" w:rsidR="00500FE4" w:rsidRDefault="00500FE4" w:rsidP="00500FE4">
      <w:pPr>
        <w:pStyle w:val="2"/>
      </w:pPr>
      <w:bookmarkStart w:id="117" w:name="_Toc179456880"/>
      <w:r>
        <w:t>Управление ресурсами</w:t>
      </w:r>
      <w:bookmarkEnd w:id="117"/>
    </w:p>
    <w:p w14:paraId="2C97F095" w14:textId="7B94E7DF" w:rsidR="00821319" w:rsidRDefault="00821319" w:rsidP="00821319">
      <w:pPr>
        <w:rPr>
          <w:lang w:eastAsia="ru-RU"/>
        </w:rPr>
      </w:pPr>
      <w:r>
        <w:rPr>
          <w:lang w:eastAsia="ru-RU"/>
        </w:rPr>
        <w:t>Ресурс – самостоятельно функционирующая в инфраструктуре конфигурационная единица.</w:t>
      </w:r>
      <w:r w:rsidR="00D53A7A">
        <w:rPr>
          <w:lang w:eastAsia="ru-RU"/>
        </w:rPr>
        <w:t xml:space="preserve"> </w:t>
      </w:r>
      <w:r>
        <w:rPr>
          <w:lang w:eastAsia="ru-RU"/>
        </w:rPr>
        <w:t xml:space="preserve">Ресурс обладает программной топологией – набором экземпляров ПО, </w:t>
      </w:r>
      <w:r>
        <w:rPr>
          <w:lang w:eastAsia="ru-RU"/>
        </w:rPr>
        <w:lastRenderedPageBreak/>
        <w:t>которые установлены на данном ресурсе.</w:t>
      </w:r>
      <w:r w:rsidR="00D53A7A">
        <w:rPr>
          <w:lang w:eastAsia="ru-RU"/>
        </w:rPr>
        <w:t xml:space="preserve"> </w:t>
      </w:r>
      <w:r>
        <w:rPr>
          <w:lang w:eastAsia="ru-RU"/>
        </w:rPr>
        <w:t>Взаимодействие с ресурсом может осуществляться как по сети, так и без сетевого доступа.</w:t>
      </w:r>
    </w:p>
    <w:p w14:paraId="145EBEBA" w14:textId="5648D8A1" w:rsidR="00DF2D77" w:rsidRDefault="00DF2D77" w:rsidP="00DF2D77">
      <w:pPr>
        <w:rPr>
          <w:lang w:eastAsia="ru-RU"/>
        </w:rPr>
      </w:pPr>
      <w:r>
        <w:rPr>
          <w:lang w:eastAsia="ru-RU"/>
        </w:rPr>
        <w:t>Система содержит следующую информацию о ресурсах</w:t>
      </w:r>
      <w:r w:rsidR="004921D0" w:rsidRPr="004921D0">
        <w:rPr>
          <w:lang w:eastAsia="ru-RU"/>
        </w:rPr>
        <w:t xml:space="preserve"> (</w:t>
      </w:r>
      <w:r w:rsidR="00874998">
        <w:rPr>
          <w:lang w:eastAsia="ru-RU"/>
        </w:rPr>
        <w:fldChar w:fldCharType="begin"/>
      </w:r>
      <w:r w:rsidR="00874998">
        <w:rPr>
          <w:lang w:eastAsia="ru-RU"/>
        </w:rPr>
        <w:instrText xml:space="preserve"> REF _Ref178929187 \h </w:instrText>
      </w:r>
      <w:r w:rsidR="00874998">
        <w:rPr>
          <w:lang w:eastAsia="ru-RU"/>
        </w:rPr>
      </w:r>
      <w:r w:rsidR="00874998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39</w:t>
      </w:r>
      <w:r w:rsidR="00874998">
        <w:rPr>
          <w:lang w:eastAsia="ru-RU"/>
        </w:rPr>
        <w:fldChar w:fldCharType="end"/>
      </w:r>
      <w:r w:rsidR="004921D0" w:rsidRPr="004921D0">
        <w:rPr>
          <w:lang w:eastAsia="ru-RU"/>
        </w:rPr>
        <w:t>)</w:t>
      </w:r>
      <w:r>
        <w:rPr>
          <w:lang w:eastAsia="ru-RU"/>
        </w:rPr>
        <w:t>:</w:t>
      </w:r>
    </w:p>
    <w:p w14:paraId="11C79335" w14:textId="22FC0362" w:rsidR="00DF2D77" w:rsidRDefault="00DF2D77" w:rsidP="0022471C">
      <w:pPr>
        <w:pStyle w:val="a2"/>
        <w:rPr>
          <w:lang w:eastAsia="ru-RU"/>
        </w:rPr>
      </w:pPr>
      <w:r>
        <w:rPr>
          <w:lang w:eastAsia="ru-RU"/>
        </w:rPr>
        <w:t>наименование ресурса;</w:t>
      </w:r>
    </w:p>
    <w:p w14:paraId="3067089F" w14:textId="4D8A518E" w:rsidR="00DF2D77" w:rsidRDefault="00DF2D77" w:rsidP="0022471C">
      <w:pPr>
        <w:pStyle w:val="a2"/>
        <w:rPr>
          <w:lang w:eastAsia="ru-RU"/>
        </w:rPr>
      </w:pPr>
      <w:r w:rsidRPr="00DF2D77">
        <w:rPr>
          <w:lang w:eastAsia="ru-RU"/>
        </w:rPr>
        <w:t>IP-адрес ресурса</w:t>
      </w:r>
      <w:r>
        <w:rPr>
          <w:lang w:eastAsia="ru-RU"/>
        </w:rPr>
        <w:t>;</w:t>
      </w:r>
    </w:p>
    <w:p w14:paraId="7180A73C" w14:textId="3010867D" w:rsidR="00DF2D77" w:rsidRDefault="00DF2D77" w:rsidP="0022471C">
      <w:pPr>
        <w:pStyle w:val="a2"/>
        <w:rPr>
          <w:lang w:eastAsia="ru-RU"/>
        </w:rPr>
      </w:pPr>
      <w:r w:rsidRPr="00DF2D77">
        <w:rPr>
          <w:lang w:eastAsia="ru-RU"/>
        </w:rPr>
        <w:t>список экземпляров ПО с указанием модели, данных об учетной записи, типе и номере порта при наличии</w:t>
      </w:r>
      <w:r>
        <w:rPr>
          <w:lang w:eastAsia="ru-RU"/>
        </w:rPr>
        <w:t>.</w:t>
      </w:r>
    </w:p>
    <w:p w14:paraId="47980675" w14:textId="77777777" w:rsidR="004921D0" w:rsidRDefault="004921D0" w:rsidP="004921D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72DE9F" wp14:editId="17DBD06B">
            <wp:extent cx="5494496" cy="1806097"/>
            <wp:effectExtent l="38100" t="76200" r="106680" b="800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806097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07313" w14:textId="1BA5A5F3" w:rsidR="004921D0" w:rsidRPr="004921D0" w:rsidRDefault="004921D0" w:rsidP="00CC4054">
      <w:pPr>
        <w:pStyle w:val="affe"/>
        <w:rPr>
          <w:lang w:eastAsia="ru-RU"/>
        </w:rPr>
      </w:pPr>
      <w:bookmarkStart w:id="118" w:name="_Ref178929187"/>
      <w:r>
        <w:t xml:space="preserve">Рисунок </w:t>
      </w:r>
      <w:fldSimple w:instr=" SEQ Рисунок \* ARABIC ">
        <w:r w:rsidR="009E7EEC">
          <w:rPr>
            <w:noProof/>
          </w:rPr>
          <w:t>39</w:t>
        </w:r>
      </w:fldSimple>
      <w:bookmarkEnd w:id="118"/>
      <w:r w:rsidRPr="004921D0">
        <w:t xml:space="preserve">. </w:t>
      </w:r>
      <w:r w:rsidR="009A0781">
        <w:t>Информация</w:t>
      </w:r>
      <w:r>
        <w:t xml:space="preserve"> о ресурсе</w:t>
      </w:r>
    </w:p>
    <w:p w14:paraId="6F9C8DDF" w14:textId="05EF2523" w:rsidR="00DF2D77" w:rsidRDefault="00DF2D77" w:rsidP="00DF2D77">
      <w:pPr>
        <w:rPr>
          <w:lang w:eastAsia="ru-RU"/>
        </w:rPr>
      </w:pPr>
      <w:r>
        <w:rPr>
          <w:lang w:eastAsia="ru-RU"/>
        </w:rPr>
        <w:t>С ресурсами можно осуществлять следующие действия:</w:t>
      </w:r>
    </w:p>
    <w:p w14:paraId="31B58F8E" w14:textId="77777777" w:rsidR="00DF2D77" w:rsidRDefault="00DF2D77" w:rsidP="0022471C">
      <w:pPr>
        <w:pStyle w:val="a2"/>
        <w:rPr>
          <w:lang w:eastAsia="ru-RU"/>
        </w:rPr>
      </w:pPr>
      <w:r>
        <w:rPr>
          <w:lang w:eastAsia="ru-RU"/>
        </w:rPr>
        <w:t>добавлять;</w:t>
      </w:r>
    </w:p>
    <w:p w14:paraId="1D510B5C" w14:textId="33D5AFE0" w:rsidR="00DF2D77" w:rsidRDefault="00DF2D77" w:rsidP="0022471C">
      <w:pPr>
        <w:pStyle w:val="a2"/>
        <w:rPr>
          <w:lang w:eastAsia="ru-RU"/>
        </w:rPr>
      </w:pPr>
      <w:r>
        <w:rPr>
          <w:lang w:eastAsia="ru-RU"/>
        </w:rPr>
        <w:t>редактировать;</w:t>
      </w:r>
    </w:p>
    <w:p w14:paraId="27C8F9B8" w14:textId="66C9F9CA" w:rsidR="00BE5CE9" w:rsidRDefault="00BE5CE9" w:rsidP="0022471C">
      <w:pPr>
        <w:pStyle w:val="a2"/>
        <w:rPr>
          <w:lang w:eastAsia="ru-RU"/>
        </w:rPr>
      </w:pPr>
      <w:r>
        <w:rPr>
          <w:lang w:eastAsia="ru-RU"/>
        </w:rPr>
        <w:t>управлять программной топологией;</w:t>
      </w:r>
    </w:p>
    <w:p w14:paraId="08D80B1E" w14:textId="54459BDD" w:rsidR="00DF2D77" w:rsidRDefault="00DF2D77" w:rsidP="0022471C">
      <w:pPr>
        <w:pStyle w:val="a2"/>
        <w:rPr>
          <w:lang w:eastAsia="ru-RU"/>
        </w:rPr>
      </w:pPr>
      <w:r>
        <w:rPr>
          <w:lang w:eastAsia="ru-RU"/>
        </w:rPr>
        <w:t>импортировать;</w:t>
      </w:r>
    </w:p>
    <w:p w14:paraId="0D795E48" w14:textId="613F2706" w:rsidR="00DF2D77" w:rsidRDefault="00DF2D77" w:rsidP="0022471C">
      <w:pPr>
        <w:pStyle w:val="a2"/>
        <w:rPr>
          <w:lang w:eastAsia="ru-RU"/>
        </w:rPr>
      </w:pPr>
      <w:r>
        <w:rPr>
          <w:lang w:eastAsia="ru-RU"/>
        </w:rPr>
        <w:t>экспортировать;</w:t>
      </w:r>
    </w:p>
    <w:p w14:paraId="1717D3BF" w14:textId="4C86B88A" w:rsidR="0037741D" w:rsidRDefault="00DF2D77" w:rsidP="0022471C">
      <w:pPr>
        <w:pStyle w:val="a2"/>
        <w:rPr>
          <w:lang w:eastAsia="ru-RU"/>
        </w:rPr>
      </w:pPr>
      <w:r>
        <w:rPr>
          <w:lang w:eastAsia="ru-RU"/>
        </w:rPr>
        <w:t>удалять</w:t>
      </w:r>
      <w:r w:rsidR="00654BD1">
        <w:rPr>
          <w:lang w:eastAsia="ru-RU"/>
        </w:rPr>
        <w:t>.</w:t>
      </w:r>
    </w:p>
    <w:p w14:paraId="0EDE1222" w14:textId="77777777" w:rsidR="0037741D" w:rsidRDefault="0037741D" w:rsidP="0037741D">
      <w:pPr>
        <w:rPr>
          <w:lang w:eastAsia="ru-RU"/>
        </w:rPr>
      </w:pPr>
      <w:r>
        <w:rPr>
          <w:lang w:eastAsia="ru-RU"/>
        </w:rPr>
        <w:t>Для удобства управления ресурсами в системе реализована древовидная иерархическая структура размещения разделов и ресурсов на произвольной глубине.</w:t>
      </w:r>
    </w:p>
    <w:p w14:paraId="5F881751" w14:textId="0D6C8430" w:rsidR="00DF2D77" w:rsidRDefault="00DF2D77" w:rsidP="00821319">
      <w:pPr>
        <w:rPr>
          <w:lang w:eastAsia="ru-RU"/>
        </w:rPr>
      </w:pPr>
      <w:r>
        <w:rPr>
          <w:lang w:eastAsia="ru-RU"/>
        </w:rPr>
        <w:t xml:space="preserve">Для управления </w:t>
      </w:r>
      <w:r w:rsidR="00702AE1">
        <w:rPr>
          <w:lang w:eastAsia="ru-RU"/>
        </w:rPr>
        <w:t>ресурсами</w:t>
      </w:r>
      <w:r>
        <w:rPr>
          <w:lang w:eastAsia="ru-RU"/>
        </w:rPr>
        <w:t xml:space="preserve"> требуется выбрать пункт «</w:t>
      </w:r>
      <w:r w:rsidR="00702AE1">
        <w:rPr>
          <w:lang w:eastAsia="ru-RU"/>
        </w:rPr>
        <w:t>Ресурсы</w:t>
      </w:r>
      <w:r>
        <w:rPr>
          <w:lang w:eastAsia="ru-RU"/>
        </w:rPr>
        <w:t>» в меню на странице системы.</w:t>
      </w:r>
    </w:p>
    <w:p w14:paraId="7D9F52CE" w14:textId="77777777" w:rsidR="00280CDF" w:rsidRDefault="00280CDF" w:rsidP="00280CDF">
      <w:pPr>
        <w:pStyle w:val="3"/>
        <w:rPr>
          <w:lang w:eastAsia="ru-RU"/>
        </w:rPr>
      </w:pPr>
      <w:bookmarkStart w:id="119" w:name="_Toc179456881"/>
      <w:r>
        <w:rPr>
          <w:lang w:eastAsia="ru-RU"/>
        </w:rPr>
        <w:t>Добавление раздела</w:t>
      </w:r>
      <w:bookmarkEnd w:id="119"/>
    </w:p>
    <w:p w14:paraId="64389B2D" w14:textId="1ED1B2A8" w:rsidR="00280CDF" w:rsidRDefault="00280CDF" w:rsidP="00280CDF">
      <w:pPr>
        <w:rPr>
          <w:lang w:eastAsia="ru-RU"/>
        </w:rPr>
      </w:pPr>
      <w:r>
        <w:rPr>
          <w:lang w:eastAsia="ru-RU"/>
        </w:rPr>
        <w:t xml:space="preserve">Разделы хранят другие разделы и сами </w:t>
      </w:r>
      <w:r w:rsidR="004007B2">
        <w:rPr>
          <w:lang w:eastAsia="ru-RU"/>
        </w:rPr>
        <w:t>ресурсы</w:t>
      </w:r>
      <w:r>
        <w:rPr>
          <w:lang w:eastAsia="ru-RU"/>
        </w:rPr>
        <w:t>.</w:t>
      </w:r>
    </w:p>
    <w:p w14:paraId="6AA5EE61" w14:textId="65251B31" w:rsidR="00280CDF" w:rsidRDefault="00280CDF" w:rsidP="00280CDF">
      <w:pPr>
        <w:rPr>
          <w:lang w:eastAsia="ru-RU"/>
        </w:rPr>
      </w:pPr>
      <w:r>
        <w:rPr>
          <w:lang w:eastAsia="ru-RU"/>
        </w:rPr>
        <w:t xml:space="preserve">Создание раздела осуществляется </w:t>
      </w:r>
      <w:r w:rsidR="004007B2">
        <w:rPr>
          <w:lang w:eastAsia="ru-RU"/>
        </w:rPr>
        <w:t>на странице «Ресурсы»</w:t>
      </w:r>
      <w:r>
        <w:rPr>
          <w:lang w:eastAsia="ru-RU"/>
        </w:rPr>
        <w:t xml:space="preserve"> двумя способами:</w:t>
      </w:r>
    </w:p>
    <w:p w14:paraId="7AB6E1B1" w14:textId="0415190D" w:rsidR="00280CDF" w:rsidRDefault="00280CDF" w:rsidP="0022471C">
      <w:pPr>
        <w:pStyle w:val="a2"/>
        <w:rPr>
          <w:lang w:eastAsia="ru-RU"/>
        </w:rPr>
      </w:pPr>
      <w:r>
        <w:rPr>
          <w:lang w:eastAsia="ru-RU"/>
        </w:rPr>
        <w:t xml:space="preserve">через список </w:t>
      </w:r>
      <w:r w:rsidR="004007B2">
        <w:rPr>
          <w:lang w:eastAsia="ru-RU"/>
        </w:rPr>
        <w:t>ресурсов</w:t>
      </w:r>
      <w:r>
        <w:rPr>
          <w:lang w:eastAsia="ru-RU"/>
        </w:rPr>
        <w:t>;</w:t>
      </w:r>
    </w:p>
    <w:p w14:paraId="54FD3710" w14:textId="77777777" w:rsidR="00280CDF" w:rsidRDefault="00280CDF" w:rsidP="0022471C">
      <w:pPr>
        <w:pStyle w:val="a2"/>
        <w:rPr>
          <w:lang w:eastAsia="ru-RU"/>
        </w:rPr>
      </w:pPr>
      <w:r>
        <w:rPr>
          <w:lang w:eastAsia="ru-RU"/>
        </w:rPr>
        <w:t>через контекстное меню раздела.</w:t>
      </w:r>
    </w:p>
    <w:p w14:paraId="11365315" w14:textId="75397D4E" w:rsidR="00280CDF" w:rsidRDefault="00280CDF" w:rsidP="00280CDF">
      <w:pPr>
        <w:rPr>
          <w:lang w:eastAsia="ru-RU"/>
        </w:rPr>
      </w:pPr>
      <w:r>
        <w:rPr>
          <w:lang w:eastAsia="ru-RU"/>
        </w:rPr>
        <w:t xml:space="preserve">Для создания раздела через список </w:t>
      </w:r>
      <w:r w:rsidR="004007B2">
        <w:rPr>
          <w:lang w:eastAsia="ru-RU"/>
        </w:rPr>
        <w:t>ресурсов</w:t>
      </w:r>
      <w:r>
        <w:rPr>
          <w:lang w:eastAsia="ru-RU"/>
        </w:rPr>
        <w:t>:</w:t>
      </w:r>
    </w:p>
    <w:p w14:paraId="6C1E002D" w14:textId="3F3087B2" w:rsidR="00280CDF" w:rsidRDefault="00280CDF" w:rsidP="0022471C">
      <w:pPr>
        <w:pStyle w:val="10"/>
        <w:numPr>
          <w:ilvl w:val="0"/>
          <w:numId w:val="67"/>
        </w:numPr>
      </w:pPr>
      <w:r>
        <w:t>Нажмите отмеченную кнопку (</w:t>
      </w:r>
      <w:r w:rsidR="003A6F0E">
        <w:fldChar w:fldCharType="begin"/>
      </w:r>
      <w:r w:rsidR="003A6F0E">
        <w:instrText xml:space="preserve"> REF _Ref178608813 \h </w:instrText>
      </w:r>
      <w:r w:rsidR="003A6F0E">
        <w:fldChar w:fldCharType="separate"/>
      </w:r>
      <w:r w:rsidR="009E7EEC">
        <w:t xml:space="preserve">Рисунок </w:t>
      </w:r>
      <w:r w:rsidR="009E7EEC">
        <w:rPr>
          <w:noProof/>
        </w:rPr>
        <w:t>29</w:t>
      </w:r>
      <w:r w:rsidR="003A6F0E">
        <w:fldChar w:fldCharType="end"/>
      </w:r>
      <w:r>
        <w:t xml:space="preserve">) над списком </w:t>
      </w:r>
      <w:r w:rsidR="004007B2">
        <w:t>ресурсов</w:t>
      </w:r>
      <w:r>
        <w:t>.</w:t>
      </w:r>
    </w:p>
    <w:p w14:paraId="55F9BD5A" w14:textId="77777777" w:rsidR="00280CDF" w:rsidRDefault="00280CDF" w:rsidP="0022471C">
      <w:pPr>
        <w:pStyle w:val="10"/>
      </w:pPr>
      <w:r>
        <w:t>Введите наименование раздела.</w:t>
      </w:r>
    </w:p>
    <w:p w14:paraId="68E1FB09" w14:textId="5D4EF4D6" w:rsidR="00280CDF" w:rsidRDefault="00280CDF" w:rsidP="0022471C">
      <w:pPr>
        <w:pStyle w:val="10"/>
      </w:pPr>
      <w:r>
        <w:t xml:space="preserve">Убедитесь, что раздел появился в списке </w:t>
      </w:r>
      <w:r w:rsidR="004007B2">
        <w:t>ресурсов</w:t>
      </w:r>
      <w:r>
        <w:t>.</w:t>
      </w:r>
    </w:p>
    <w:p w14:paraId="40688434" w14:textId="77777777" w:rsidR="00280CDF" w:rsidRDefault="00280CDF" w:rsidP="00280CDF">
      <w:r>
        <w:lastRenderedPageBreak/>
        <w:t>Для создания раздела через контекстное меню другого раздела:</w:t>
      </w:r>
    </w:p>
    <w:p w14:paraId="04A48301" w14:textId="77777777" w:rsidR="00280CDF" w:rsidRDefault="00280CDF" w:rsidP="0022471C">
      <w:pPr>
        <w:pStyle w:val="10"/>
        <w:numPr>
          <w:ilvl w:val="0"/>
          <w:numId w:val="68"/>
        </w:numPr>
      </w:pPr>
      <w:r>
        <w:t>Нажмите правой кнопкой мыши на раздел, в котором требуется создать раздел.</w:t>
      </w:r>
    </w:p>
    <w:p w14:paraId="3642751C" w14:textId="77777777" w:rsidR="00280CDF" w:rsidRDefault="00280CDF" w:rsidP="0022471C">
      <w:pPr>
        <w:pStyle w:val="10"/>
      </w:pPr>
      <w:r>
        <w:t>Нажмите кнопку «Создать раздел» в контекстном меню.</w:t>
      </w:r>
    </w:p>
    <w:p w14:paraId="2E939268" w14:textId="77777777" w:rsidR="00280CDF" w:rsidRDefault="00280CDF" w:rsidP="0022471C">
      <w:pPr>
        <w:pStyle w:val="10"/>
      </w:pPr>
      <w:r>
        <w:t>Введите наименование нового раздела.</w:t>
      </w:r>
    </w:p>
    <w:p w14:paraId="6E647473" w14:textId="3C511966" w:rsidR="00280CDF" w:rsidRPr="00B201BA" w:rsidRDefault="00280CDF" w:rsidP="0022471C">
      <w:pPr>
        <w:pStyle w:val="10"/>
      </w:pPr>
      <w:r>
        <w:t xml:space="preserve">Убедитесь, что раздел появился в списке </w:t>
      </w:r>
      <w:r w:rsidR="004007B2">
        <w:t>ресурсов</w:t>
      </w:r>
      <w:r>
        <w:t>.</w:t>
      </w:r>
    </w:p>
    <w:p w14:paraId="1ED4435C" w14:textId="77777777" w:rsidR="00280CDF" w:rsidRDefault="00280CDF" w:rsidP="00280CDF">
      <w:pPr>
        <w:pStyle w:val="3"/>
        <w:rPr>
          <w:lang w:eastAsia="ru-RU"/>
        </w:rPr>
      </w:pPr>
      <w:bookmarkStart w:id="120" w:name="_Toc179456882"/>
      <w:r>
        <w:rPr>
          <w:lang w:eastAsia="ru-RU"/>
        </w:rPr>
        <w:t>Переименование раздела</w:t>
      </w:r>
      <w:bookmarkEnd w:id="120"/>
    </w:p>
    <w:p w14:paraId="5028E355" w14:textId="77777777" w:rsidR="00280CDF" w:rsidRDefault="00280CDF" w:rsidP="00280CDF">
      <w:pPr>
        <w:rPr>
          <w:lang w:eastAsia="ru-RU"/>
        </w:rPr>
      </w:pPr>
      <w:r>
        <w:rPr>
          <w:lang w:eastAsia="ru-RU"/>
        </w:rPr>
        <w:t>Для переименования раздела:</w:t>
      </w:r>
    </w:p>
    <w:p w14:paraId="4BA61596" w14:textId="77777777" w:rsidR="00280CDF" w:rsidRDefault="00280CDF" w:rsidP="0022471C">
      <w:pPr>
        <w:pStyle w:val="10"/>
        <w:numPr>
          <w:ilvl w:val="0"/>
          <w:numId w:val="69"/>
        </w:numPr>
      </w:pPr>
      <w:r>
        <w:t>Нажмите правой кнопкой мыши на раздел, который требуется переименовать.</w:t>
      </w:r>
    </w:p>
    <w:p w14:paraId="3D96EFF0" w14:textId="77777777" w:rsidR="00280CDF" w:rsidRDefault="00280CDF" w:rsidP="0022471C">
      <w:pPr>
        <w:pStyle w:val="10"/>
      </w:pPr>
      <w:r>
        <w:t>Нажмите кнопку «Переименовать» в контекстном меню.</w:t>
      </w:r>
    </w:p>
    <w:p w14:paraId="627F98DC" w14:textId="77777777" w:rsidR="00280CDF" w:rsidRDefault="00280CDF" w:rsidP="0022471C">
      <w:pPr>
        <w:pStyle w:val="10"/>
      </w:pPr>
      <w:r>
        <w:t>Введите новое наименование раздела.</w:t>
      </w:r>
    </w:p>
    <w:p w14:paraId="5418257C" w14:textId="77777777" w:rsidR="00280CDF" w:rsidRDefault="00280CDF" w:rsidP="0022471C">
      <w:pPr>
        <w:pStyle w:val="10"/>
      </w:pPr>
      <w:r>
        <w:t>Убедитесь, что раздел содержит новое наименование.</w:t>
      </w:r>
    </w:p>
    <w:p w14:paraId="3D62DFA9" w14:textId="77777777" w:rsidR="00280CDF" w:rsidRDefault="00280CDF" w:rsidP="00280CDF">
      <w:pPr>
        <w:pStyle w:val="3"/>
      </w:pPr>
      <w:bookmarkStart w:id="121" w:name="_Toc179456883"/>
      <w:r>
        <w:t>Перемещение раздела</w:t>
      </w:r>
      <w:bookmarkEnd w:id="121"/>
    </w:p>
    <w:p w14:paraId="152B3987" w14:textId="77777777" w:rsidR="00280CDF" w:rsidRDefault="00280CDF" w:rsidP="00280CDF">
      <w:r>
        <w:t>Для перемещения раздела:</w:t>
      </w:r>
    </w:p>
    <w:p w14:paraId="364AAF6F" w14:textId="77777777" w:rsidR="00280CDF" w:rsidRDefault="00280CDF" w:rsidP="0022471C">
      <w:pPr>
        <w:pStyle w:val="10"/>
        <w:numPr>
          <w:ilvl w:val="0"/>
          <w:numId w:val="70"/>
        </w:numPr>
      </w:pPr>
      <w:r>
        <w:t>Зажмите левую кнопку мыши на разделе, который требуется переместить.</w:t>
      </w:r>
    </w:p>
    <w:p w14:paraId="6A39026C" w14:textId="7F669A1E" w:rsidR="00280CDF" w:rsidRDefault="00280CDF" w:rsidP="0022471C">
      <w:pPr>
        <w:pStyle w:val="10"/>
      </w:pPr>
      <w:r>
        <w:t xml:space="preserve">Перетащите раздел в ту часть списка </w:t>
      </w:r>
      <w:r w:rsidR="004007B2">
        <w:t>ресурсов</w:t>
      </w:r>
      <w:r>
        <w:t>, куда требуется его переместить.</w:t>
      </w:r>
    </w:p>
    <w:p w14:paraId="281EE5EB" w14:textId="77777777" w:rsidR="00280CDF" w:rsidRDefault="00280CDF" w:rsidP="0022471C">
      <w:pPr>
        <w:pStyle w:val="10"/>
      </w:pPr>
      <w:r>
        <w:t>Отпустите левую кнопку мыши.</w:t>
      </w:r>
    </w:p>
    <w:p w14:paraId="44672570" w14:textId="77777777" w:rsidR="00280CDF" w:rsidRPr="004B6099" w:rsidRDefault="00280CDF" w:rsidP="0022471C">
      <w:pPr>
        <w:pStyle w:val="10"/>
      </w:pPr>
      <w:r>
        <w:t>Убедитесь, что раздел перемещен.</w:t>
      </w:r>
    </w:p>
    <w:p w14:paraId="441414F3" w14:textId="77777777" w:rsidR="00280CDF" w:rsidRDefault="00280CDF" w:rsidP="00280CDF">
      <w:pPr>
        <w:pStyle w:val="3"/>
        <w:rPr>
          <w:lang w:eastAsia="ru-RU"/>
        </w:rPr>
      </w:pPr>
      <w:bookmarkStart w:id="122" w:name="_Toc179456884"/>
      <w:r>
        <w:rPr>
          <w:lang w:eastAsia="ru-RU"/>
        </w:rPr>
        <w:t>Удаление раздела</w:t>
      </w:r>
      <w:bookmarkEnd w:id="122"/>
    </w:p>
    <w:p w14:paraId="7FF568CA" w14:textId="7BA84DA1" w:rsidR="00280CDF" w:rsidRDefault="00280CDF" w:rsidP="00280CDF">
      <w:pPr>
        <w:rPr>
          <w:lang w:eastAsia="ru-RU"/>
        </w:rPr>
      </w:pPr>
      <w:r>
        <w:rPr>
          <w:lang w:eastAsia="ru-RU"/>
        </w:rPr>
        <w:t>Удаление раздела возможно только для пустого раздела.</w:t>
      </w:r>
    </w:p>
    <w:p w14:paraId="04C20918" w14:textId="77777777" w:rsidR="00280CDF" w:rsidRDefault="00280CDF" w:rsidP="00280CDF">
      <w:pPr>
        <w:rPr>
          <w:lang w:eastAsia="ru-RU"/>
        </w:rPr>
      </w:pPr>
      <w:r>
        <w:rPr>
          <w:lang w:eastAsia="ru-RU"/>
        </w:rPr>
        <w:t>Для удаления одного раздела:</w:t>
      </w:r>
    </w:p>
    <w:p w14:paraId="22E38D00" w14:textId="77777777" w:rsidR="00280CDF" w:rsidRDefault="00280CDF" w:rsidP="0022471C">
      <w:pPr>
        <w:pStyle w:val="10"/>
        <w:numPr>
          <w:ilvl w:val="0"/>
          <w:numId w:val="71"/>
        </w:numPr>
      </w:pPr>
      <w:r>
        <w:t>Нажмите правой кнопкой мыши на раздел, который требуется удалить.</w:t>
      </w:r>
    </w:p>
    <w:p w14:paraId="0EA50415" w14:textId="77777777" w:rsidR="00280CDF" w:rsidRDefault="00280CDF" w:rsidP="0022471C">
      <w:pPr>
        <w:pStyle w:val="10"/>
      </w:pPr>
      <w:r>
        <w:t>Нажмите кнопку «Удалить» в контекстном меню.</w:t>
      </w:r>
    </w:p>
    <w:p w14:paraId="6B9A4D41" w14:textId="77777777" w:rsidR="00280CDF" w:rsidRDefault="00280CDF" w:rsidP="0022471C">
      <w:pPr>
        <w:pStyle w:val="10"/>
      </w:pPr>
      <w:r>
        <w:t>Подтвердите удаление во всплывшем окне.</w:t>
      </w:r>
    </w:p>
    <w:p w14:paraId="19929639" w14:textId="77777777" w:rsidR="00280CDF" w:rsidRDefault="00280CDF" w:rsidP="0022471C">
      <w:pPr>
        <w:pStyle w:val="10"/>
      </w:pPr>
      <w:r>
        <w:t>Убедитесь, что раздел был удален.</w:t>
      </w:r>
    </w:p>
    <w:p w14:paraId="62F2BD32" w14:textId="33FE4CAE" w:rsidR="002C55E5" w:rsidRDefault="002C55E5" w:rsidP="002C55E5">
      <w:pPr>
        <w:pStyle w:val="3"/>
        <w:rPr>
          <w:lang w:eastAsia="ru-RU"/>
        </w:rPr>
      </w:pPr>
      <w:bookmarkStart w:id="123" w:name="_Ref175651342"/>
      <w:bookmarkStart w:id="124" w:name="_Ref175652653"/>
      <w:bookmarkStart w:id="125" w:name="_Toc179456885"/>
      <w:r>
        <w:rPr>
          <w:lang w:eastAsia="ru-RU"/>
        </w:rPr>
        <w:t xml:space="preserve">Создание </w:t>
      </w:r>
      <w:r w:rsidR="00D60449">
        <w:rPr>
          <w:lang w:val="en-US" w:eastAsia="ru-RU"/>
        </w:rPr>
        <w:t>online-</w:t>
      </w:r>
      <w:r>
        <w:rPr>
          <w:lang w:eastAsia="ru-RU"/>
        </w:rPr>
        <w:t>ресурса</w:t>
      </w:r>
      <w:bookmarkEnd w:id="123"/>
      <w:bookmarkEnd w:id="124"/>
      <w:bookmarkEnd w:id="125"/>
    </w:p>
    <w:p w14:paraId="7FEB9E19" w14:textId="19224ED6" w:rsidR="004317C6" w:rsidRDefault="00A56825" w:rsidP="004317C6">
      <w:pPr>
        <w:rPr>
          <w:lang w:eastAsia="ru-RU"/>
        </w:rPr>
      </w:pPr>
      <w:r>
        <w:rPr>
          <w:lang w:eastAsia="ru-RU"/>
        </w:rPr>
        <w:t>Ресурс, работающий по сети,</w:t>
      </w:r>
      <w:r w:rsidR="004317C6">
        <w:rPr>
          <w:lang w:eastAsia="ru-RU"/>
        </w:rPr>
        <w:t xml:space="preserve"> можно создать двумя способами:</w:t>
      </w:r>
    </w:p>
    <w:p w14:paraId="42541A16" w14:textId="0AEDF825" w:rsidR="004317C6" w:rsidRDefault="004317C6" w:rsidP="0022471C">
      <w:pPr>
        <w:pStyle w:val="a2"/>
        <w:rPr>
          <w:lang w:eastAsia="ru-RU"/>
        </w:rPr>
      </w:pPr>
      <w:r>
        <w:rPr>
          <w:lang w:eastAsia="ru-RU"/>
        </w:rPr>
        <w:t>через список ресурсов;</w:t>
      </w:r>
    </w:p>
    <w:p w14:paraId="665556EA" w14:textId="02E839A2" w:rsidR="004317C6" w:rsidRDefault="004317C6" w:rsidP="0022471C">
      <w:pPr>
        <w:pStyle w:val="a2"/>
        <w:rPr>
          <w:lang w:eastAsia="ru-RU"/>
        </w:rPr>
      </w:pPr>
      <w:r>
        <w:rPr>
          <w:lang w:eastAsia="ru-RU"/>
        </w:rPr>
        <w:t>через контекстное меню раздела.</w:t>
      </w:r>
    </w:p>
    <w:p w14:paraId="21F7A969" w14:textId="79A3DDEC" w:rsidR="004317C6" w:rsidRDefault="004317C6" w:rsidP="004317C6">
      <w:pPr>
        <w:rPr>
          <w:lang w:eastAsia="ru-RU"/>
        </w:rPr>
      </w:pPr>
      <w:r>
        <w:rPr>
          <w:lang w:eastAsia="ru-RU"/>
        </w:rPr>
        <w:t xml:space="preserve">Для создания </w:t>
      </w:r>
      <w:r w:rsidR="00A56825">
        <w:rPr>
          <w:lang w:val="en-US" w:eastAsia="ru-RU"/>
        </w:rPr>
        <w:t>online</w:t>
      </w:r>
      <w:r w:rsidR="00A56825" w:rsidRPr="00A56825">
        <w:rPr>
          <w:lang w:eastAsia="ru-RU"/>
        </w:rPr>
        <w:t>-</w:t>
      </w:r>
      <w:r>
        <w:rPr>
          <w:lang w:eastAsia="ru-RU"/>
        </w:rPr>
        <w:t>ресурса через список ресурсов:</w:t>
      </w:r>
    </w:p>
    <w:p w14:paraId="4AC26554" w14:textId="12A9589F" w:rsidR="004317C6" w:rsidRPr="00D60449" w:rsidRDefault="004317C6" w:rsidP="0022471C">
      <w:pPr>
        <w:pStyle w:val="10"/>
        <w:numPr>
          <w:ilvl w:val="0"/>
          <w:numId w:val="72"/>
        </w:numPr>
      </w:pPr>
      <w:r w:rsidRPr="00D60449">
        <w:t xml:space="preserve">Нажмите отмеченную кнопку </w:t>
      </w:r>
      <w:r w:rsidR="00DF4355">
        <w:t>«+»</w:t>
      </w:r>
      <w:r w:rsidRPr="00D60449">
        <w:t xml:space="preserve"> над списком ресурсов.</w:t>
      </w:r>
    </w:p>
    <w:p w14:paraId="4DB4E255" w14:textId="4C0E69DE" w:rsidR="004317C6" w:rsidRPr="00D60449" w:rsidRDefault="004317C6" w:rsidP="0022471C">
      <w:pPr>
        <w:pStyle w:val="10"/>
      </w:pPr>
      <w:r w:rsidRPr="00D60449">
        <w:t>Дождитесь всплытия окна создания ресурса.</w:t>
      </w:r>
    </w:p>
    <w:p w14:paraId="1C896F05" w14:textId="77777777" w:rsidR="00D60449" w:rsidRPr="00D60449" w:rsidRDefault="00D60449" w:rsidP="0022471C">
      <w:pPr>
        <w:pStyle w:val="10"/>
      </w:pPr>
      <w:r w:rsidRPr="00D60449">
        <w:t>Введите наименование ресурса.</w:t>
      </w:r>
    </w:p>
    <w:p w14:paraId="5F74C3D1" w14:textId="72A4CD1E" w:rsidR="00D60449" w:rsidRPr="00D60449" w:rsidRDefault="00D60449" w:rsidP="0022471C">
      <w:pPr>
        <w:pStyle w:val="10"/>
      </w:pPr>
      <w:r w:rsidRPr="00D60449">
        <w:lastRenderedPageBreak/>
        <w:t>Включите работу с ресурсом по сети переключателем «Работать с ресурсом по сети».</w:t>
      </w:r>
    </w:p>
    <w:p w14:paraId="1D892130" w14:textId="77777777" w:rsidR="00D60449" w:rsidRPr="00D60449" w:rsidRDefault="00D60449" w:rsidP="0022471C">
      <w:pPr>
        <w:pStyle w:val="10"/>
      </w:pPr>
      <w:r w:rsidRPr="00D60449">
        <w:t>Введите IP-адрес ресурса.</w:t>
      </w:r>
    </w:p>
    <w:p w14:paraId="30CAF65F" w14:textId="77777777" w:rsidR="00D60449" w:rsidRPr="00D60449" w:rsidRDefault="00D60449" w:rsidP="0022471C">
      <w:pPr>
        <w:pStyle w:val="10"/>
      </w:pPr>
      <w:r w:rsidRPr="00D60449">
        <w:t>Выберите шлюз автоматизации из перечня шлюзов.</w:t>
      </w:r>
    </w:p>
    <w:p w14:paraId="60004F2D" w14:textId="42C36FB5" w:rsidR="00D60449" w:rsidRPr="00D60449" w:rsidRDefault="00D60449" w:rsidP="0022471C">
      <w:pPr>
        <w:pStyle w:val="10"/>
      </w:pPr>
      <w:r w:rsidRPr="00D60449">
        <w:t xml:space="preserve">Нажмите кнопку </w:t>
      </w:r>
      <w:r>
        <w:t>«</w:t>
      </w:r>
      <w:r w:rsidRPr="00D60449">
        <w:t>Сохранить</w:t>
      </w:r>
      <w:r>
        <w:t>»</w:t>
      </w:r>
      <w:r w:rsidRPr="00D60449">
        <w:t>.</w:t>
      </w:r>
    </w:p>
    <w:p w14:paraId="496ABD84" w14:textId="7BCF6684" w:rsidR="004317C6" w:rsidRDefault="004317C6" w:rsidP="004317C6">
      <w:r>
        <w:t xml:space="preserve">Для создания </w:t>
      </w:r>
      <w:r w:rsidR="00A56825">
        <w:rPr>
          <w:lang w:val="en-US" w:eastAsia="ru-RU"/>
        </w:rPr>
        <w:t>online</w:t>
      </w:r>
      <w:r w:rsidR="00A56825" w:rsidRPr="00A56825">
        <w:rPr>
          <w:lang w:eastAsia="ru-RU"/>
        </w:rPr>
        <w:t>-</w:t>
      </w:r>
      <w:r w:rsidR="00A56825">
        <w:rPr>
          <w:lang w:eastAsia="ru-RU"/>
        </w:rPr>
        <w:t xml:space="preserve">ресурса </w:t>
      </w:r>
      <w:r>
        <w:t>через контекстное меню раздела:</w:t>
      </w:r>
    </w:p>
    <w:p w14:paraId="36A43012" w14:textId="77777777" w:rsidR="004317C6" w:rsidRDefault="004317C6" w:rsidP="0022471C">
      <w:pPr>
        <w:pStyle w:val="10"/>
        <w:numPr>
          <w:ilvl w:val="0"/>
          <w:numId w:val="73"/>
        </w:numPr>
      </w:pPr>
      <w:r>
        <w:t>Нажмите правой кнопкой мыши на раздел, в котором требуется создать ресурс.</w:t>
      </w:r>
    </w:p>
    <w:p w14:paraId="53D50392" w14:textId="10C6AE93" w:rsidR="004317C6" w:rsidRDefault="004317C6" w:rsidP="0022471C">
      <w:pPr>
        <w:pStyle w:val="10"/>
      </w:pPr>
      <w:r>
        <w:t>Нажмите кнопку «Создать ресурс» в контекстном меню.</w:t>
      </w:r>
    </w:p>
    <w:p w14:paraId="6206C90F" w14:textId="3AC4F2AE" w:rsidR="004317C6" w:rsidRDefault="004317C6" w:rsidP="0022471C">
      <w:pPr>
        <w:pStyle w:val="10"/>
      </w:pPr>
      <w:r>
        <w:t>Дождитесь всплытия окна создания ресурса.</w:t>
      </w:r>
    </w:p>
    <w:p w14:paraId="5A170F19" w14:textId="77777777" w:rsidR="00D60449" w:rsidRPr="00D60449" w:rsidRDefault="00D60449" w:rsidP="0022471C">
      <w:pPr>
        <w:pStyle w:val="10"/>
      </w:pPr>
      <w:r w:rsidRPr="00D60449">
        <w:t>Введите наименование ресурса.</w:t>
      </w:r>
    </w:p>
    <w:p w14:paraId="41AB1D4E" w14:textId="77777777" w:rsidR="00D60449" w:rsidRPr="00D60449" w:rsidRDefault="00D60449" w:rsidP="0022471C">
      <w:pPr>
        <w:pStyle w:val="10"/>
      </w:pPr>
      <w:r w:rsidRPr="00D60449">
        <w:t>Включите работу с ресурсом по сети переключателем «Работать с ресурсом по сети».</w:t>
      </w:r>
    </w:p>
    <w:p w14:paraId="5C901067" w14:textId="77777777" w:rsidR="00D60449" w:rsidRPr="00D60449" w:rsidRDefault="00D60449" w:rsidP="0022471C">
      <w:pPr>
        <w:pStyle w:val="10"/>
      </w:pPr>
      <w:r w:rsidRPr="00D60449">
        <w:t>Введите IP-адрес ресурса.</w:t>
      </w:r>
    </w:p>
    <w:p w14:paraId="1DD21BCF" w14:textId="77777777" w:rsidR="00D60449" w:rsidRPr="00D60449" w:rsidRDefault="00D60449" w:rsidP="0022471C">
      <w:pPr>
        <w:pStyle w:val="10"/>
      </w:pPr>
      <w:r w:rsidRPr="00D60449">
        <w:t>Выберите шлюз автоматизации из перечня шлюзов.</w:t>
      </w:r>
    </w:p>
    <w:p w14:paraId="309EE07E" w14:textId="4D0C9534" w:rsidR="00D60449" w:rsidRDefault="00D60449" w:rsidP="0022471C">
      <w:pPr>
        <w:pStyle w:val="10"/>
      </w:pPr>
      <w:r w:rsidRPr="00D60449">
        <w:t xml:space="preserve">Нажмите кнопку </w:t>
      </w:r>
      <w:r>
        <w:t>«</w:t>
      </w:r>
      <w:r w:rsidRPr="00D60449">
        <w:t>Сохранить</w:t>
      </w:r>
      <w:r>
        <w:t>»</w:t>
      </w:r>
      <w:r w:rsidRPr="00D60449">
        <w:t>.</w:t>
      </w:r>
    </w:p>
    <w:p w14:paraId="524276FD" w14:textId="632CA30B" w:rsidR="00A56825" w:rsidRDefault="00A56825" w:rsidP="00A56825">
      <w:pPr>
        <w:pStyle w:val="3"/>
        <w:rPr>
          <w:lang w:eastAsia="ru-RU"/>
        </w:rPr>
      </w:pPr>
      <w:bookmarkStart w:id="126" w:name="_Toc179456886"/>
      <w:r>
        <w:rPr>
          <w:lang w:eastAsia="ru-RU"/>
        </w:rPr>
        <w:t xml:space="preserve">Создание </w:t>
      </w:r>
      <w:r>
        <w:rPr>
          <w:lang w:val="en-US" w:eastAsia="ru-RU"/>
        </w:rPr>
        <w:t>offline-</w:t>
      </w:r>
      <w:r>
        <w:rPr>
          <w:lang w:eastAsia="ru-RU"/>
        </w:rPr>
        <w:t>ресурса</w:t>
      </w:r>
      <w:bookmarkEnd w:id="126"/>
    </w:p>
    <w:p w14:paraId="5ADBAB1D" w14:textId="60E03076" w:rsidR="00A56825" w:rsidRDefault="00A56825" w:rsidP="00A56825">
      <w:pPr>
        <w:rPr>
          <w:lang w:eastAsia="ru-RU"/>
        </w:rPr>
      </w:pPr>
      <w:r>
        <w:rPr>
          <w:lang w:eastAsia="ru-RU"/>
        </w:rPr>
        <w:t>Ресурс</w:t>
      </w:r>
      <w:r w:rsidR="006E1038" w:rsidRPr="006E1038">
        <w:rPr>
          <w:lang w:eastAsia="ru-RU"/>
        </w:rPr>
        <w:t xml:space="preserve"> </w:t>
      </w:r>
      <w:r w:rsidR="006E1038">
        <w:rPr>
          <w:lang w:eastAsia="ru-RU"/>
        </w:rPr>
        <w:t>без сетевого доступа</w:t>
      </w:r>
      <w:r>
        <w:rPr>
          <w:lang w:eastAsia="ru-RU"/>
        </w:rPr>
        <w:t xml:space="preserve"> можно создать двумя способами:</w:t>
      </w:r>
    </w:p>
    <w:p w14:paraId="38406442" w14:textId="77777777" w:rsidR="00A56825" w:rsidRDefault="00A56825" w:rsidP="0022471C">
      <w:pPr>
        <w:pStyle w:val="a2"/>
        <w:rPr>
          <w:lang w:eastAsia="ru-RU"/>
        </w:rPr>
      </w:pPr>
      <w:r>
        <w:rPr>
          <w:lang w:eastAsia="ru-RU"/>
        </w:rPr>
        <w:t>через список ресурсов;</w:t>
      </w:r>
    </w:p>
    <w:p w14:paraId="195300F6" w14:textId="77777777" w:rsidR="00A56825" w:rsidRDefault="00A56825" w:rsidP="0022471C">
      <w:pPr>
        <w:pStyle w:val="a2"/>
        <w:rPr>
          <w:lang w:eastAsia="ru-RU"/>
        </w:rPr>
      </w:pPr>
      <w:r>
        <w:rPr>
          <w:lang w:eastAsia="ru-RU"/>
        </w:rPr>
        <w:t>через контекстное меню раздела.</w:t>
      </w:r>
    </w:p>
    <w:p w14:paraId="20588DB3" w14:textId="02B6F267" w:rsidR="00A56825" w:rsidRDefault="00A56825" w:rsidP="00A56825">
      <w:pPr>
        <w:rPr>
          <w:lang w:eastAsia="ru-RU"/>
        </w:rPr>
      </w:pPr>
      <w:r>
        <w:rPr>
          <w:lang w:eastAsia="ru-RU"/>
        </w:rPr>
        <w:t xml:space="preserve">Для создания </w:t>
      </w:r>
      <w:r w:rsidR="006E1038">
        <w:rPr>
          <w:lang w:val="en-US" w:eastAsia="ru-RU"/>
        </w:rPr>
        <w:t>offline</w:t>
      </w:r>
      <w:r w:rsidR="006E1038" w:rsidRPr="006E1038">
        <w:rPr>
          <w:lang w:eastAsia="ru-RU"/>
        </w:rPr>
        <w:t>-</w:t>
      </w:r>
      <w:r>
        <w:rPr>
          <w:lang w:eastAsia="ru-RU"/>
        </w:rPr>
        <w:t>ресурса через список ресурсов:</w:t>
      </w:r>
    </w:p>
    <w:p w14:paraId="0040C594" w14:textId="0634EF86" w:rsidR="00A56825" w:rsidRPr="00D60449" w:rsidRDefault="00A56825" w:rsidP="0022471C">
      <w:pPr>
        <w:pStyle w:val="10"/>
        <w:numPr>
          <w:ilvl w:val="0"/>
          <w:numId w:val="74"/>
        </w:numPr>
      </w:pPr>
      <w:r w:rsidRPr="00D60449">
        <w:t xml:space="preserve">Нажмите отмеченную кнопку </w:t>
      </w:r>
      <w:r w:rsidR="009C2277">
        <w:t>«+»</w:t>
      </w:r>
      <w:r w:rsidRPr="00D60449">
        <w:t xml:space="preserve"> над списком ресурсов.</w:t>
      </w:r>
    </w:p>
    <w:p w14:paraId="4FE85F0F" w14:textId="77777777" w:rsidR="00A56825" w:rsidRPr="00D60449" w:rsidRDefault="00A56825" w:rsidP="0022471C">
      <w:pPr>
        <w:pStyle w:val="10"/>
      </w:pPr>
      <w:r w:rsidRPr="00D60449">
        <w:t>Дождитесь всплытия окна создания ресурса.</w:t>
      </w:r>
    </w:p>
    <w:p w14:paraId="2093A74E" w14:textId="77777777" w:rsidR="00A56825" w:rsidRPr="00D60449" w:rsidRDefault="00A56825" w:rsidP="0022471C">
      <w:pPr>
        <w:pStyle w:val="10"/>
      </w:pPr>
      <w:r w:rsidRPr="00D60449">
        <w:t>Введите наименование ресурса.</w:t>
      </w:r>
    </w:p>
    <w:p w14:paraId="5B862FEE" w14:textId="793D7F5F" w:rsidR="00A56825" w:rsidRPr="00D60449" w:rsidRDefault="009F1444" w:rsidP="0022471C">
      <w:pPr>
        <w:pStyle w:val="10"/>
      </w:pPr>
      <w:r>
        <w:t>Отключите</w:t>
      </w:r>
      <w:r w:rsidR="00A56825" w:rsidRPr="00D60449">
        <w:t xml:space="preserve"> работу с ресурсом по сети переключателем «Работать с ресурсом по сети».</w:t>
      </w:r>
    </w:p>
    <w:p w14:paraId="02907F4A" w14:textId="77777777" w:rsidR="00A56825" w:rsidRPr="00D60449" w:rsidRDefault="00A56825" w:rsidP="0022471C">
      <w:pPr>
        <w:pStyle w:val="10"/>
      </w:pPr>
      <w:r w:rsidRPr="00D60449">
        <w:t xml:space="preserve">Нажмите кнопку </w:t>
      </w:r>
      <w:r>
        <w:t>«</w:t>
      </w:r>
      <w:r w:rsidRPr="00D60449">
        <w:t>Сохранить</w:t>
      </w:r>
      <w:r>
        <w:t>»</w:t>
      </w:r>
      <w:r w:rsidRPr="00D60449">
        <w:t>.</w:t>
      </w:r>
    </w:p>
    <w:p w14:paraId="7C6FEF9A" w14:textId="10236E37" w:rsidR="00A56825" w:rsidRDefault="00A56825" w:rsidP="00A56825">
      <w:r>
        <w:t xml:space="preserve">Для создания </w:t>
      </w:r>
      <w:r w:rsidR="006E1038">
        <w:rPr>
          <w:lang w:val="en-US" w:eastAsia="ru-RU"/>
        </w:rPr>
        <w:t>offline</w:t>
      </w:r>
      <w:r w:rsidR="006E1038" w:rsidRPr="006E1038">
        <w:rPr>
          <w:lang w:eastAsia="ru-RU"/>
        </w:rPr>
        <w:t>-</w:t>
      </w:r>
      <w:r w:rsidR="006E1038">
        <w:rPr>
          <w:lang w:eastAsia="ru-RU"/>
        </w:rPr>
        <w:t xml:space="preserve">ресурса </w:t>
      </w:r>
      <w:r>
        <w:t>через контекстное меню раздела:</w:t>
      </w:r>
    </w:p>
    <w:p w14:paraId="6D47F037" w14:textId="77777777" w:rsidR="00A56825" w:rsidRDefault="00A56825" w:rsidP="0022471C">
      <w:pPr>
        <w:pStyle w:val="10"/>
        <w:numPr>
          <w:ilvl w:val="0"/>
          <w:numId w:val="75"/>
        </w:numPr>
      </w:pPr>
      <w:r>
        <w:t>Нажмите правой кнопкой мыши на раздел, в котором требуется создать ресурс.</w:t>
      </w:r>
    </w:p>
    <w:p w14:paraId="7BD755E7" w14:textId="77777777" w:rsidR="00A56825" w:rsidRDefault="00A56825" w:rsidP="0022471C">
      <w:pPr>
        <w:pStyle w:val="10"/>
      </w:pPr>
      <w:r>
        <w:t>Нажмите кнопку «Создать ресурс» в контекстном меню.</w:t>
      </w:r>
    </w:p>
    <w:p w14:paraId="0F077CBA" w14:textId="77777777" w:rsidR="00A56825" w:rsidRDefault="00A56825" w:rsidP="0022471C">
      <w:pPr>
        <w:pStyle w:val="10"/>
      </w:pPr>
      <w:r>
        <w:t>Дождитесь всплытия окна создания ресурса.</w:t>
      </w:r>
    </w:p>
    <w:p w14:paraId="2D489E26" w14:textId="77777777" w:rsidR="00A56825" w:rsidRPr="00D60449" w:rsidRDefault="00A56825" w:rsidP="0022471C">
      <w:pPr>
        <w:pStyle w:val="10"/>
      </w:pPr>
      <w:r w:rsidRPr="00D60449">
        <w:t>Введите наименование ресурса.</w:t>
      </w:r>
    </w:p>
    <w:p w14:paraId="55E7E295" w14:textId="50026155" w:rsidR="00A56825" w:rsidRPr="00D60449" w:rsidRDefault="009F1444" w:rsidP="0022471C">
      <w:pPr>
        <w:pStyle w:val="10"/>
      </w:pPr>
      <w:r>
        <w:t>Отключите</w:t>
      </w:r>
      <w:r w:rsidR="00A56825" w:rsidRPr="00D60449">
        <w:t xml:space="preserve"> работу с ресурсом по сети переключателем «Работать с ресурсом по сети».</w:t>
      </w:r>
    </w:p>
    <w:p w14:paraId="0E284399" w14:textId="72A69FE8" w:rsidR="006B0708" w:rsidRPr="004317C6" w:rsidRDefault="00A56825" w:rsidP="0022471C">
      <w:pPr>
        <w:pStyle w:val="10"/>
      </w:pPr>
      <w:r w:rsidRPr="00D60449">
        <w:t xml:space="preserve">Нажмите кнопку </w:t>
      </w:r>
      <w:r>
        <w:t>«</w:t>
      </w:r>
      <w:r w:rsidRPr="00D60449">
        <w:t>Сохранить</w:t>
      </w:r>
      <w:r>
        <w:t>»</w:t>
      </w:r>
      <w:r w:rsidRPr="00D60449">
        <w:t>.</w:t>
      </w:r>
    </w:p>
    <w:p w14:paraId="15511742" w14:textId="770669A7" w:rsidR="002C55E5" w:rsidRDefault="005F0B82" w:rsidP="002C55E5">
      <w:pPr>
        <w:pStyle w:val="3"/>
        <w:rPr>
          <w:lang w:eastAsia="ru-RU"/>
        </w:rPr>
      </w:pPr>
      <w:bookmarkStart w:id="127" w:name="_Toc179456887"/>
      <w:r>
        <w:rPr>
          <w:lang w:eastAsia="ru-RU"/>
        </w:rPr>
        <w:t>Переименование</w:t>
      </w:r>
      <w:r w:rsidR="002C55E5">
        <w:rPr>
          <w:lang w:eastAsia="ru-RU"/>
        </w:rPr>
        <w:t xml:space="preserve"> ресурса</w:t>
      </w:r>
      <w:bookmarkEnd w:id="127"/>
    </w:p>
    <w:p w14:paraId="5FCDEBE8" w14:textId="27EB79D1" w:rsidR="00947818" w:rsidRDefault="00947818" w:rsidP="00947818">
      <w:pPr>
        <w:rPr>
          <w:lang w:eastAsia="ru-RU"/>
        </w:rPr>
      </w:pPr>
      <w:r>
        <w:rPr>
          <w:lang w:eastAsia="ru-RU"/>
        </w:rPr>
        <w:t>Для переименования ресурса:</w:t>
      </w:r>
    </w:p>
    <w:p w14:paraId="79E01685" w14:textId="77777777" w:rsidR="00947818" w:rsidRDefault="00947818" w:rsidP="0022471C">
      <w:pPr>
        <w:pStyle w:val="10"/>
        <w:numPr>
          <w:ilvl w:val="0"/>
          <w:numId w:val="77"/>
        </w:numPr>
      </w:pPr>
      <w:r>
        <w:lastRenderedPageBreak/>
        <w:t>Нажмите правой кнопкой мыши на ресурс, который требуется переименовать.</w:t>
      </w:r>
    </w:p>
    <w:p w14:paraId="24CCD418" w14:textId="6ED69CA2" w:rsidR="00947818" w:rsidRDefault="00947818" w:rsidP="0022471C">
      <w:pPr>
        <w:pStyle w:val="10"/>
      </w:pPr>
      <w:r>
        <w:t>Нажмите кнопку «Переименовать» в контекстном меню.</w:t>
      </w:r>
    </w:p>
    <w:p w14:paraId="4C10147E" w14:textId="60F16639" w:rsidR="00947818" w:rsidRPr="00947818" w:rsidRDefault="00947818" w:rsidP="0022471C">
      <w:pPr>
        <w:pStyle w:val="10"/>
      </w:pPr>
      <w:r>
        <w:t>Введите новое наименование ресурса.</w:t>
      </w:r>
    </w:p>
    <w:p w14:paraId="3C73EA09" w14:textId="3CA87DE5" w:rsidR="005F0B82" w:rsidRDefault="005F0B82" w:rsidP="005F0B82">
      <w:pPr>
        <w:pStyle w:val="3"/>
        <w:rPr>
          <w:lang w:eastAsia="ru-RU"/>
        </w:rPr>
      </w:pPr>
      <w:bookmarkStart w:id="128" w:name="_Toc179456888"/>
      <w:r>
        <w:rPr>
          <w:lang w:eastAsia="ru-RU"/>
        </w:rPr>
        <w:t>Перемещение ресурса</w:t>
      </w:r>
      <w:bookmarkEnd w:id="128"/>
    </w:p>
    <w:p w14:paraId="1CC1BF99" w14:textId="4A2BB3B7" w:rsidR="005F0B82" w:rsidRDefault="005F0B82" w:rsidP="005F0B82">
      <w:pPr>
        <w:rPr>
          <w:lang w:eastAsia="ru-RU"/>
        </w:rPr>
      </w:pPr>
      <w:r>
        <w:rPr>
          <w:lang w:eastAsia="ru-RU"/>
        </w:rPr>
        <w:t>Для перемещения ресурса:</w:t>
      </w:r>
    </w:p>
    <w:p w14:paraId="4FE01165" w14:textId="77777777" w:rsidR="005F0B82" w:rsidRDefault="005F0B82" w:rsidP="0022471C">
      <w:pPr>
        <w:pStyle w:val="10"/>
        <w:numPr>
          <w:ilvl w:val="0"/>
          <w:numId w:val="76"/>
        </w:numPr>
      </w:pPr>
      <w:r>
        <w:t>Зажмите левую кнопку мыши на ресурсе, который требуется переместить.</w:t>
      </w:r>
    </w:p>
    <w:p w14:paraId="62082E19" w14:textId="77777777" w:rsidR="005F0B82" w:rsidRDefault="005F0B82" w:rsidP="0022471C">
      <w:pPr>
        <w:pStyle w:val="10"/>
      </w:pPr>
      <w:r>
        <w:t>Перетащите ресурс в ту часть списка ресурсов, куда требуется его переместить.</w:t>
      </w:r>
    </w:p>
    <w:p w14:paraId="26F296CE" w14:textId="5833D3AD" w:rsidR="005F0B82" w:rsidRDefault="005F0B82" w:rsidP="0022471C">
      <w:pPr>
        <w:pStyle w:val="10"/>
      </w:pPr>
      <w:r>
        <w:t>Отпустите левую кнопку мыши.</w:t>
      </w:r>
    </w:p>
    <w:p w14:paraId="574C81FE" w14:textId="403F3495" w:rsidR="00C85551" w:rsidRDefault="00C85551" w:rsidP="00C85551">
      <w:pPr>
        <w:pStyle w:val="3"/>
      </w:pPr>
      <w:bookmarkStart w:id="129" w:name="_Toc179456889"/>
      <w:r>
        <w:t>Редактирование данных ресурса</w:t>
      </w:r>
      <w:bookmarkEnd w:id="129"/>
    </w:p>
    <w:p w14:paraId="6A303DFD" w14:textId="5990E864" w:rsidR="00C85551" w:rsidRDefault="00C85551" w:rsidP="00C85551">
      <w:r>
        <w:t>Для редактирования ресурса:</w:t>
      </w:r>
    </w:p>
    <w:p w14:paraId="57C6F9EF" w14:textId="77777777" w:rsidR="00C85551" w:rsidRDefault="00C85551" w:rsidP="0022471C">
      <w:pPr>
        <w:pStyle w:val="10"/>
        <w:numPr>
          <w:ilvl w:val="0"/>
          <w:numId w:val="78"/>
        </w:numPr>
      </w:pPr>
      <w:r>
        <w:t>Нажмите на ресурс, который требуется отредактировать, в списке ресурсов.</w:t>
      </w:r>
    </w:p>
    <w:p w14:paraId="076F3CAA" w14:textId="704A4254" w:rsidR="00C85551" w:rsidRDefault="00C85551" w:rsidP="0022471C">
      <w:pPr>
        <w:pStyle w:val="10"/>
      </w:pPr>
      <w:r>
        <w:t>Нажмите отмеченную кнопку (</w:t>
      </w:r>
      <w:r w:rsidR="0040524E">
        <w:fldChar w:fldCharType="begin"/>
      </w:r>
      <w:r w:rsidR="0040524E">
        <w:instrText xml:space="preserve"> REF _Ref178609871 \h </w:instrText>
      </w:r>
      <w:r w:rsidR="0040524E">
        <w:fldChar w:fldCharType="separate"/>
      </w:r>
      <w:r w:rsidR="009E7EEC">
        <w:t xml:space="preserve">Рисунок </w:t>
      </w:r>
      <w:r w:rsidR="009E7EEC">
        <w:rPr>
          <w:noProof/>
        </w:rPr>
        <w:t>40</w:t>
      </w:r>
      <w:r w:rsidR="0040524E">
        <w:fldChar w:fldCharType="end"/>
      </w:r>
      <w:r>
        <w:t>) справа в строке с названием ресурса.</w:t>
      </w:r>
    </w:p>
    <w:p w14:paraId="66EBDB87" w14:textId="77777777" w:rsidR="00CD2A91" w:rsidRDefault="00CD2A91" w:rsidP="00CD2A91">
      <w:pPr>
        <w:keepNext/>
        <w:jc w:val="center"/>
      </w:pPr>
      <w:r>
        <w:rPr>
          <w:noProof/>
        </w:rPr>
        <w:drawing>
          <wp:inline distT="0" distB="0" distL="0" distR="0" wp14:anchorId="3CA23186" wp14:editId="1D6EC847">
            <wp:extent cx="4600840" cy="428438"/>
            <wp:effectExtent l="38100" t="76200" r="104775" b="673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40" cy="42843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9FB94" w14:textId="6B6D171A" w:rsidR="00CD2A91" w:rsidRPr="00CD2A91" w:rsidRDefault="00CD2A91" w:rsidP="00CC4054">
      <w:pPr>
        <w:pStyle w:val="affe"/>
      </w:pPr>
      <w:bookmarkStart w:id="130" w:name="_Ref178609871"/>
      <w:r>
        <w:t xml:space="preserve">Рисунок </w:t>
      </w:r>
      <w:fldSimple w:instr=" SEQ Рисунок \* ARABIC ">
        <w:r w:rsidR="009E7EEC">
          <w:rPr>
            <w:noProof/>
          </w:rPr>
          <w:t>40</w:t>
        </w:r>
      </w:fldSimple>
      <w:bookmarkEnd w:id="130"/>
      <w:r>
        <w:rPr>
          <w:lang w:val="en-US"/>
        </w:rPr>
        <w:t xml:space="preserve">. </w:t>
      </w:r>
      <w:r>
        <w:t>Редактирование ресурса</w:t>
      </w:r>
    </w:p>
    <w:p w14:paraId="5176FC61" w14:textId="77777777" w:rsidR="00C85551" w:rsidRDefault="00C85551" w:rsidP="0022471C">
      <w:pPr>
        <w:pStyle w:val="10"/>
      </w:pPr>
      <w:r>
        <w:t>Внесите необходимые изменения в поля ресурса.</w:t>
      </w:r>
    </w:p>
    <w:p w14:paraId="53D108C1" w14:textId="508A5F55" w:rsidR="00C85551" w:rsidRPr="00C85551" w:rsidRDefault="00C85551" w:rsidP="0022471C">
      <w:pPr>
        <w:pStyle w:val="10"/>
      </w:pPr>
      <w:r>
        <w:t>Нажмите кнопку «Сохранить».</w:t>
      </w:r>
    </w:p>
    <w:p w14:paraId="36A31341" w14:textId="3250BBDC" w:rsidR="005F0B82" w:rsidRDefault="008E1BB7" w:rsidP="008E1BB7">
      <w:pPr>
        <w:pStyle w:val="3"/>
        <w:rPr>
          <w:lang w:eastAsia="ru-RU"/>
        </w:rPr>
      </w:pPr>
      <w:bookmarkStart w:id="131" w:name="_Toc179456890"/>
      <w:r>
        <w:rPr>
          <w:lang w:eastAsia="ru-RU"/>
        </w:rPr>
        <w:t>Редактирование программной топологии</w:t>
      </w:r>
      <w:bookmarkEnd w:id="131"/>
    </w:p>
    <w:p w14:paraId="5E43C448" w14:textId="76CEC1E8" w:rsidR="00FD1109" w:rsidRDefault="00FD1109" w:rsidP="00FD1109">
      <w:pPr>
        <w:rPr>
          <w:lang w:eastAsia="ru-RU"/>
        </w:rPr>
      </w:pPr>
      <w:r w:rsidRPr="00FD1109">
        <w:rPr>
          <w:lang w:eastAsia="ru-RU"/>
        </w:rPr>
        <w:t>Программная топология ресурса – набор экземпляров ПО, которые установлены на ресурсе. Экземпляры ПО соответствуют конкретным моделям ПО из иерархии</w:t>
      </w:r>
      <w:r w:rsidR="00927CC2">
        <w:rPr>
          <w:lang w:eastAsia="ru-RU"/>
        </w:rPr>
        <w:t xml:space="preserve"> (см. п. </w:t>
      </w:r>
      <w:r w:rsidR="00927CC2">
        <w:rPr>
          <w:lang w:eastAsia="ru-RU"/>
        </w:rPr>
        <w:fldChar w:fldCharType="begin"/>
      </w:r>
      <w:r w:rsidR="00927CC2">
        <w:rPr>
          <w:lang w:eastAsia="ru-RU"/>
        </w:rPr>
        <w:instrText xml:space="preserve"> REF _Ref175659028 \r \h </w:instrText>
      </w:r>
      <w:r w:rsidR="00927CC2">
        <w:rPr>
          <w:lang w:eastAsia="ru-RU"/>
        </w:rPr>
      </w:r>
      <w:r w:rsidR="00927CC2">
        <w:rPr>
          <w:lang w:eastAsia="ru-RU"/>
        </w:rPr>
        <w:fldChar w:fldCharType="separate"/>
      </w:r>
      <w:r w:rsidR="009E7EEC">
        <w:rPr>
          <w:lang w:eastAsia="ru-RU"/>
        </w:rPr>
        <w:t>2.5</w:t>
      </w:r>
      <w:r w:rsidR="00927CC2">
        <w:rPr>
          <w:lang w:eastAsia="ru-RU"/>
        </w:rPr>
        <w:fldChar w:fldCharType="end"/>
      </w:r>
      <w:r w:rsidR="00927CC2">
        <w:rPr>
          <w:lang w:eastAsia="ru-RU"/>
        </w:rPr>
        <w:t>)</w:t>
      </w:r>
      <w:r w:rsidRPr="00FD1109">
        <w:rPr>
          <w:lang w:eastAsia="ru-RU"/>
        </w:rPr>
        <w:t>.</w:t>
      </w:r>
    </w:p>
    <w:p w14:paraId="32E4AC7C" w14:textId="5B0B90DC" w:rsidR="00BA26CD" w:rsidRDefault="00BA26CD" w:rsidP="00BA26CD">
      <w:pPr>
        <w:rPr>
          <w:lang w:eastAsia="ru-RU"/>
        </w:rPr>
      </w:pPr>
      <w:r>
        <w:rPr>
          <w:lang w:eastAsia="ru-RU"/>
        </w:rPr>
        <w:t>Для каждого экземпляра ПО в системе указано наименование. Если ресурс работает по сети, то у экземпляров</w:t>
      </w:r>
      <w:r w:rsidR="008C6FBA">
        <w:rPr>
          <w:lang w:eastAsia="ru-RU"/>
        </w:rPr>
        <w:t xml:space="preserve"> также</w:t>
      </w:r>
      <w:r>
        <w:rPr>
          <w:lang w:eastAsia="ru-RU"/>
        </w:rPr>
        <w:t xml:space="preserve"> указаны</w:t>
      </w:r>
      <w:r w:rsidR="00E862E3">
        <w:rPr>
          <w:lang w:eastAsia="ru-RU"/>
        </w:rPr>
        <w:t xml:space="preserve"> (</w:t>
      </w:r>
      <w:r w:rsidR="00E862E3">
        <w:rPr>
          <w:lang w:eastAsia="ru-RU"/>
        </w:rPr>
        <w:fldChar w:fldCharType="begin"/>
      </w:r>
      <w:r w:rsidR="00E862E3">
        <w:rPr>
          <w:lang w:eastAsia="ru-RU"/>
        </w:rPr>
        <w:instrText xml:space="preserve"> REF _Ref178929187 \h </w:instrText>
      </w:r>
      <w:r w:rsidR="00E862E3">
        <w:rPr>
          <w:lang w:eastAsia="ru-RU"/>
        </w:rPr>
      </w:r>
      <w:r w:rsidR="00E862E3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39</w:t>
      </w:r>
      <w:r w:rsidR="00E862E3">
        <w:rPr>
          <w:lang w:eastAsia="ru-RU"/>
        </w:rPr>
        <w:fldChar w:fldCharType="end"/>
      </w:r>
      <w:r w:rsidR="00E862E3">
        <w:rPr>
          <w:lang w:eastAsia="ru-RU"/>
        </w:rPr>
        <w:t>)</w:t>
      </w:r>
      <w:r>
        <w:rPr>
          <w:lang w:eastAsia="ru-RU"/>
        </w:rPr>
        <w:t>:</w:t>
      </w:r>
    </w:p>
    <w:p w14:paraId="09B9E5CB" w14:textId="77777777" w:rsidR="00BA26CD" w:rsidRDefault="00BA26CD" w:rsidP="0022471C">
      <w:pPr>
        <w:pStyle w:val="a2"/>
        <w:rPr>
          <w:lang w:eastAsia="ru-RU"/>
        </w:rPr>
      </w:pPr>
      <w:r>
        <w:rPr>
          <w:lang w:eastAsia="ru-RU"/>
        </w:rPr>
        <w:t>тип взаимодействия;</w:t>
      </w:r>
    </w:p>
    <w:p w14:paraId="3BB160EE" w14:textId="77777777" w:rsidR="00BA26CD" w:rsidRDefault="00BA26CD" w:rsidP="0022471C">
      <w:pPr>
        <w:pStyle w:val="a2"/>
        <w:rPr>
          <w:lang w:eastAsia="ru-RU"/>
        </w:rPr>
      </w:pPr>
      <w:r>
        <w:rPr>
          <w:lang w:eastAsia="ru-RU"/>
        </w:rPr>
        <w:t>номер порта;</w:t>
      </w:r>
    </w:p>
    <w:p w14:paraId="5B3F0595" w14:textId="63B2AB7D" w:rsidR="00E862E3" w:rsidRDefault="00BA26CD" w:rsidP="0022471C">
      <w:pPr>
        <w:pStyle w:val="a2"/>
        <w:rPr>
          <w:lang w:eastAsia="ru-RU"/>
        </w:rPr>
      </w:pPr>
      <w:r>
        <w:rPr>
          <w:lang w:eastAsia="ru-RU"/>
        </w:rPr>
        <w:t>тип и данные учетной записи.</w:t>
      </w:r>
    </w:p>
    <w:p w14:paraId="663529AF" w14:textId="05424ADF" w:rsidR="00EF40CB" w:rsidRDefault="00EF40CB" w:rsidP="00EF40CB">
      <w:pPr>
        <w:rPr>
          <w:lang w:eastAsia="ru-RU"/>
        </w:rPr>
      </w:pPr>
      <w:r w:rsidRPr="00EF40CB">
        <w:rPr>
          <w:lang w:eastAsia="ru-RU"/>
        </w:rPr>
        <w:t xml:space="preserve">Для </w:t>
      </w:r>
      <w:r w:rsidR="00D0168C">
        <w:rPr>
          <w:lang w:eastAsia="ru-RU"/>
        </w:rPr>
        <w:t>редактирования программной топологии ресурса:</w:t>
      </w:r>
    </w:p>
    <w:p w14:paraId="603F4753" w14:textId="77777777" w:rsidR="00D0168C" w:rsidRDefault="00D0168C" w:rsidP="0022471C">
      <w:pPr>
        <w:pStyle w:val="10"/>
        <w:numPr>
          <w:ilvl w:val="0"/>
          <w:numId w:val="79"/>
        </w:numPr>
      </w:pPr>
      <w:r>
        <w:t>Выберите ресурс, программную топологию которого требуется отредактировать, в списке ресурсов.</w:t>
      </w:r>
    </w:p>
    <w:p w14:paraId="6FE326CB" w14:textId="71ECE7FF" w:rsidR="00D0168C" w:rsidRDefault="00D0168C" w:rsidP="0022471C">
      <w:pPr>
        <w:pStyle w:val="10"/>
      </w:pPr>
      <w:r>
        <w:t>Нажмите отмеченную кнопку (</w:t>
      </w:r>
      <w:r w:rsidR="007D6AEF">
        <w:fldChar w:fldCharType="begin"/>
      </w:r>
      <w:r w:rsidR="007D6AEF">
        <w:instrText xml:space="preserve"> REF _Ref178609992 \h </w:instrText>
      </w:r>
      <w:r w:rsidR="007D6AEF">
        <w:fldChar w:fldCharType="separate"/>
      </w:r>
      <w:r w:rsidR="009E7EEC">
        <w:t xml:space="preserve">Рисунок </w:t>
      </w:r>
      <w:r w:rsidR="009E7EEC">
        <w:rPr>
          <w:noProof/>
        </w:rPr>
        <w:t>41</w:t>
      </w:r>
      <w:r w:rsidR="007D6AEF">
        <w:fldChar w:fldCharType="end"/>
      </w:r>
      <w:r>
        <w:t>).</w:t>
      </w:r>
    </w:p>
    <w:p w14:paraId="266335B5" w14:textId="77777777" w:rsidR="00613C6D" w:rsidRDefault="00613C6D" w:rsidP="00613C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3E1A63" wp14:editId="0BB676D9">
            <wp:extent cx="4339590" cy="1042448"/>
            <wp:effectExtent l="38100" t="76200" r="118110" b="819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04244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F03E9" w14:textId="53FFC6EF" w:rsidR="00613C6D" w:rsidRPr="00613C6D" w:rsidRDefault="00613C6D" w:rsidP="00CC4054">
      <w:pPr>
        <w:pStyle w:val="affe"/>
      </w:pPr>
      <w:bookmarkStart w:id="132" w:name="_Ref178609992"/>
      <w:r>
        <w:t xml:space="preserve">Рисунок </w:t>
      </w:r>
      <w:fldSimple w:instr=" SEQ Рисунок \* ARABIC ">
        <w:r w:rsidR="009E7EEC">
          <w:rPr>
            <w:noProof/>
          </w:rPr>
          <w:t>41</w:t>
        </w:r>
      </w:fldSimple>
      <w:bookmarkEnd w:id="132"/>
      <w:r>
        <w:rPr>
          <w:lang w:val="en-US"/>
        </w:rPr>
        <w:t xml:space="preserve">. </w:t>
      </w:r>
      <w:r>
        <w:t>Редактирование программной топологии</w:t>
      </w:r>
    </w:p>
    <w:p w14:paraId="76A014C3" w14:textId="5090C46C" w:rsidR="00D0168C" w:rsidRDefault="00D0168C" w:rsidP="0022471C">
      <w:pPr>
        <w:pStyle w:val="10"/>
      </w:pPr>
      <w:r>
        <w:t>Дождитесь появления окна редактирования программной топологии.</w:t>
      </w:r>
    </w:p>
    <w:p w14:paraId="22FC80F1" w14:textId="5A275F48" w:rsidR="00D0168C" w:rsidRDefault="00D0168C" w:rsidP="0022471C">
      <w:pPr>
        <w:pStyle w:val="10"/>
      </w:pPr>
      <w:r>
        <w:t>Внесите изменения в программную топологию.</w:t>
      </w:r>
    </w:p>
    <w:p w14:paraId="337F3F7F" w14:textId="1463AA16" w:rsidR="001D1853" w:rsidRPr="00FD1109" w:rsidRDefault="00A730EE" w:rsidP="00A730EE">
      <w:r w:rsidRPr="00A730EE">
        <w:t xml:space="preserve">Для подробной информации о редактировании </w:t>
      </w:r>
      <w:r>
        <w:t>программной топологии</w:t>
      </w:r>
      <w:r w:rsidRPr="00A730EE">
        <w:t xml:space="preserve"> см. п. </w:t>
      </w:r>
      <w:r>
        <w:fldChar w:fldCharType="begin"/>
      </w:r>
      <w:r>
        <w:instrText xml:space="preserve"> REF _Ref175659283 \r \h </w:instrText>
      </w:r>
      <w:r>
        <w:fldChar w:fldCharType="separate"/>
      </w:r>
      <w:r w:rsidR="009E7EEC">
        <w:t>2.10.11</w:t>
      </w:r>
      <w:r>
        <w:fldChar w:fldCharType="end"/>
      </w:r>
      <w:r w:rsidR="00EC755F">
        <w:t xml:space="preserve">, п. </w:t>
      </w:r>
      <w:r w:rsidR="00EC755F">
        <w:fldChar w:fldCharType="begin"/>
      </w:r>
      <w:r w:rsidR="00EC755F">
        <w:instrText xml:space="preserve"> REF _Ref178604791 \r \h </w:instrText>
      </w:r>
      <w:r w:rsidR="00EC755F">
        <w:fldChar w:fldCharType="separate"/>
      </w:r>
      <w:r w:rsidR="009E7EEC">
        <w:t>2.10.12</w:t>
      </w:r>
      <w:r w:rsidR="00EC755F">
        <w:fldChar w:fldCharType="end"/>
      </w:r>
      <w:r w:rsidR="00EC755F">
        <w:t xml:space="preserve"> и</w:t>
      </w:r>
      <w:r>
        <w:t xml:space="preserve"> п. </w:t>
      </w:r>
      <w:r>
        <w:fldChar w:fldCharType="begin"/>
      </w:r>
      <w:r>
        <w:instrText xml:space="preserve"> REF _Ref175659289 \r \h </w:instrText>
      </w:r>
      <w:r>
        <w:fldChar w:fldCharType="separate"/>
      </w:r>
      <w:r w:rsidR="009E7EEC">
        <w:t>2.10.14</w:t>
      </w:r>
      <w:r>
        <w:fldChar w:fldCharType="end"/>
      </w:r>
      <w:r>
        <w:t>.</w:t>
      </w:r>
    </w:p>
    <w:p w14:paraId="62F60EA0" w14:textId="07936C27" w:rsidR="002C55E5" w:rsidRDefault="002C55E5" w:rsidP="002C55E5">
      <w:pPr>
        <w:pStyle w:val="3"/>
        <w:rPr>
          <w:lang w:eastAsia="ru-RU"/>
        </w:rPr>
      </w:pPr>
      <w:bookmarkStart w:id="133" w:name="_Ref175659283"/>
      <w:bookmarkStart w:id="134" w:name="_Toc179456891"/>
      <w:r>
        <w:rPr>
          <w:lang w:eastAsia="ru-RU"/>
        </w:rPr>
        <w:t>Добавление экземпляра ПО</w:t>
      </w:r>
      <w:bookmarkEnd w:id="133"/>
      <w:bookmarkEnd w:id="134"/>
    </w:p>
    <w:p w14:paraId="1DD8312A" w14:textId="113579E5" w:rsidR="00FC0395" w:rsidRDefault="00FC0395" w:rsidP="00FC0395">
      <w:pPr>
        <w:rPr>
          <w:lang w:eastAsia="ru-RU"/>
        </w:rPr>
      </w:pPr>
      <w:r>
        <w:rPr>
          <w:lang w:eastAsia="ru-RU"/>
        </w:rPr>
        <w:t>Программная топология ресурса содержит экземпляры ПО уровней 1 и 2 в соответствии с иерархией моделей ПО.</w:t>
      </w:r>
    </w:p>
    <w:p w14:paraId="617D059E" w14:textId="67A5C86A" w:rsidR="00FC0395" w:rsidRDefault="00FC0395" w:rsidP="00FC0395">
      <w:pPr>
        <w:rPr>
          <w:lang w:eastAsia="ru-RU"/>
        </w:rPr>
      </w:pPr>
      <w:r>
        <w:rPr>
          <w:lang w:eastAsia="ru-RU"/>
        </w:rPr>
        <w:t>Добавление экземпляров ПО осуществляется в карточке ресурса на странице «Ресурсы».</w:t>
      </w:r>
    </w:p>
    <w:p w14:paraId="76502D0E" w14:textId="5E0688E9" w:rsidR="00FC0395" w:rsidRDefault="00FC0395" w:rsidP="00FC0395">
      <w:pPr>
        <w:rPr>
          <w:lang w:eastAsia="ru-RU"/>
        </w:rPr>
      </w:pPr>
      <w:r>
        <w:rPr>
          <w:lang w:eastAsia="ru-RU"/>
        </w:rPr>
        <w:t>Для добавления экземпляров ПО в программную топологию:</w:t>
      </w:r>
    </w:p>
    <w:p w14:paraId="7CDD591C" w14:textId="77777777" w:rsidR="00FC0395" w:rsidRDefault="00FC0395" w:rsidP="0022471C">
      <w:pPr>
        <w:pStyle w:val="10"/>
        <w:numPr>
          <w:ilvl w:val="0"/>
          <w:numId w:val="87"/>
        </w:numPr>
      </w:pPr>
      <w:r>
        <w:t>Выберите ресурс в списке ресурсов.</w:t>
      </w:r>
    </w:p>
    <w:p w14:paraId="52B07E15" w14:textId="52F1283D" w:rsidR="00FC0395" w:rsidRDefault="00FC0395" w:rsidP="0022471C">
      <w:pPr>
        <w:pStyle w:val="10"/>
      </w:pPr>
      <w:r>
        <w:t>Нажмите отмеченную кнопку (</w:t>
      </w:r>
      <w:r w:rsidR="00391CEE">
        <w:fldChar w:fldCharType="begin"/>
      </w:r>
      <w:r w:rsidR="00391CEE">
        <w:instrText xml:space="preserve"> REF _Ref178609992 \h </w:instrText>
      </w:r>
      <w:r w:rsidR="00391CEE">
        <w:fldChar w:fldCharType="separate"/>
      </w:r>
      <w:r w:rsidR="009E7EEC">
        <w:t xml:space="preserve">Рисунок </w:t>
      </w:r>
      <w:r w:rsidR="009E7EEC">
        <w:rPr>
          <w:noProof/>
        </w:rPr>
        <w:t>41</w:t>
      </w:r>
      <w:r w:rsidR="00391CEE">
        <w:fldChar w:fldCharType="end"/>
      </w:r>
      <w:r>
        <w:t>) и дождитесь появления окна редактирования программной топологии.</w:t>
      </w:r>
    </w:p>
    <w:p w14:paraId="57E1CFA8" w14:textId="36510EAD" w:rsidR="00FC0395" w:rsidRDefault="00FC0395" w:rsidP="0022471C">
      <w:pPr>
        <w:pStyle w:val="10"/>
      </w:pPr>
      <w:r>
        <w:t>Добавьте экземпляр ПО уровня 1</w:t>
      </w:r>
      <w:r w:rsidR="000B76BF" w:rsidRPr="000B76BF">
        <w:t xml:space="preserve"> (</w:t>
      </w:r>
      <w:r w:rsidR="000B76BF">
        <w:t xml:space="preserve">см. п. </w:t>
      </w:r>
      <w:r w:rsidR="000B76BF">
        <w:fldChar w:fldCharType="begin"/>
      </w:r>
      <w:r w:rsidR="000B76BF">
        <w:instrText xml:space="preserve"> REF _Ref178604498 \r \h </w:instrText>
      </w:r>
      <w:r w:rsidR="000B76BF">
        <w:fldChar w:fldCharType="separate"/>
      </w:r>
      <w:r w:rsidR="009E7EEC">
        <w:t>2.10.11.1</w:t>
      </w:r>
      <w:r w:rsidR="000B76BF">
        <w:fldChar w:fldCharType="end"/>
      </w:r>
      <w:r w:rsidR="000B76BF">
        <w:t>)</w:t>
      </w:r>
      <w:r>
        <w:t>.</w:t>
      </w:r>
    </w:p>
    <w:p w14:paraId="0CE84CAE" w14:textId="25708215" w:rsidR="00FC0395" w:rsidRDefault="00FC0395" w:rsidP="0022471C">
      <w:pPr>
        <w:pStyle w:val="10"/>
      </w:pPr>
      <w:r>
        <w:t>Добавьте один или несколько экземпляров ПО уровня 2</w:t>
      </w:r>
      <w:r w:rsidR="000B76BF">
        <w:t xml:space="preserve"> (см. п.</w:t>
      </w:r>
      <w:r w:rsidR="00391CEE">
        <w:t xml:space="preserve"> </w:t>
      </w:r>
      <w:r w:rsidR="00391CEE">
        <w:fldChar w:fldCharType="begin"/>
      </w:r>
      <w:r w:rsidR="00391CEE">
        <w:instrText xml:space="preserve"> REF _Ref178610061 \r \h </w:instrText>
      </w:r>
      <w:r w:rsidR="00391CEE">
        <w:fldChar w:fldCharType="separate"/>
      </w:r>
      <w:r w:rsidR="009E7EEC">
        <w:t>2.10.11.2</w:t>
      </w:r>
      <w:r w:rsidR="00391CEE">
        <w:fldChar w:fldCharType="end"/>
      </w:r>
      <w:r w:rsidR="000B76BF">
        <w:t>)</w:t>
      </w:r>
      <w:r>
        <w:t>.</w:t>
      </w:r>
    </w:p>
    <w:p w14:paraId="3DA8D415" w14:textId="629BE04F" w:rsidR="00FC0395" w:rsidRPr="00FC0395" w:rsidRDefault="00FC0395" w:rsidP="0022471C">
      <w:pPr>
        <w:pStyle w:val="10"/>
      </w:pPr>
      <w:r>
        <w:t>Нажмите кнопку «Сохранить».</w:t>
      </w:r>
    </w:p>
    <w:p w14:paraId="37AF4189" w14:textId="3BD0CB17" w:rsidR="00366F55" w:rsidRPr="0086207D" w:rsidRDefault="00C42FD7" w:rsidP="0086207D">
      <w:pPr>
        <w:pStyle w:val="4"/>
      </w:pPr>
      <w:bookmarkStart w:id="135" w:name="_Ref178604498"/>
      <w:r w:rsidRPr="0086207D">
        <w:t>Добавление экземпляра у</w:t>
      </w:r>
      <w:r w:rsidR="00366F55" w:rsidRPr="0086207D">
        <w:t>ровен</w:t>
      </w:r>
      <w:r w:rsidRPr="0086207D">
        <w:t>я</w:t>
      </w:r>
      <w:r w:rsidR="00366F55" w:rsidRPr="0086207D">
        <w:t xml:space="preserve"> 1</w:t>
      </w:r>
      <w:bookmarkEnd w:id="135"/>
    </w:p>
    <w:p w14:paraId="0459C763" w14:textId="2AF81C0C" w:rsidR="008C4200" w:rsidRDefault="008C4200" w:rsidP="008C4200">
      <w:pPr>
        <w:rPr>
          <w:lang w:eastAsia="ru-RU"/>
        </w:rPr>
      </w:pPr>
      <w:r>
        <w:rPr>
          <w:lang w:eastAsia="ru-RU"/>
        </w:rPr>
        <w:t>Для добавления экземпляра ПО уровня 1:</w:t>
      </w:r>
    </w:p>
    <w:p w14:paraId="0342CCF4" w14:textId="77777777" w:rsidR="008C4200" w:rsidRDefault="008C4200" w:rsidP="008C4200">
      <w:pPr>
        <w:rPr>
          <w:lang w:eastAsia="ru-RU"/>
        </w:rPr>
      </w:pPr>
      <w:r>
        <w:rPr>
          <w:lang w:eastAsia="ru-RU"/>
        </w:rPr>
        <w:t>Выберите экземпляр ПО, который требуется добавить в программную топологию, в списке экземпляров ПО уровня 1.</w:t>
      </w:r>
    </w:p>
    <w:p w14:paraId="34BD51A8" w14:textId="77777777" w:rsidR="008C4200" w:rsidRDefault="008C4200" w:rsidP="0022471C">
      <w:pPr>
        <w:pStyle w:val="10"/>
        <w:numPr>
          <w:ilvl w:val="0"/>
          <w:numId w:val="88"/>
        </w:numPr>
      </w:pPr>
      <w:r>
        <w:t>Зажмите левую кнопку мыши на экземпляре ПО уровня 1.</w:t>
      </w:r>
    </w:p>
    <w:p w14:paraId="5DF26988" w14:textId="77777777" w:rsidR="008C4200" w:rsidRDefault="008C4200" w:rsidP="0022471C">
      <w:pPr>
        <w:pStyle w:val="10"/>
      </w:pPr>
      <w:r>
        <w:t>Перетащите экземпляр ПО уровня 1 в правую область.</w:t>
      </w:r>
    </w:p>
    <w:p w14:paraId="37C76C89" w14:textId="77777777" w:rsidR="008C4200" w:rsidRDefault="008C4200" w:rsidP="0022471C">
      <w:pPr>
        <w:pStyle w:val="10"/>
      </w:pPr>
      <w:r>
        <w:t>Отпустите левую кнопку мыши в правой области.</w:t>
      </w:r>
    </w:p>
    <w:p w14:paraId="1513B62A" w14:textId="464B1CA2" w:rsidR="008C4200" w:rsidRDefault="008C4200" w:rsidP="0022471C">
      <w:pPr>
        <w:pStyle w:val="10"/>
      </w:pPr>
      <w:r>
        <w:t>Убедитесь, что экземпляр ПО уровня 1 появился в правой области.</w:t>
      </w:r>
    </w:p>
    <w:p w14:paraId="540C1130" w14:textId="3EF6B1DC" w:rsidR="008C4200" w:rsidRPr="008C4200" w:rsidRDefault="008C4200" w:rsidP="008C4200">
      <w:pPr>
        <w:rPr>
          <w:lang w:eastAsia="ru-RU"/>
        </w:rPr>
      </w:pPr>
      <w:r>
        <w:rPr>
          <w:lang w:eastAsia="ru-RU"/>
        </w:rPr>
        <w:t xml:space="preserve">Для редактирования параметров подключения экземпляра ПО уровня 1 см. </w:t>
      </w:r>
      <w:r w:rsidR="006D14EC">
        <w:rPr>
          <w:lang w:eastAsia="ru-RU"/>
        </w:rPr>
        <w:br/>
      </w:r>
      <w:r>
        <w:rPr>
          <w:lang w:eastAsia="ru-RU"/>
        </w:rPr>
        <w:t xml:space="preserve">п.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_Ref178604791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9E7EEC">
        <w:rPr>
          <w:lang w:eastAsia="ru-RU"/>
        </w:rPr>
        <w:t>2.10.12</w:t>
      </w:r>
      <w:r>
        <w:rPr>
          <w:lang w:eastAsia="ru-RU"/>
        </w:rPr>
        <w:fldChar w:fldCharType="end"/>
      </w:r>
      <w:r>
        <w:rPr>
          <w:lang w:eastAsia="ru-RU"/>
        </w:rPr>
        <w:t>.</w:t>
      </w:r>
    </w:p>
    <w:p w14:paraId="59EFCBBB" w14:textId="7A8617B2" w:rsidR="00C42FD7" w:rsidRDefault="00C42FD7" w:rsidP="0086207D">
      <w:pPr>
        <w:pStyle w:val="4"/>
      </w:pPr>
      <w:bookmarkStart w:id="136" w:name="_Ref178610061"/>
      <w:bookmarkStart w:id="137" w:name="_Ref175659285"/>
      <w:r>
        <w:t>Добавление экземпляра уровеня 2</w:t>
      </w:r>
      <w:bookmarkEnd w:id="136"/>
    </w:p>
    <w:p w14:paraId="7410FCE1" w14:textId="0D14BD51" w:rsidR="008C4200" w:rsidRDefault="008C4200" w:rsidP="008C4200">
      <w:pPr>
        <w:rPr>
          <w:lang w:eastAsia="ru-RU"/>
        </w:rPr>
      </w:pPr>
      <w:r>
        <w:rPr>
          <w:lang w:eastAsia="ru-RU"/>
        </w:rPr>
        <w:t>Список экземпляров ПО уровня 2 формируется на основе добавленного экземпляра ПО уровня 1. В случае, если экземпляр ПО уровня 1 не задан, в списке экземпляров ПО 2 уровня будут доступны все модели ПО уровня 2 из иерархии.</w:t>
      </w:r>
    </w:p>
    <w:p w14:paraId="18289826" w14:textId="6749DB46" w:rsidR="008C4200" w:rsidRDefault="008C4200" w:rsidP="008C4200">
      <w:pPr>
        <w:rPr>
          <w:lang w:eastAsia="ru-RU"/>
        </w:rPr>
      </w:pPr>
      <w:r>
        <w:rPr>
          <w:lang w:eastAsia="ru-RU"/>
        </w:rPr>
        <w:t>Для добавления экземпляра ПО уровня 2:</w:t>
      </w:r>
    </w:p>
    <w:p w14:paraId="68619D0E" w14:textId="77777777" w:rsidR="008C4200" w:rsidRDefault="008C4200" w:rsidP="0022471C">
      <w:pPr>
        <w:pStyle w:val="10"/>
        <w:numPr>
          <w:ilvl w:val="0"/>
          <w:numId w:val="89"/>
        </w:numPr>
      </w:pPr>
      <w:r>
        <w:lastRenderedPageBreak/>
        <w:t>Выберите экземпляр ПО, который требуется добавить в программную топологию, в списке экземпляров ПО уровня 2.</w:t>
      </w:r>
    </w:p>
    <w:p w14:paraId="03D30538" w14:textId="77777777" w:rsidR="008C4200" w:rsidRDefault="008C4200" w:rsidP="0022471C">
      <w:pPr>
        <w:pStyle w:val="10"/>
      </w:pPr>
      <w:r>
        <w:t>Зажмите левую кнопку мыши на экземпляре ПО уровня 2.</w:t>
      </w:r>
    </w:p>
    <w:p w14:paraId="517BF4BB" w14:textId="77777777" w:rsidR="008C4200" w:rsidRDefault="008C4200" w:rsidP="0022471C">
      <w:pPr>
        <w:pStyle w:val="10"/>
      </w:pPr>
      <w:r>
        <w:t>Перетащите экземпляр ПО уровня 2 в правую область.</w:t>
      </w:r>
    </w:p>
    <w:p w14:paraId="1B689D67" w14:textId="77777777" w:rsidR="008C4200" w:rsidRDefault="008C4200" w:rsidP="0022471C">
      <w:pPr>
        <w:pStyle w:val="10"/>
      </w:pPr>
      <w:r>
        <w:t>Отпустите левую кнопку мыши в правой области.</w:t>
      </w:r>
    </w:p>
    <w:p w14:paraId="0547F956" w14:textId="0EC4EC1A" w:rsidR="008C4200" w:rsidRDefault="008C4200" w:rsidP="0022471C">
      <w:pPr>
        <w:pStyle w:val="10"/>
      </w:pPr>
      <w:r>
        <w:t>Убедитесь, что экземпляр ПО уровня 2 появился в правой области.</w:t>
      </w:r>
    </w:p>
    <w:p w14:paraId="33A257C5" w14:textId="54AFF0F4" w:rsidR="00115F3C" w:rsidRPr="008C4200" w:rsidRDefault="00115F3C" w:rsidP="00115F3C">
      <w:r>
        <w:t xml:space="preserve">Для редактирования параметров подключения экземпляра ПО уровня 2 см. </w:t>
      </w:r>
      <w:r w:rsidR="006D14EC">
        <w:br/>
      </w:r>
      <w:r>
        <w:t>п. 3.9.12.</w:t>
      </w:r>
    </w:p>
    <w:p w14:paraId="636C422E" w14:textId="1AE18BBD" w:rsidR="002C55E5" w:rsidRDefault="002C55E5" w:rsidP="002C55E5">
      <w:pPr>
        <w:pStyle w:val="3"/>
        <w:rPr>
          <w:lang w:eastAsia="ru-RU"/>
        </w:rPr>
      </w:pPr>
      <w:bookmarkStart w:id="138" w:name="_Ref178604791"/>
      <w:bookmarkStart w:id="139" w:name="_Toc179456892"/>
      <w:r>
        <w:rPr>
          <w:lang w:eastAsia="ru-RU"/>
        </w:rPr>
        <w:t>Редактирование экземпляра ПО</w:t>
      </w:r>
      <w:bookmarkEnd w:id="137"/>
      <w:bookmarkEnd w:id="138"/>
      <w:bookmarkEnd w:id="139"/>
    </w:p>
    <w:p w14:paraId="6D89FD89" w14:textId="0A830FC3" w:rsidR="00865392" w:rsidRDefault="00865392" w:rsidP="00865392">
      <w:pPr>
        <w:rPr>
          <w:lang w:eastAsia="ru-RU"/>
        </w:rPr>
      </w:pPr>
      <w:r>
        <w:rPr>
          <w:lang w:eastAsia="ru-RU"/>
        </w:rPr>
        <w:t>В программной топологии ресурса экземплярам ПО любого уровня можно менять параметры подключения: указывать тип учетной записи, тип взаимодействия и номер порта.</w:t>
      </w:r>
    </w:p>
    <w:p w14:paraId="1DF60257" w14:textId="336C7F54" w:rsidR="00865392" w:rsidRDefault="00865392" w:rsidP="00865392">
      <w:pPr>
        <w:rPr>
          <w:lang w:eastAsia="ru-RU"/>
        </w:rPr>
      </w:pPr>
      <w:r>
        <w:rPr>
          <w:lang w:eastAsia="ru-RU"/>
        </w:rPr>
        <w:t>Редактирование параметров подключения экземпляров ПО осуществляется в карточке ресурса на странице «Ресурсы».</w:t>
      </w:r>
    </w:p>
    <w:p w14:paraId="666E774F" w14:textId="4A8BB16C" w:rsidR="00865392" w:rsidRDefault="00865392" w:rsidP="00865392">
      <w:pPr>
        <w:rPr>
          <w:lang w:eastAsia="ru-RU"/>
        </w:rPr>
      </w:pPr>
      <w:r>
        <w:rPr>
          <w:lang w:eastAsia="ru-RU"/>
        </w:rPr>
        <w:t>Для редактирования экземпляра ПО:</w:t>
      </w:r>
    </w:p>
    <w:p w14:paraId="36E3F0B6" w14:textId="3F0213C0" w:rsidR="00865392" w:rsidRDefault="00865392" w:rsidP="0022471C">
      <w:pPr>
        <w:pStyle w:val="10"/>
        <w:numPr>
          <w:ilvl w:val="0"/>
          <w:numId w:val="90"/>
        </w:numPr>
      </w:pPr>
      <w:r>
        <w:t>Выберите ресурс, экземпляр</w:t>
      </w:r>
      <w:r w:rsidR="004D0A28">
        <w:t xml:space="preserve"> </w:t>
      </w:r>
      <w:r>
        <w:t>ПО которого требуется удалить, в списке ресурсов.</w:t>
      </w:r>
    </w:p>
    <w:p w14:paraId="2FCEE4C2" w14:textId="3AFF588C" w:rsidR="00D43C58" w:rsidRDefault="00865392" w:rsidP="0022471C">
      <w:pPr>
        <w:pStyle w:val="10"/>
      </w:pPr>
      <w:r>
        <w:t>Нажмите отмеченную кнопку (</w:t>
      </w:r>
      <w:r w:rsidR="00D43C58">
        <w:fldChar w:fldCharType="begin"/>
      </w:r>
      <w:r w:rsidR="00D43C58">
        <w:instrText xml:space="preserve"> REF _Ref178609992 \h </w:instrText>
      </w:r>
      <w:r w:rsidR="00D43C58">
        <w:fldChar w:fldCharType="separate"/>
      </w:r>
      <w:r w:rsidR="009E7EEC">
        <w:t xml:space="preserve">Рисунок </w:t>
      </w:r>
      <w:r w:rsidR="009E7EEC">
        <w:rPr>
          <w:noProof/>
        </w:rPr>
        <w:t>41</w:t>
      </w:r>
      <w:r w:rsidR="00D43C58">
        <w:fldChar w:fldCharType="end"/>
      </w:r>
      <w:r>
        <w:t>) и дождитесь появления окна редактирования программной топологии.</w:t>
      </w:r>
    </w:p>
    <w:p w14:paraId="022AC951" w14:textId="77777777" w:rsidR="0010406B" w:rsidRDefault="00865392" w:rsidP="0022471C">
      <w:pPr>
        <w:pStyle w:val="10"/>
      </w:pPr>
      <w:r>
        <w:t>Нажмите на экземпляр ПО, который требуется отредактировать, в программной топологии ресурса</w:t>
      </w:r>
      <w:r w:rsidR="0010406B">
        <w:t xml:space="preserve">. </w:t>
      </w:r>
    </w:p>
    <w:p w14:paraId="5A9DE8AE" w14:textId="40E6D3C9" w:rsidR="00865392" w:rsidRDefault="0010406B" w:rsidP="0022471C">
      <w:pPr>
        <w:pStyle w:val="10"/>
      </w:pPr>
      <w:r>
        <w:t>Д</w:t>
      </w:r>
      <w:r w:rsidR="00865392">
        <w:t>ождитесь появления окна свойств</w:t>
      </w:r>
      <w:r w:rsidR="00282A0F">
        <w:t xml:space="preserve"> экземпляра ПО (</w:t>
      </w:r>
      <w:r w:rsidR="00282A0F">
        <w:fldChar w:fldCharType="begin"/>
      </w:r>
      <w:r w:rsidR="00282A0F">
        <w:instrText xml:space="preserve"> REF _Ref178930648 \h </w:instrText>
      </w:r>
      <w:r w:rsidR="00282A0F">
        <w:fldChar w:fldCharType="separate"/>
      </w:r>
      <w:r w:rsidR="009E7EEC">
        <w:t xml:space="preserve">Рисунок </w:t>
      </w:r>
      <w:r w:rsidR="009E7EEC">
        <w:rPr>
          <w:noProof/>
        </w:rPr>
        <w:t>42</w:t>
      </w:r>
      <w:r w:rsidR="00282A0F">
        <w:fldChar w:fldCharType="end"/>
      </w:r>
      <w:r w:rsidR="00282A0F">
        <w:t>)</w:t>
      </w:r>
      <w:r w:rsidR="00865392">
        <w:t>.</w:t>
      </w:r>
    </w:p>
    <w:p w14:paraId="5F4EB1C7" w14:textId="77777777" w:rsidR="0010406B" w:rsidRDefault="0010406B" w:rsidP="0010406B">
      <w:pPr>
        <w:keepNext/>
        <w:jc w:val="center"/>
      </w:pPr>
      <w:r>
        <w:rPr>
          <w:noProof/>
        </w:rPr>
        <w:drawing>
          <wp:inline distT="0" distB="0" distL="0" distR="0" wp14:anchorId="1EA1A5DE" wp14:editId="2274FF6F">
            <wp:extent cx="2736000" cy="3218394"/>
            <wp:effectExtent l="38100" t="76200" r="121920" b="774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321839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5D8FB" w14:textId="08AB64C2" w:rsidR="0010406B" w:rsidRDefault="0010406B" w:rsidP="00CC4054">
      <w:pPr>
        <w:pStyle w:val="affe"/>
      </w:pPr>
      <w:bookmarkStart w:id="140" w:name="_Ref178930648"/>
      <w:r>
        <w:t xml:space="preserve">Рисунок </w:t>
      </w:r>
      <w:fldSimple w:instr=" SEQ Рисунок \* ARABIC ">
        <w:r w:rsidR="009E7EEC">
          <w:rPr>
            <w:noProof/>
          </w:rPr>
          <w:t>42</w:t>
        </w:r>
      </w:fldSimple>
      <w:bookmarkEnd w:id="140"/>
      <w:r>
        <w:t>. Редактирование экземпляра ПО</w:t>
      </w:r>
    </w:p>
    <w:p w14:paraId="6F1E0442" w14:textId="77777777" w:rsidR="00446FD4" w:rsidRPr="00446FD4" w:rsidRDefault="00446FD4" w:rsidP="00446FD4"/>
    <w:p w14:paraId="1B4FEE01" w14:textId="34EE0663" w:rsidR="006222C2" w:rsidRDefault="00865392" w:rsidP="0022471C">
      <w:pPr>
        <w:pStyle w:val="10"/>
      </w:pPr>
      <w:r>
        <w:lastRenderedPageBreak/>
        <w:t>Выберите тип учетной записи.</w:t>
      </w:r>
      <w:r w:rsidR="005F0C44">
        <w:t xml:space="preserve"> Если выбрана локальная УЗ, требуется ввести логин и пароль. Если выбрана глобальная УЗ, требуется выбрать ее из выпадающего списка.</w:t>
      </w:r>
    </w:p>
    <w:p w14:paraId="12156874" w14:textId="307A310F" w:rsidR="00865392" w:rsidRDefault="00865392" w:rsidP="0022471C">
      <w:pPr>
        <w:pStyle w:val="10"/>
      </w:pPr>
      <w:r>
        <w:t>Выберите тип взаимодействия.</w:t>
      </w:r>
    </w:p>
    <w:p w14:paraId="5A54DC31" w14:textId="77777777" w:rsidR="00865392" w:rsidRDefault="00865392" w:rsidP="0022471C">
      <w:pPr>
        <w:pStyle w:val="10"/>
      </w:pPr>
      <w:r>
        <w:t>Введите номер порта.</w:t>
      </w:r>
    </w:p>
    <w:p w14:paraId="4839D211" w14:textId="33C1EC4F" w:rsidR="00865392" w:rsidRPr="00865392" w:rsidRDefault="00865392" w:rsidP="0022471C">
      <w:pPr>
        <w:pStyle w:val="10"/>
      </w:pPr>
      <w:r>
        <w:t>Нажмите кнопку «Сохранить».</w:t>
      </w:r>
    </w:p>
    <w:p w14:paraId="0D7B0191" w14:textId="2DE020CF" w:rsidR="002C55E5" w:rsidRDefault="002C55E5" w:rsidP="002C55E5">
      <w:pPr>
        <w:pStyle w:val="3"/>
        <w:rPr>
          <w:lang w:eastAsia="ru-RU"/>
        </w:rPr>
      </w:pPr>
      <w:bookmarkStart w:id="141" w:name="_Toc179456893"/>
      <w:r>
        <w:rPr>
          <w:lang w:eastAsia="ru-RU"/>
        </w:rPr>
        <w:t>Импорт и экспорт ресурсов</w:t>
      </w:r>
      <w:bookmarkEnd w:id="141"/>
    </w:p>
    <w:p w14:paraId="28D0438F" w14:textId="2C23B5AB" w:rsidR="00020D2D" w:rsidRDefault="00020D2D" w:rsidP="00020D2D">
      <w:pPr>
        <w:rPr>
          <w:lang w:eastAsia="ru-RU"/>
        </w:rPr>
      </w:pPr>
      <w:r>
        <w:rPr>
          <w:lang w:eastAsia="ru-RU"/>
        </w:rPr>
        <w:t>Ресурсы можно импортировать и экспортировать внутри разделов.</w:t>
      </w:r>
    </w:p>
    <w:p w14:paraId="53338A72" w14:textId="5DF03E86" w:rsidR="00020D2D" w:rsidRDefault="00020D2D" w:rsidP="004D0A28">
      <w:pPr>
        <w:rPr>
          <w:lang w:eastAsia="ru-RU"/>
        </w:rPr>
      </w:pPr>
      <w:r>
        <w:rPr>
          <w:lang w:eastAsia="ru-RU"/>
        </w:rPr>
        <w:t>Импорт ресурса позволяет загрузить его данные в систему из файла формата CSV. Экспорт ресурса позволяет сохранить его данные в файл формата CSV.</w:t>
      </w:r>
    </w:p>
    <w:p w14:paraId="40C62E60" w14:textId="70FD1F3C" w:rsidR="00020D2D" w:rsidRDefault="00020D2D" w:rsidP="00020D2D">
      <w:pPr>
        <w:rPr>
          <w:lang w:eastAsia="ru-RU"/>
        </w:rPr>
      </w:pPr>
      <w:r>
        <w:rPr>
          <w:lang w:eastAsia="ru-RU"/>
        </w:rPr>
        <w:t>Импорт и экспорт доступны через контекстное меню раздела с ресурсами.</w:t>
      </w:r>
    </w:p>
    <w:p w14:paraId="1181C57B" w14:textId="59DE633F" w:rsidR="00A2735B" w:rsidRDefault="00A2735B" w:rsidP="0086207D">
      <w:pPr>
        <w:pStyle w:val="4"/>
      </w:pPr>
      <w:r>
        <w:t>Содержимое файла</w:t>
      </w:r>
      <w:r w:rsidR="00F514FA">
        <w:t xml:space="preserve"> экспорта</w:t>
      </w:r>
    </w:p>
    <w:p w14:paraId="43925C7A" w14:textId="46E94978" w:rsidR="00C21670" w:rsidRDefault="00A67906" w:rsidP="00C21670">
      <w:pPr>
        <w:rPr>
          <w:lang w:eastAsia="ru-RU"/>
        </w:rPr>
      </w:pPr>
      <w:r w:rsidRPr="00A67906">
        <w:rPr>
          <w:lang w:eastAsia="ru-RU"/>
        </w:rPr>
        <w:t>CSV-файл экспорта ресурсов состоит из заголовка, который задает название полей, и строк с данными. Данные разделены запятыми</w:t>
      </w:r>
      <w:r w:rsidR="00C41048">
        <w:rPr>
          <w:lang w:eastAsia="ru-RU"/>
        </w:rPr>
        <w:t xml:space="preserve"> (</w:t>
      </w:r>
      <w:r w:rsidR="007A6339">
        <w:rPr>
          <w:lang w:eastAsia="ru-RU"/>
        </w:rPr>
        <w:fldChar w:fldCharType="begin"/>
      </w:r>
      <w:r w:rsidR="007A6339">
        <w:rPr>
          <w:lang w:eastAsia="ru-RU"/>
        </w:rPr>
        <w:instrText xml:space="preserve"> REF _Ref178930870 \h </w:instrText>
      </w:r>
      <w:r w:rsidR="007A6339">
        <w:rPr>
          <w:lang w:eastAsia="ru-RU"/>
        </w:rPr>
      </w:r>
      <w:r w:rsidR="007A6339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43</w:t>
      </w:r>
      <w:r w:rsidR="007A6339">
        <w:rPr>
          <w:lang w:eastAsia="ru-RU"/>
        </w:rPr>
        <w:fldChar w:fldCharType="end"/>
      </w:r>
      <w:r w:rsidR="00C41048">
        <w:rPr>
          <w:lang w:eastAsia="ru-RU"/>
        </w:rPr>
        <w:t>)</w:t>
      </w:r>
      <w:r w:rsidRPr="00A67906">
        <w:rPr>
          <w:lang w:eastAsia="ru-RU"/>
        </w:rPr>
        <w:t>.</w:t>
      </w:r>
    </w:p>
    <w:p w14:paraId="3033B1FC" w14:textId="77777777" w:rsidR="00C41048" w:rsidRDefault="00C41048" w:rsidP="000577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2BA6DC" wp14:editId="0529900C">
            <wp:extent cx="5868000" cy="407134"/>
            <wp:effectExtent l="38100" t="76200" r="114300" b="692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0713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0AE6A" w14:textId="5F03C6CE" w:rsidR="00C41048" w:rsidRPr="00C41048" w:rsidRDefault="00C41048" w:rsidP="00CC4054">
      <w:pPr>
        <w:pStyle w:val="affe"/>
        <w:rPr>
          <w:lang w:eastAsia="ru-RU"/>
        </w:rPr>
      </w:pPr>
      <w:bookmarkStart w:id="142" w:name="_Ref178930870"/>
      <w:r>
        <w:t xml:space="preserve">Рисунок </w:t>
      </w:r>
      <w:fldSimple w:instr=" SEQ Рисунок \* ARABIC ">
        <w:r w:rsidR="009E7EEC">
          <w:rPr>
            <w:noProof/>
          </w:rPr>
          <w:t>43</w:t>
        </w:r>
      </w:fldSimple>
      <w:bookmarkEnd w:id="142"/>
      <w:r>
        <w:t xml:space="preserve">. </w:t>
      </w:r>
      <w:r w:rsidR="007A6339">
        <w:t>Пример</w:t>
      </w:r>
      <w:r>
        <w:t xml:space="preserve"> экспортированного </w:t>
      </w:r>
      <w:r>
        <w:rPr>
          <w:lang w:val="en-US"/>
        </w:rPr>
        <w:t>CSV</w:t>
      </w:r>
      <w:r w:rsidRPr="00C41048">
        <w:t>-</w:t>
      </w:r>
      <w:r>
        <w:t>файла ресурсов</w:t>
      </w:r>
    </w:p>
    <w:p w14:paraId="5EDC22FF" w14:textId="298B2F83" w:rsidR="00BD39F3" w:rsidRDefault="00A67906" w:rsidP="00C278A3">
      <w:pPr>
        <w:rPr>
          <w:lang w:eastAsia="ru-RU"/>
        </w:rPr>
      </w:pPr>
      <w:r>
        <w:rPr>
          <w:lang w:eastAsia="ru-RU"/>
        </w:rPr>
        <w:t>Поля, которые объявлены в</w:t>
      </w:r>
      <w:r w:rsidRPr="00A67906">
        <w:rPr>
          <w:lang w:eastAsia="ru-RU"/>
        </w:rPr>
        <w:t xml:space="preserve"> заголовке CSV-файла</w:t>
      </w:r>
      <w:r>
        <w:rPr>
          <w:lang w:eastAsia="ru-RU"/>
        </w:rPr>
        <w:t>, представлены в таблице</w:t>
      </w:r>
      <w:r w:rsidR="00C278A3">
        <w:rPr>
          <w:lang w:eastAsia="ru-RU"/>
        </w:rPr>
        <w:t xml:space="preserve"> (</w:t>
      </w:r>
      <w:r w:rsidR="00C278A3">
        <w:rPr>
          <w:lang w:eastAsia="ru-RU"/>
        </w:rPr>
        <w:fldChar w:fldCharType="begin"/>
      </w:r>
      <w:r w:rsidR="00C278A3">
        <w:rPr>
          <w:lang w:eastAsia="ru-RU"/>
        </w:rPr>
        <w:instrText xml:space="preserve"> REF _Ref178934923 \h </w:instrText>
      </w:r>
      <w:r w:rsidR="00C278A3">
        <w:rPr>
          <w:lang w:eastAsia="ru-RU"/>
        </w:rPr>
      </w:r>
      <w:r w:rsidR="00C278A3">
        <w:rPr>
          <w:lang w:eastAsia="ru-RU"/>
        </w:rPr>
        <w:fldChar w:fldCharType="separate"/>
      </w:r>
      <w:r w:rsidR="009E7EEC">
        <w:t xml:space="preserve">Таблица </w:t>
      </w:r>
      <w:r w:rsidR="009E7EEC">
        <w:rPr>
          <w:noProof/>
        </w:rPr>
        <w:t>1</w:t>
      </w:r>
      <w:r w:rsidR="00C278A3">
        <w:rPr>
          <w:lang w:eastAsia="ru-RU"/>
        </w:rPr>
        <w:fldChar w:fldCharType="end"/>
      </w:r>
      <w:r w:rsidR="00C278A3">
        <w:rPr>
          <w:lang w:eastAsia="ru-RU"/>
        </w:rPr>
        <w:t>).</w:t>
      </w:r>
      <w:bookmarkStart w:id="143" w:name="_Ref178610801"/>
    </w:p>
    <w:p w14:paraId="5961542E" w14:textId="0A527106" w:rsidR="00B9451C" w:rsidRPr="000C59F8" w:rsidRDefault="00B9451C" w:rsidP="001A4896">
      <w:pPr>
        <w:pStyle w:val="af6"/>
      </w:pPr>
      <w:bookmarkStart w:id="144" w:name="_Ref178934923"/>
      <w:r>
        <w:t xml:space="preserve">Таблица </w:t>
      </w:r>
      <w:r w:rsidR="009E7EEC">
        <w:fldChar w:fldCharType="begin"/>
      </w:r>
      <w:r w:rsidR="009E7EEC">
        <w:instrText xml:space="preserve"> SEQ Таблица \* ARABIC </w:instrText>
      </w:r>
      <w:r w:rsidR="009E7EEC">
        <w:fldChar w:fldCharType="separate"/>
      </w:r>
      <w:r w:rsidR="009E7EEC">
        <w:rPr>
          <w:noProof/>
        </w:rPr>
        <w:t>1</w:t>
      </w:r>
      <w:r w:rsidR="009E7EEC">
        <w:rPr>
          <w:noProof/>
        </w:rPr>
        <w:fldChar w:fldCharType="end"/>
      </w:r>
      <w:bookmarkEnd w:id="143"/>
      <w:bookmarkEnd w:id="144"/>
      <w:r>
        <w:t>. Заголовки</w:t>
      </w:r>
      <w:r w:rsidR="000C59F8">
        <w:t xml:space="preserve"> экспортируемого</w:t>
      </w:r>
      <w:r>
        <w:t xml:space="preserve"> </w:t>
      </w:r>
      <w:r>
        <w:rPr>
          <w:lang w:val="en-US"/>
        </w:rPr>
        <w:t>CSV</w:t>
      </w:r>
      <w:r w:rsidRPr="000C59F8">
        <w:t>-</w:t>
      </w:r>
      <w:r>
        <w:t>файла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464"/>
        <w:gridCol w:w="6475"/>
      </w:tblGrid>
      <w:tr w:rsidR="00C21670" w14:paraId="615EBF70" w14:textId="77777777" w:rsidTr="00C21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"/>
          <w:tblHeader/>
          <w:jc w:val="center"/>
        </w:trPr>
        <w:tc>
          <w:tcPr>
            <w:tcW w:w="0" w:type="auto"/>
            <w:vAlign w:val="center"/>
          </w:tcPr>
          <w:p w14:paraId="38635970" w14:textId="676C2143" w:rsidR="00C21670" w:rsidRPr="00D44B82" w:rsidRDefault="00C21670" w:rsidP="00D85265">
            <w:pPr>
              <w:spacing w:after="120"/>
              <w:jc w:val="center"/>
              <w:rPr>
                <w:rFonts w:cs="Arial"/>
                <w:b/>
                <w:sz w:val="22"/>
                <w:szCs w:val="22"/>
              </w:rPr>
            </w:pPr>
            <w:r w:rsidRPr="00C21670">
              <w:rPr>
                <w:rFonts w:cs="Arial"/>
                <w:b/>
                <w:sz w:val="22"/>
                <w:szCs w:val="22"/>
              </w:rPr>
              <w:t>Поле</w:t>
            </w:r>
          </w:p>
        </w:tc>
        <w:tc>
          <w:tcPr>
            <w:tcW w:w="0" w:type="auto"/>
            <w:vAlign w:val="center"/>
          </w:tcPr>
          <w:p w14:paraId="566AFC52" w14:textId="2AA52CCB" w:rsidR="00C21670" w:rsidRPr="00D44B82" w:rsidRDefault="00C21670" w:rsidP="00D85265">
            <w:pPr>
              <w:spacing w:after="120"/>
              <w:jc w:val="left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Описание</w:t>
            </w:r>
          </w:p>
        </w:tc>
      </w:tr>
      <w:tr w:rsidR="00C21670" w:rsidRPr="00241D67" w14:paraId="3BD58C87" w14:textId="77777777" w:rsidTr="00C21670">
        <w:trPr>
          <w:trHeight w:val="163"/>
          <w:jc w:val="center"/>
        </w:trPr>
        <w:tc>
          <w:tcPr>
            <w:tcW w:w="0" w:type="auto"/>
          </w:tcPr>
          <w:p w14:paraId="0AE309E0" w14:textId="4F72702B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id</w:t>
            </w:r>
          </w:p>
        </w:tc>
        <w:tc>
          <w:tcPr>
            <w:tcW w:w="0" w:type="auto"/>
          </w:tcPr>
          <w:p w14:paraId="42FE9637" w14:textId="7445F34A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Идентификатор объекта дерева ресурсов</w:t>
            </w:r>
          </w:p>
        </w:tc>
      </w:tr>
      <w:tr w:rsidR="00C21670" w:rsidRPr="00241D67" w14:paraId="4CDC27F2" w14:textId="77777777" w:rsidTr="00C21670">
        <w:trPr>
          <w:trHeight w:val="163"/>
          <w:jc w:val="center"/>
        </w:trPr>
        <w:tc>
          <w:tcPr>
            <w:tcW w:w="0" w:type="auto"/>
          </w:tcPr>
          <w:p w14:paraId="040B4E4F" w14:textId="3A935DA3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title</w:t>
            </w:r>
          </w:p>
        </w:tc>
        <w:tc>
          <w:tcPr>
            <w:tcW w:w="0" w:type="auto"/>
          </w:tcPr>
          <w:p w14:paraId="40C7D250" w14:textId="427C0484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Наименование объекта</w:t>
            </w:r>
          </w:p>
        </w:tc>
      </w:tr>
      <w:tr w:rsidR="00C21670" w:rsidRPr="00241D67" w14:paraId="46DEA024" w14:textId="77777777" w:rsidTr="00C21670">
        <w:trPr>
          <w:trHeight w:val="163"/>
          <w:jc w:val="center"/>
        </w:trPr>
        <w:tc>
          <w:tcPr>
            <w:tcW w:w="0" w:type="auto"/>
          </w:tcPr>
          <w:p w14:paraId="7898CB2B" w14:textId="2AC60EAD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parent_id</w:t>
            </w:r>
          </w:p>
        </w:tc>
        <w:tc>
          <w:tcPr>
            <w:tcW w:w="0" w:type="auto"/>
          </w:tcPr>
          <w:p w14:paraId="18B730FA" w14:textId="0B2DCAB5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Идентификатор родительского объекта в дереве ресурсов</w:t>
            </w:r>
          </w:p>
        </w:tc>
      </w:tr>
      <w:tr w:rsidR="00C21670" w:rsidRPr="00241D67" w14:paraId="2D910011" w14:textId="77777777" w:rsidTr="00C21670">
        <w:trPr>
          <w:trHeight w:val="163"/>
          <w:jc w:val="center"/>
        </w:trPr>
        <w:tc>
          <w:tcPr>
            <w:tcW w:w="0" w:type="auto"/>
          </w:tcPr>
          <w:p w14:paraId="5EF60EE6" w14:textId="76C63CA5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order</w:t>
            </w:r>
          </w:p>
        </w:tc>
        <w:tc>
          <w:tcPr>
            <w:tcW w:w="0" w:type="auto"/>
          </w:tcPr>
          <w:p w14:paraId="20A67987" w14:textId="2E117D4E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Порядковый номер данного объекта в подразделе</w:t>
            </w:r>
          </w:p>
        </w:tc>
      </w:tr>
      <w:tr w:rsidR="00C21670" w:rsidRPr="00241D67" w14:paraId="1D2BD67D" w14:textId="77777777" w:rsidTr="00C21670">
        <w:trPr>
          <w:trHeight w:val="163"/>
          <w:jc w:val="center"/>
        </w:trPr>
        <w:tc>
          <w:tcPr>
            <w:tcW w:w="0" w:type="auto"/>
          </w:tcPr>
          <w:p w14:paraId="16F3F274" w14:textId="7000DA72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resource_id</w:t>
            </w:r>
          </w:p>
        </w:tc>
        <w:tc>
          <w:tcPr>
            <w:tcW w:w="0" w:type="auto"/>
          </w:tcPr>
          <w:p w14:paraId="27A918DE" w14:textId="6BC941B2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Идентификатор ресурса</w:t>
            </w:r>
          </w:p>
        </w:tc>
      </w:tr>
      <w:tr w:rsidR="00C21670" w:rsidRPr="00241D67" w14:paraId="166B52BB" w14:textId="77777777" w:rsidTr="00C21670">
        <w:trPr>
          <w:trHeight w:val="163"/>
          <w:jc w:val="center"/>
        </w:trPr>
        <w:tc>
          <w:tcPr>
            <w:tcW w:w="0" w:type="auto"/>
          </w:tcPr>
          <w:p w14:paraId="4CA1140B" w14:textId="22EA344A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has_children</w:t>
            </w:r>
          </w:p>
        </w:tc>
        <w:tc>
          <w:tcPr>
            <w:tcW w:w="0" w:type="auto"/>
          </w:tcPr>
          <w:p w14:paraId="52D42A84" w14:textId="77777777" w:rsidR="00601238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Наличие дочерних объектов: </w:t>
            </w:r>
          </w:p>
          <w:p w14:paraId="602526CF" w14:textId="571FFE6A" w:rsidR="00601238" w:rsidRPr="00601238" w:rsidRDefault="00C21670" w:rsidP="0022471C">
            <w:pPr>
              <w:pStyle w:val="a2"/>
            </w:pPr>
            <w:r w:rsidRPr="00601238">
              <w:t>TRUE (есть объекты)</w:t>
            </w:r>
            <w:r w:rsidR="00F2515E">
              <w:rPr>
                <w:lang w:val="en-US"/>
              </w:rPr>
              <w:t>;</w:t>
            </w:r>
          </w:p>
          <w:p w14:paraId="5A8AB5BF" w14:textId="017011A3" w:rsidR="00C21670" w:rsidRPr="00C21670" w:rsidRDefault="00C21670" w:rsidP="0022471C">
            <w:pPr>
              <w:pStyle w:val="a2"/>
            </w:pPr>
            <w:r w:rsidRPr="00601238">
              <w:t>FALSE (нет объектов)</w:t>
            </w:r>
            <w:r w:rsidR="00F2515E">
              <w:rPr>
                <w:lang w:val="en-US"/>
              </w:rPr>
              <w:t>.</w:t>
            </w:r>
          </w:p>
        </w:tc>
      </w:tr>
      <w:tr w:rsidR="00C21670" w:rsidRPr="00241D67" w14:paraId="256EEB42" w14:textId="77777777" w:rsidTr="00C21670">
        <w:trPr>
          <w:trHeight w:val="163"/>
          <w:jc w:val="center"/>
        </w:trPr>
        <w:tc>
          <w:tcPr>
            <w:tcW w:w="0" w:type="auto"/>
          </w:tcPr>
          <w:p w14:paraId="780B2109" w14:textId="1BBF318A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score</w:t>
            </w:r>
          </w:p>
        </w:tc>
        <w:tc>
          <w:tcPr>
            <w:tcW w:w="0" w:type="auto"/>
          </w:tcPr>
          <w:p w14:paraId="5DFF47B6" w14:textId="10DC4C6F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Оценка ресурса по результатам аудита</w:t>
            </w:r>
          </w:p>
        </w:tc>
      </w:tr>
      <w:tr w:rsidR="00C21670" w:rsidRPr="00241D67" w14:paraId="02B67173" w14:textId="77777777" w:rsidTr="00C21670">
        <w:trPr>
          <w:trHeight w:val="163"/>
          <w:jc w:val="center"/>
        </w:trPr>
        <w:tc>
          <w:tcPr>
            <w:tcW w:w="0" w:type="auto"/>
          </w:tcPr>
          <w:p w14:paraId="6A077B32" w14:textId="5BAA6AC3" w:rsidR="00C21670" w:rsidRPr="00C21670" w:rsidRDefault="009E7EEC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hyperlink r:id="rId52" w:anchor="data-format-table" w:history="1">
              <w:r w:rsidR="00C21670" w:rsidRPr="00C21670">
                <w:rPr>
                  <w:rFonts w:cs="Arial"/>
                  <w:sz w:val="22"/>
                  <w:szCs w:val="22"/>
                </w:rPr>
                <w:t>data</w:t>
              </w:r>
            </w:hyperlink>
          </w:p>
        </w:tc>
        <w:tc>
          <w:tcPr>
            <w:tcW w:w="0" w:type="auto"/>
          </w:tcPr>
          <w:p w14:paraId="3C0E1132" w14:textId="2AA0A108" w:rsidR="00C21670" w:rsidRPr="00E7023A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E7023A">
              <w:rPr>
                <w:rFonts w:cs="Arial"/>
                <w:sz w:val="22"/>
                <w:szCs w:val="22"/>
              </w:rPr>
              <w:t>Описание параметров ресурса в формате JSON</w:t>
            </w:r>
            <w:r w:rsidR="00D7030D" w:rsidRPr="00E7023A">
              <w:rPr>
                <w:rFonts w:cs="Arial"/>
                <w:sz w:val="22"/>
                <w:szCs w:val="22"/>
              </w:rPr>
              <w:t xml:space="preserve"> (</w:t>
            </w:r>
            <w:r w:rsidR="00D7030D" w:rsidRPr="00E7023A">
              <w:rPr>
                <w:rFonts w:cs="Arial"/>
                <w:sz w:val="22"/>
                <w:szCs w:val="22"/>
              </w:rPr>
              <w:fldChar w:fldCharType="begin"/>
            </w:r>
            <w:r w:rsidR="00D7030D" w:rsidRPr="00E7023A">
              <w:rPr>
                <w:rFonts w:cs="Arial"/>
                <w:sz w:val="22"/>
                <w:szCs w:val="22"/>
              </w:rPr>
              <w:instrText xml:space="preserve"> REF _Ref178611556 \h </w:instrText>
            </w:r>
            <w:r w:rsidR="00E7023A">
              <w:rPr>
                <w:rFonts w:cs="Arial"/>
                <w:sz w:val="22"/>
                <w:szCs w:val="22"/>
              </w:rPr>
              <w:instrText xml:space="preserve"> \* MERGEFORMAT </w:instrText>
            </w:r>
            <w:r w:rsidR="00D7030D" w:rsidRPr="00E7023A">
              <w:rPr>
                <w:rFonts w:cs="Arial"/>
                <w:sz w:val="22"/>
                <w:szCs w:val="22"/>
              </w:rPr>
            </w:r>
            <w:r w:rsidR="00D7030D" w:rsidRPr="00E7023A">
              <w:rPr>
                <w:rFonts w:cs="Arial"/>
                <w:sz w:val="22"/>
                <w:szCs w:val="22"/>
              </w:rPr>
              <w:fldChar w:fldCharType="separate"/>
            </w:r>
            <w:r w:rsidR="009E7EEC" w:rsidRPr="009E7EEC">
              <w:rPr>
                <w:sz w:val="22"/>
                <w:szCs w:val="22"/>
              </w:rPr>
              <w:t xml:space="preserve">Таблица </w:t>
            </w:r>
            <w:r w:rsidR="009E7EEC" w:rsidRPr="009E7EEC">
              <w:rPr>
                <w:noProof/>
                <w:sz w:val="22"/>
                <w:szCs w:val="22"/>
              </w:rPr>
              <w:t>2</w:t>
            </w:r>
            <w:r w:rsidR="00D7030D" w:rsidRPr="00E7023A">
              <w:rPr>
                <w:rFonts w:cs="Arial"/>
                <w:sz w:val="22"/>
                <w:szCs w:val="22"/>
              </w:rPr>
              <w:fldChar w:fldCharType="end"/>
            </w:r>
            <w:r w:rsidR="00D7030D" w:rsidRPr="00E7023A">
              <w:rPr>
                <w:rFonts w:cs="Arial"/>
                <w:sz w:val="22"/>
                <w:szCs w:val="22"/>
              </w:rPr>
              <w:t>)</w:t>
            </w:r>
          </w:p>
        </w:tc>
      </w:tr>
      <w:tr w:rsidR="00C21670" w:rsidRPr="00241D67" w14:paraId="7FDE98C8" w14:textId="77777777" w:rsidTr="00C21670">
        <w:trPr>
          <w:trHeight w:val="163"/>
          <w:jc w:val="center"/>
        </w:trPr>
        <w:tc>
          <w:tcPr>
            <w:tcW w:w="0" w:type="auto"/>
          </w:tcPr>
          <w:p w14:paraId="4AABEEB3" w14:textId="0A1CB56D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type</w:t>
            </w:r>
          </w:p>
        </w:tc>
        <w:tc>
          <w:tcPr>
            <w:tcW w:w="0" w:type="auto"/>
          </w:tcPr>
          <w:p w14:paraId="0F479281" w14:textId="77777777" w:rsidR="00831FE8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Тип объекта: </w:t>
            </w:r>
          </w:p>
          <w:p w14:paraId="6A278359" w14:textId="77777777" w:rsidR="00831FE8" w:rsidRPr="00831FE8" w:rsidRDefault="00C21670" w:rsidP="0022471C">
            <w:pPr>
              <w:pStyle w:val="a2"/>
              <w:rPr>
                <w:lang w:val="en-US"/>
              </w:rPr>
            </w:pPr>
            <w:r w:rsidRPr="00831FE8">
              <w:lastRenderedPageBreak/>
              <w:t>NODE (раздел)</w:t>
            </w:r>
            <w:r w:rsidR="00831FE8" w:rsidRPr="00831FE8">
              <w:rPr>
                <w:lang w:val="en-US"/>
              </w:rPr>
              <w:t>;</w:t>
            </w:r>
          </w:p>
          <w:p w14:paraId="40F13081" w14:textId="08E6D20A" w:rsidR="00C21670" w:rsidRPr="00831FE8" w:rsidRDefault="00C21670" w:rsidP="0022471C">
            <w:pPr>
              <w:pStyle w:val="a2"/>
              <w:rPr>
                <w:lang w:val="en-US"/>
              </w:rPr>
            </w:pPr>
            <w:r w:rsidRPr="00831FE8">
              <w:t>RESOURCE (ресурс)</w:t>
            </w:r>
            <w:r w:rsidR="00831FE8" w:rsidRPr="00831FE8">
              <w:rPr>
                <w:lang w:val="en-US"/>
              </w:rPr>
              <w:t>.</w:t>
            </w:r>
          </w:p>
        </w:tc>
      </w:tr>
      <w:tr w:rsidR="00C21670" w:rsidRPr="00241D67" w14:paraId="791C7C0D" w14:textId="77777777" w:rsidTr="00C21670">
        <w:trPr>
          <w:trHeight w:val="163"/>
          <w:jc w:val="center"/>
        </w:trPr>
        <w:tc>
          <w:tcPr>
            <w:tcW w:w="0" w:type="auto"/>
          </w:tcPr>
          <w:p w14:paraId="7B5514F7" w14:textId="72B81A14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lastRenderedPageBreak/>
              <w:t>id</w:t>
            </w:r>
          </w:p>
        </w:tc>
        <w:tc>
          <w:tcPr>
            <w:tcW w:w="0" w:type="auto"/>
          </w:tcPr>
          <w:p w14:paraId="0A123F8B" w14:textId="1BCD6329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Идентификатор объекта дерева ресурсов</w:t>
            </w:r>
          </w:p>
        </w:tc>
      </w:tr>
      <w:tr w:rsidR="00C21670" w:rsidRPr="00241D67" w14:paraId="4B241099" w14:textId="77777777" w:rsidTr="00C21670">
        <w:trPr>
          <w:trHeight w:val="163"/>
          <w:jc w:val="center"/>
        </w:trPr>
        <w:tc>
          <w:tcPr>
            <w:tcW w:w="0" w:type="auto"/>
          </w:tcPr>
          <w:p w14:paraId="2E860870" w14:textId="3161D2F8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title</w:t>
            </w:r>
          </w:p>
        </w:tc>
        <w:tc>
          <w:tcPr>
            <w:tcW w:w="0" w:type="auto"/>
          </w:tcPr>
          <w:p w14:paraId="66FE76E5" w14:textId="10E73AFB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Наименование объекта</w:t>
            </w:r>
          </w:p>
        </w:tc>
      </w:tr>
      <w:tr w:rsidR="00C21670" w:rsidRPr="00241D67" w14:paraId="202296F7" w14:textId="77777777" w:rsidTr="00C21670">
        <w:trPr>
          <w:trHeight w:val="163"/>
          <w:jc w:val="center"/>
        </w:trPr>
        <w:tc>
          <w:tcPr>
            <w:tcW w:w="0" w:type="auto"/>
          </w:tcPr>
          <w:p w14:paraId="13A34D3D" w14:textId="11CE5C38" w:rsidR="00C21670" w:rsidRPr="00C21670" w:rsidRDefault="00C21670" w:rsidP="00D85265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parent_id</w:t>
            </w:r>
          </w:p>
        </w:tc>
        <w:tc>
          <w:tcPr>
            <w:tcW w:w="0" w:type="auto"/>
          </w:tcPr>
          <w:p w14:paraId="7AD6DE7F" w14:textId="34B48A30" w:rsidR="00C21670" w:rsidRPr="00C21670" w:rsidRDefault="00C21670" w:rsidP="00C21670">
            <w:pPr>
              <w:spacing w:after="120"/>
              <w:rPr>
                <w:rFonts w:cs="Arial"/>
                <w:sz w:val="22"/>
                <w:szCs w:val="22"/>
              </w:rPr>
            </w:pPr>
            <w:r w:rsidRPr="00C21670">
              <w:rPr>
                <w:rFonts w:cs="Arial"/>
                <w:sz w:val="22"/>
                <w:szCs w:val="22"/>
              </w:rPr>
              <w:t>Идентификатор родительского объекта в дереве ресурсов</w:t>
            </w:r>
          </w:p>
        </w:tc>
      </w:tr>
    </w:tbl>
    <w:p w14:paraId="7D6C220D" w14:textId="12BC905D" w:rsidR="00C21670" w:rsidRDefault="00331A44" w:rsidP="00C21670">
      <w:pPr>
        <w:rPr>
          <w:lang w:eastAsia="ru-RU"/>
        </w:rPr>
      </w:pPr>
      <w:r>
        <w:rPr>
          <w:lang w:eastAsia="ru-RU"/>
        </w:rPr>
        <w:t xml:space="preserve">Данные в поле </w:t>
      </w:r>
      <w:r>
        <w:rPr>
          <w:lang w:val="en-US" w:eastAsia="ru-RU"/>
        </w:rPr>
        <w:t>data</w:t>
      </w:r>
      <w:r w:rsidRPr="00331A44">
        <w:rPr>
          <w:lang w:eastAsia="ru-RU"/>
        </w:rPr>
        <w:t xml:space="preserve"> </w:t>
      </w:r>
      <w:r>
        <w:rPr>
          <w:lang w:eastAsia="ru-RU"/>
        </w:rPr>
        <w:t>представлены в таблице (</w:t>
      </w:r>
      <w:r w:rsidR="009A547C">
        <w:rPr>
          <w:lang w:eastAsia="ru-RU"/>
        </w:rPr>
        <w:fldChar w:fldCharType="begin"/>
      </w:r>
      <w:r w:rsidR="009A547C">
        <w:rPr>
          <w:lang w:eastAsia="ru-RU"/>
        </w:rPr>
        <w:instrText xml:space="preserve"> REF _Ref178611556 \h </w:instrText>
      </w:r>
      <w:r w:rsidR="009A547C">
        <w:rPr>
          <w:lang w:eastAsia="ru-RU"/>
        </w:rPr>
      </w:r>
      <w:r w:rsidR="009A547C">
        <w:rPr>
          <w:lang w:eastAsia="ru-RU"/>
        </w:rPr>
        <w:fldChar w:fldCharType="separate"/>
      </w:r>
      <w:r w:rsidR="009E7EEC">
        <w:t xml:space="preserve">Таблица </w:t>
      </w:r>
      <w:r w:rsidR="009E7EEC">
        <w:rPr>
          <w:noProof/>
        </w:rPr>
        <w:t>2</w:t>
      </w:r>
      <w:r w:rsidR="009A547C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0216721C" w14:textId="179064DD" w:rsidR="00EA6EB0" w:rsidRPr="00EA6EB0" w:rsidRDefault="00EA6EB0" w:rsidP="001A4896">
      <w:pPr>
        <w:pStyle w:val="af6"/>
      </w:pPr>
      <w:bookmarkStart w:id="145" w:name="_Ref178611556"/>
      <w:r>
        <w:t xml:space="preserve">Таблица </w:t>
      </w:r>
      <w:r w:rsidR="009E7EEC">
        <w:fldChar w:fldCharType="begin"/>
      </w:r>
      <w:r w:rsidR="009E7EEC">
        <w:instrText xml:space="preserve"> SEQ Таблица \* ARABIC </w:instrText>
      </w:r>
      <w:r w:rsidR="009E7EEC">
        <w:fldChar w:fldCharType="separate"/>
      </w:r>
      <w:r w:rsidR="009E7EEC">
        <w:rPr>
          <w:noProof/>
        </w:rPr>
        <w:t>2</w:t>
      </w:r>
      <w:r w:rsidR="009E7EEC">
        <w:rPr>
          <w:noProof/>
        </w:rPr>
        <w:fldChar w:fldCharType="end"/>
      </w:r>
      <w:bookmarkEnd w:id="145"/>
      <w:r w:rsidRPr="00EA6EB0">
        <w:t xml:space="preserve">. </w:t>
      </w:r>
      <w:r>
        <w:t xml:space="preserve">Информация в поле </w:t>
      </w:r>
      <w:r>
        <w:rPr>
          <w:lang w:val="en-US"/>
        </w:rPr>
        <w:t>data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463"/>
        <w:gridCol w:w="6474"/>
      </w:tblGrid>
      <w:tr w:rsidR="00331A44" w:rsidRPr="00331A44" w14:paraId="3B80CE53" w14:textId="77777777" w:rsidTr="004C7B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"/>
          <w:tblHeader/>
          <w:jc w:val="center"/>
        </w:trPr>
        <w:tc>
          <w:tcPr>
            <w:tcW w:w="1463" w:type="dxa"/>
            <w:vAlign w:val="center"/>
          </w:tcPr>
          <w:p w14:paraId="30C376D4" w14:textId="77777777" w:rsidR="00331A44" w:rsidRPr="00331A44" w:rsidRDefault="00331A44" w:rsidP="00933A6A">
            <w:pPr>
              <w:spacing w:after="120"/>
              <w:jc w:val="center"/>
              <w:rPr>
                <w:rFonts w:cs="Arial"/>
                <w:b/>
                <w:sz w:val="22"/>
                <w:szCs w:val="22"/>
              </w:rPr>
            </w:pPr>
            <w:r w:rsidRPr="00331A44">
              <w:rPr>
                <w:rFonts w:cs="Arial"/>
                <w:b/>
                <w:sz w:val="22"/>
                <w:szCs w:val="22"/>
              </w:rPr>
              <w:t>Поле</w:t>
            </w:r>
          </w:p>
        </w:tc>
        <w:tc>
          <w:tcPr>
            <w:tcW w:w="6474" w:type="dxa"/>
            <w:vAlign w:val="center"/>
          </w:tcPr>
          <w:p w14:paraId="55B27D61" w14:textId="77777777" w:rsidR="00331A44" w:rsidRPr="00331A44" w:rsidRDefault="00331A44" w:rsidP="00933A6A">
            <w:pPr>
              <w:spacing w:after="120"/>
              <w:jc w:val="left"/>
              <w:rPr>
                <w:rFonts w:cs="Arial"/>
                <w:b/>
                <w:sz w:val="22"/>
                <w:szCs w:val="22"/>
              </w:rPr>
            </w:pPr>
            <w:r w:rsidRPr="00331A44">
              <w:rPr>
                <w:rFonts w:cs="Arial"/>
                <w:b/>
                <w:sz w:val="22"/>
                <w:szCs w:val="22"/>
              </w:rPr>
              <w:t>Описание</w:t>
            </w:r>
          </w:p>
        </w:tc>
      </w:tr>
      <w:tr w:rsidR="00331A44" w:rsidRPr="00331A44" w14:paraId="268E3E13" w14:textId="77777777" w:rsidTr="004C7B03">
        <w:trPr>
          <w:trHeight w:val="163"/>
          <w:jc w:val="center"/>
        </w:trPr>
        <w:tc>
          <w:tcPr>
            <w:tcW w:w="1463" w:type="dxa"/>
          </w:tcPr>
          <w:p w14:paraId="5778290E" w14:textId="14CAF7A9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type</w:t>
            </w:r>
          </w:p>
        </w:tc>
        <w:tc>
          <w:tcPr>
            <w:tcW w:w="6474" w:type="dxa"/>
          </w:tcPr>
          <w:p w14:paraId="5D1CCCEE" w14:textId="77777777" w:rsidR="00331A44" w:rsidRDefault="00331A44" w:rsidP="00331A44">
            <w:pPr>
              <w:spacing w:after="120"/>
              <w:rPr>
                <w:rFonts w:cs="Arial"/>
                <w:sz w:val="22"/>
                <w:szCs w:val="22"/>
              </w:rPr>
            </w:pPr>
            <w:r w:rsidRPr="00331A44">
              <w:rPr>
                <w:rFonts w:cs="Arial"/>
                <w:sz w:val="22"/>
                <w:szCs w:val="22"/>
              </w:rPr>
              <w:t>Тип взаимодействия: </w:t>
            </w:r>
          </w:p>
          <w:p w14:paraId="358FE032" w14:textId="36A05763" w:rsidR="00331A44" w:rsidRPr="00331A44" w:rsidRDefault="00331A44" w:rsidP="0022471C">
            <w:pPr>
              <w:pStyle w:val="a2"/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1</w:t>
            </w:r>
            <w:r w:rsidRPr="00331A44">
              <w:t> (ssh)</w:t>
            </w:r>
            <w:r w:rsidR="002A1C1E">
              <w:rPr>
                <w:lang w:val="en-US"/>
              </w:rPr>
              <w:t>;</w:t>
            </w:r>
          </w:p>
          <w:p w14:paraId="37CBF54C" w14:textId="4045360D" w:rsidR="00331A44" w:rsidRPr="00331A44" w:rsidRDefault="00331A44" w:rsidP="0022471C">
            <w:pPr>
              <w:pStyle w:val="a2"/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2</w:t>
            </w:r>
            <w:r w:rsidRPr="00331A44">
              <w:t> (winrm)</w:t>
            </w:r>
            <w:r w:rsidR="002A1C1E">
              <w:rPr>
                <w:lang w:val="en-US"/>
              </w:rPr>
              <w:t>.</w:t>
            </w:r>
          </w:p>
        </w:tc>
      </w:tr>
      <w:tr w:rsidR="00331A44" w:rsidRPr="00331A44" w14:paraId="0409BAD6" w14:textId="77777777" w:rsidTr="004C7B03">
        <w:trPr>
          <w:trHeight w:val="163"/>
          <w:jc w:val="center"/>
        </w:trPr>
        <w:tc>
          <w:tcPr>
            <w:tcW w:w="1463" w:type="dxa"/>
          </w:tcPr>
          <w:p w14:paraId="39F03419" w14:textId="0DD7EA57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repair</w:t>
            </w:r>
          </w:p>
        </w:tc>
        <w:tc>
          <w:tcPr>
            <w:tcW w:w="6474" w:type="dxa"/>
          </w:tcPr>
          <w:p w14:paraId="3D9BD6EA" w14:textId="77777777" w:rsidR="00EA6EB0" w:rsidRDefault="00331A44" w:rsidP="00331A44">
            <w:pPr>
              <w:spacing w:after="120"/>
              <w:rPr>
                <w:rFonts w:cs="Arial"/>
                <w:sz w:val="22"/>
                <w:szCs w:val="22"/>
              </w:rPr>
            </w:pPr>
            <w:r w:rsidRPr="00331A44">
              <w:rPr>
                <w:rFonts w:cs="Arial"/>
                <w:sz w:val="22"/>
                <w:szCs w:val="22"/>
              </w:rPr>
              <w:t>Наличие исправления: </w:t>
            </w:r>
          </w:p>
          <w:p w14:paraId="06849870" w14:textId="3A375655" w:rsidR="00EA6EB0" w:rsidRDefault="00331A44" w:rsidP="0022471C">
            <w:pPr>
              <w:pStyle w:val="a2"/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TRUE</w:t>
            </w:r>
            <w:r w:rsidRPr="00331A44">
              <w:t> (есть исправление)</w:t>
            </w:r>
            <w:r w:rsidR="002A1C1E">
              <w:rPr>
                <w:lang w:val="en-US"/>
              </w:rPr>
              <w:t>;</w:t>
            </w:r>
          </w:p>
          <w:p w14:paraId="4F0B6AB6" w14:textId="77F7CAE6" w:rsidR="00331A44" w:rsidRPr="00331A44" w:rsidRDefault="00331A44" w:rsidP="0022471C">
            <w:pPr>
              <w:pStyle w:val="a2"/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FALSE</w:t>
            </w:r>
            <w:r w:rsidRPr="00331A44">
              <w:t> (нет исправления)</w:t>
            </w:r>
            <w:r w:rsidR="002A1C1E">
              <w:rPr>
                <w:lang w:val="en-US"/>
              </w:rPr>
              <w:t>.</w:t>
            </w:r>
          </w:p>
        </w:tc>
      </w:tr>
      <w:tr w:rsidR="00331A44" w:rsidRPr="00331A44" w14:paraId="30CBD0B4" w14:textId="77777777" w:rsidTr="004C7B03">
        <w:trPr>
          <w:trHeight w:val="163"/>
          <w:jc w:val="center"/>
        </w:trPr>
        <w:tc>
          <w:tcPr>
            <w:tcW w:w="1463" w:type="dxa"/>
          </w:tcPr>
          <w:p w14:paraId="04515ABE" w14:textId="03C57AA1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ip</w:t>
            </w:r>
          </w:p>
        </w:tc>
        <w:tc>
          <w:tcPr>
            <w:tcW w:w="6474" w:type="dxa"/>
          </w:tcPr>
          <w:p w14:paraId="4012EAF0" w14:textId="33F81DF1" w:rsidR="00331A44" w:rsidRPr="00331A44" w:rsidRDefault="00331A44" w:rsidP="00331A44">
            <w:pPr>
              <w:spacing w:after="120"/>
              <w:rPr>
                <w:rFonts w:cs="Arial"/>
                <w:sz w:val="22"/>
                <w:szCs w:val="22"/>
              </w:rPr>
            </w:pPr>
            <w:r w:rsidRPr="00331A44">
              <w:rPr>
                <w:rFonts w:cs="Arial"/>
                <w:sz w:val="22"/>
                <w:szCs w:val="22"/>
              </w:rPr>
              <w:t>IP-адрес ресурса</w:t>
            </w:r>
          </w:p>
        </w:tc>
      </w:tr>
      <w:tr w:rsidR="00331A44" w:rsidRPr="00331A44" w14:paraId="638D1C73" w14:textId="77777777" w:rsidTr="004C7B03">
        <w:trPr>
          <w:trHeight w:val="163"/>
          <w:jc w:val="center"/>
        </w:trPr>
        <w:tc>
          <w:tcPr>
            <w:tcW w:w="1463" w:type="dxa"/>
          </w:tcPr>
          <w:p w14:paraId="1612693A" w14:textId="5C20EC85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port</w:t>
            </w:r>
          </w:p>
        </w:tc>
        <w:tc>
          <w:tcPr>
            <w:tcW w:w="6474" w:type="dxa"/>
          </w:tcPr>
          <w:p w14:paraId="5B5B95C2" w14:textId="0DB4EDB4" w:rsidR="00331A44" w:rsidRPr="00331A44" w:rsidRDefault="00331A44" w:rsidP="00331A44">
            <w:pPr>
              <w:spacing w:after="120"/>
              <w:rPr>
                <w:rFonts w:cs="Arial"/>
                <w:sz w:val="22"/>
                <w:szCs w:val="22"/>
              </w:rPr>
            </w:pPr>
            <w:r w:rsidRPr="00331A44">
              <w:rPr>
                <w:rFonts w:cs="Arial"/>
                <w:sz w:val="22"/>
                <w:szCs w:val="22"/>
              </w:rPr>
              <w:t>Номер порта</w:t>
            </w:r>
          </w:p>
        </w:tc>
      </w:tr>
      <w:tr w:rsidR="00331A44" w:rsidRPr="00331A44" w14:paraId="5A500F24" w14:textId="77777777" w:rsidTr="004C7B03">
        <w:trPr>
          <w:trHeight w:val="163"/>
          <w:jc w:val="center"/>
        </w:trPr>
        <w:tc>
          <w:tcPr>
            <w:tcW w:w="1463" w:type="dxa"/>
          </w:tcPr>
          <w:p w14:paraId="378953FA" w14:textId="06DB93AB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id</w:t>
            </w:r>
          </w:p>
        </w:tc>
        <w:tc>
          <w:tcPr>
            <w:tcW w:w="6474" w:type="dxa"/>
          </w:tcPr>
          <w:p w14:paraId="2A675C63" w14:textId="5160E77F" w:rsidR="00331A44" w:rsidRPr="00331A44" w:rsidRDefault="00331A44" w:rsidP="00331A44">
            <w:pPr>
              <w:spacing w:after="120"/>
              <w:rPr>
                <w:rFonts w:cs="Arial"/>
                <w:sz w:val="22"/>
                <w:szCs w:val="22"/>
              </w:rPr>
            </w:pPr>
            <w:r w:rsidRPr="00331A44">
              <w:rPr>
                <w:rFonts w:cs="Arial"/>
                <w:sz w:val="22"/>
                <w:szCs w:val="22"/>
              </w:rPr>
              <w:t>Идентификатор ресурса</w:t>
            </w:r>
          </w:p>
        </w:tc>
      </w:tr>
      <w:tr w:rsidR="00331A44" w:rsidRPr="00331A44" w14:paraId="3672CF87" w14:textId="77777777" w:rsidTr="004C7B03">
        <w:trPr>
          <w:trHeight w:val="163"/>
          <w:jc w:val="center"/>
        </w:trPr>
        <w:tc>
          <w:tcPr>
            <w:tcW w:w="1463" w:type="dxa"/>
          </w:tcPr>
          <w:p w14:paraId="4C61B55D" w14:textId="7C7985B6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online</w:t>
            </w:r>
          </w:p>
        </w:tc>
        <w:tc>
          <w:tcPr>
            <w:tcW w:w="6474" w:type="dxa"/>
          </w:tcPr>
          <w:p w14:paraId="0A13C928" w14:textId="77777777" w:rsidR="006B660D" w:rsidRPr="006B660D" w:rsidRDefault="00331A44" w:rsidP="006B660D">
            <w:pPr>
              <w:rPr>
                <w:sz w:val="22"/>
                <w:szCs w:val="22"/>
              </w:rPr>
            </w:pPr>
            <w:r w:rsidRPr="006B660D">
              <w:rPr>
                <w:sz w:val="22"/>
                <w:szCs w:val="22"/>
              </w:rPr>
              <w:t>Наличие работы с ресурсом по сети: </w:t>
            </w:r>
          </w:p>
          <w:p w14:paraId="3A7B0448" w14:textId="0FD1F895" w:rsidR="006B660D" w:rsidRDefault="00331A44" w:rsidP="0022471C">
            <w:pPr>
              <w:pStyle w:val="a2"/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TRUE</w:t>
            </w:r>
            <w:r w:rsidRPr="00331A44">
              <w:t> (есть работа по сети)</w:t>
            </w:r>
            <w:r w:rsidR="002A1C1E" w:rsidRPr="002A1C1E">
              <w:t>;</w:t>
            </w:r>
          </w:p>
          <w:p w14:paraId="677CB684" w14:textId="5EB639BD" w:rsidR="00331A44" w:rsidRPr="00331A44" w:rsidRDefault="00331A44" w:rsidP="0022471C">
            <w:pPr>
              <w:pStyle w:val="a2"/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FALSE</w:t>
            </w:r>
            <w:r w:rsidRPr="00331A44">
              <w:t> (нет работы по сети)</w:t>
            </w:r>
            <w:r w:rsidR="002A1C1E" w:rsidRPr="002A1C1E">
              <w:t>.</w:t>
            </w:r>
          </w:p>
        </w:tc>
      </w:tr>
      <w:tr w:rsidR="00331A44" w:rsidRPr="00331A44" w14:paraId="592C5D38" w14:textId="77777777" w:rsidTr="004C7B03">
        <w:trPr>
          <w:trHeight w:val="163"/>
          <w:jc w:val="center"/>
        </w:trPr>
        <w:tc>
          <w:tcPr>
            <w:tcW w:w="1463" w:type="dxa"/>
          </w:tcPr>
          <w:p w14:paraId="6D904542" w14:textId="643EEE12" w:rsidR="00331A44" w:rsidRPr="00331A44" w:rsidRDefault="00331A44" w:rsidP="00331A44">
            <w:pPr>
              <w:spacing w:after="120"/>
              <w:jc w:val="center"/>
              <w:rPr>
                <w:rFonts w:cs="Arial"/>
                <w:sz w:val="22"/>
                <w:szCs w:val="22"/>
              </w:rPr>
            </w:pPr>
            <w:r w:rsidRPr="00331A44">
              <w:rPr>
                <w:rStyle w:val="HTML2"/>
                <w:rFonts w:ascii="Arial" w:eastAsiaTheme="minorHAnsi" w:hAnsi="Arial" w:cs="Arial"/>
                <w:sz w:val="22"/>
                <w:szCs w:val="22"/>
              </w:rPr>
              <w:t>name</w:t>
            </w:r>
          </w:p>
        </w:tc>
        <w:tc>
          <w:tcPr>
            <w:tcW w:w="6474" w:type="dxa"/>
          </w:tcPr>
          <w:p w14:paraId="52BDDF4D" w14:textId="00599EDB" w:rsidR="00331A44" w:rsidRPr="00331A44" w:rsidRDefault="00331A44" w:rsidP="00331A44">
            <w:pPr>
              <w:spacing w:after="120"/>
              <w:rPr>
                <w:rFonts w:cs="Arial"/>
                <w:sz w:val="22"/>
                <w:szCs w:val="22"/>
              </w:rPr>
            </w:pPr>
            <w:r w:rsidRPr="00331A44">
              <w:rPr>
                <w:rFonts w:cs="Arial"/>
                <w:sz w:val="22"/>
                <w:szCs w:val="22"/>
              </w:rPr>
              <w:t>Наименование ресурса</w:t>
            </w:r>
          </w:p>
        </w:tc>
      </w:tr>
    </w:tbl>
    <w:p w14:paraId="1110300F" w14:textId="69B9B442" w:rsidR="00A2735B" w:rsidRDefault="00A2735B" w:rsidP="0086207D">
      <w:pPr>
        <w:pStyle w:val="4"/>
      </w:pPr>
      <w:r>
        <w:t>Импорт</w:t>
      </w:r>
      <w:r w:rsidR="00F514FA">
        <w:t xml:space="preserve"> ресурса</w:t>
      </w:r>
    </w:p>
    <w:p w14:paraId="05667B96" w14:textId="582133E2" w:rsidR="00E05536" w:rsidRDefault="00E05536" w:rsidP="00E05536">
      <w:pPr>
        <w:rPr>
          <w:lang w:eastAsia="ru-RU"/>
        </w:rPr>
      </w:pPr>
      <w:r>
        <w:rPr>
          <w:lang w:eastAsia="ru-RU"/>
        </w:rPr>
        <w:t>Для импорта ресурса:</w:t>
      </w:r>
    </w:p>
    <w:p w14:paraId="729E237B" w14:textId="77777777" w:rsidR="004570C6" w:rsidRDefault="004570C6" w:rsidP="0022471C">
      <w:pPr>
        <w:pStyle w:val="10"/>
        <w:numPr>
          <w:ilvl w:val="0"/>
          <w:numId w:val="91"/>
        </w:numPr>
      </w:pPr>
      <w:r>
        <w:t>Нажмите правой кнопкой мыши на раздел, в который требуется импортировать ресурсы.</w:t>
      </w:r>
    </w:p>
    <w:p w14:paraId="37C41A6C" w14:textId="33AA8D71" w:rsidR="004570C6" w:rsidRDefault="004570C6" w:rsidP="0022471C">
      <w:pPr>
        <w:pStyle w:val="10"/>
      </w:pPr>
      <w:r>
        <w:t>Нажмите кнопку «Импорт из файла» в контекстном меню.</w:t>
      </w:r>
    </w:p>
    <w:p w14:paraId="3100EBDD" w14:textId="1D82CFB4" w:rsidR="00571203" w:rsidRDefault="00571203" w:rsidP="0022471C">
      <w:pPr>
        <w:pStyle w:val="10"/>
      </w:pPr>
      <w:r>
        <w:t>Дождитесь появления окна импорта ресурсов (</w:t>
      </w:r>
      <w:r w:rsidR="00D8263B">
        <w:fldChar w:fldCharType="begin"/>
      </w:r>
      <w:r w:rsidR="00D8263B">
        <w:instrText xml:space="preserve"> REF _Ref178932381 \h </w:instrText>
      </w:r>
      <w:r w:rsidR="00D8263B">
        <w:fldChar w:fldCharType="separate"/>
      </w:r>
      <w:r w:rsidR="009E7EEC">
        <w:t xml:space="preserve">Рисунок </w:t>
      </w:r>
      <w:r w:rsidR="009E7EEC">
        <w:rPr>
          <w:noProof/>
        </w:rPr>
        <w:t>44</w:t>
      </w:r>
      <w:r w:rsidR="00D8263B">
        <w:fldChar w:fldCharType="end"/>
      </w:r>
      <w:r>
        <w:t>).</w:t>
      </w:r>
    </w:p>
    <w:p w14:paraId="479CAA73" w14:textId="77777777" w:rsidR="00571203" w:rsidRDefault="00571203" w:rsidP="005712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E475FD" wp14:editId="5D26462D">
            <wp:extent cx="3312000" cy="2908099"/>
            <wp:effectExtent l="38100" t="76200" r="117475" b="831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908099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4F501" w14:textId="5553E0D9" w:rsidR="00571203" w:rsidRDefault="00571203" w:rsidP="00CC4054">
      <w:pPr>
        <w:pStyle w:val="affe"/>
      </w:pPr>
      <w:bookmarkStart w:id="146" w:name="_Ref178932381"/>
      <w:r>
        <w:t xml:space="preserve">Рисунок </w:t>
      </w:r>
      <w:fldSimple w:instr=" SEQ Рисунок \* ARABIC ">
        <w:r w:rsidR="009E7EEC">
          <w:rPr>
            <w:noProof/>
          </w:rPr>
          <w:t>44</w:t>
        </w:r>
      </w:fldSimple>
      <w:bookmarkEnd w:id="146"/>
      <w:r>
        <w:t>. Импорт ресурсов</w:t>
      </w:r>
    </w:p>
    <w:p w14:paraId="79367B12" w14:textId="36A6F1BB" w:rsidR="004570C6" w:rsidRDefault="004570C6" w:rsidP="0022471C">
      <w:pPr>
        <w:pStyle w:val="10"/>
      </w:pPr>
      <w:r>
        <w:t>Нажмите кнопку «Выбрать файл» во всплывшем окне.</w:t>
      </w:r>
    </w:p>
    <w:p w14:paraId="19133AB7" w14:textId="77777777" w:rsidR="004570C6" w:rsidRDefault="004570C6" w:rsidP="0022471C">
      <w:pPr>
        <w:pStyle w:val="10"/>
      </w:pPr>
      <w:r>
        <w:t>Окно выбора файла для импорта</w:t>
      </w:r>
    </w:p>
    <w:p w14:paraId="17B639BF" w14:textId="2AD8C8E5" w:rsidR="004570C6" w:rsidRDefault="004570C6" w:rsidP="0022471C">
      <w:pPr>
        <w:pStyle w:val="10"/>
      </w:pPr>
      <w:r>
        <w:t>Выберите файл ресурсов для загрузки в систему.</w:t>
      </w:r>
    </w:p>
    <w:p w14:paraId="44D1FF9F" w14:textId="77777777" w:rsidR="004570C6" w:rsidRDefault="004570C6" w:rsidP="0022471C">
      <w:pPr>
        <w:pStyle w:val="10"/>
      </w:pPr>
      <w:r>
        <w:t>Выберите глобальную учетную запись из списка глобальных учетных записей.</w:t>
      </w:r>
    </w:p>
    <w:p w14:paraId="4748492F" w14:textId="77777777" w:rsidR="004570C6" w:rsidRDefault="004570C6" w:rsidP="0022471C">
      <w:pPr>
        <w:pStyle w:val="10"/>
      </w:pPr>
      <w:r>
        <w:t>Выберите шлюз автоматизации из списка шлюзов.</w:t>
      </w:r>
    </w:p>
    <w:p w14:paraId="3B2C626C" w14:textId="62906188" w:rsidR="004570C6" w:rsidRDefault="004570C6" w:rsidP="0022471C">
      <w:pPr>
        <w:pStyle w:val="10"/>
      </w:pPr>
      <w:r>
        <w:t>Нажмите кнопку «Импортировать».</w:t>
      </w:r>
    </w:p>
    <w:p w14:paraId="30C8949D" w14:textId="77777777" w:rsidR="004570C6" w:rsidRDefault="004570C6" w:rsidP="0022471C">
      <w:pPr>
        <w:pStyle w:val="10"/>
      </w:pPr>
      <w:r>
        <w:t>Дождитесь окончания загрузки файла.</w:t>
      </w:r>
    </w:p>
    <w:p w14:paraId="0624874B" w14:textId="42670CCE" w:rsidR="004570C6" w:rsidRPr="00E05536" w:rsidRDefault="004570C6" w:rsidP="0022471C">
      <w:pPr>
        <w:pStyle w:val="10"/>
      </w:pPr>
      <w:r>
        <w:t>Убедитесь, что ресурсы из файла импортировались верно.</w:t>
      </w:r>
    </w:p>
    <w:p w14:paraId="4B6BBA73" w14:textId="3C18A017" w:rsidR="00A2735B" w:rsidRDefault="00A2735B" w:rsidP="0086207D">
      <w:pPr>
        <w:pStyle w:val="4"/>
      </w:pPr>
      <w:r>
        <w:t>Экспорт</w:t>
      </w:r>
      <w:r w:rsidR="00F514FA">
        <w:t xml:space="preserve"> ресурса</w:t>
      </w:r>
    </w:p>
    <w:p w14:paraId="327D4F4C" w14:textId="02217936" w:rsidR="00FE385B" w:rsidRDefault="00FE385B" w:rsidP="00FE385B">
      <w:pPr>
        <w:rPr>
          <w:lang w:eastAsia="ru-RU"/>
        </w:rPr>
      </w:pPr>
      <w:r>
        <w:rPr>
          <w:lang w:eastAsia="ru-RU"/>
        </w:rPr>
        <w:t>Для экспорта ресурса:</w:t>
      </w:r>
    </w:p>
    <w:p w14:paraId="0C57DFD1" w14:textId="77777777" w:rsidR="00FE385B" w:rsidRDefault="00FE385B" w:rsidP="0022471C">
      <w:pPr>
        <w:pStyle w:val="10"/>
        <w:numPr>
          <w:ilvl w:val="0"/>
          <w:numId w:val="92"/>
        </w:numPr>
      </w:pPr>
      <w:r>
        <w:t>Нажмите правой кнопкой мыши на раздел, ресурсы и подразделы которого требуется экспортировать.</w:t>
      </w:r>
    </w:p>
    <w:p w14:paraId="22321A29" w14:textId="347F499D" w:rsidR="00FE385B" w:rsidRDefault="00FE385B" w:rsidP="0022471C">
      <w:pPr>
        <w:pStyle w:val="10"/>
      </w:pPr>
      <w:r>
        <w:t>Нажмите кнопку «Экспорт в файл» в контекстном меню.</w:t>
      </w:r>
    </w:p>
    <w:p w14:paraId="77226A70" w14:textId="77777777" w:rsidR="00FE385B" w:rsidRDefault="00FE385B" w:rsidP="0022471C">
      <w:pPr>
        <w:pStyle w:val="10"/>
      </w:pPr>
      <w:r>
        <w:t>Дождитесь окончания скачивания файла.</w:t>
      </w:r>
    </w:p>
    <w:p w14:paraId="558F7133" w14:textId="7E5A38D4" w:rsidR="00FE385B" w:rsidRPr="00FE385B" w:rsidRDefault="00FE385B" w:rsidP="0022471C">
      <w:pPr>
        <w:pStyle w:val="10"/>
      </w:pPr>
      <w:r>
        <w:t>Убедитесь, что ресурсы в файле экспортировались верно.</w:t>
      </w:r>
    </w:p>
    <w:p w14:paraId="3CE714D8" w14:textId="1E9A5E80" w:rsidR="002C55E5" w:rsidRDefault="000200FC" w:rsidP="002C55E5">
      <w:pPr>
        <w:pStyle w:val="3"/>
        <w:rPr>
          <w:lang w:eastAsia="ru-RU"/>
        </w:rPr>
      </w:pPr>
      <w:bookmarkStart w:id="147" w:name="_Ref175659289"/>
      <w:bookmarkStart w:id="148" w:name="_Toc179456894"/>
      <w:r>
        <w:rPr>
          <w:lang w:eastAsia="ru-RU"/>
        </w:rPr>
        <w:t>Удаление</w:t>
      </w:r>
      <w:r w:rsidR="002C55E5">
        <w:rPr>
          <w:lang w:eastAsia="ru-RU"/>
        </w:rPr>
        <w:t xml:space="preserve"> экземпляра ПО</w:t>
      </w:r>
      <w:bookmarkEnd w:id="147"/>
      <w:bookmarkEnd w:id="148"/>
    </w:p>
    <w:p w14:paraId="111447DD" w14:textId="63F0C1C5" w:rsidR="000F1650" w:rsidRDefault="000F1650" w:rsidP="000F1650">
      <w:pPr>
        <w:rPr>
          <w:lang w:eastAsia="ru-RU"/>
        </w:rPr>
      </w:pPr>
      <w:r>
        <w:rPr>
          <w:lang w:eastAsia="ru-RU"/>
        </w:rPr>
        <w:t>Удаление экземпляров ПО осуществляется в карточке ресурса на странице «Ресурсы».</w:t>
      </w:r>
    </w:p>
    <w:p w14:paraId="21C15B4D" w14:textId="26468746" w:rsidR="000F1650" w:rsidRDefault="000F1650" w:rsidP="000F1650">
      <w:pPr>
        <w:rPr>
          <w:lang w:eastAsia="ru-RU"/>
        </w:rPr>
      </w:pPr>
      <w:r>
        <w:rPr>
          <w:lang w:eastAsia="ru-RU"/>
        </w:rPr>
        <w:t>При удалении экземпляра ПО будет удалена вся программная топология ресурса.</w:t>
      </w:r>
    </w:p>
    <w:p w14:paraId="31C30BE8" w14:textId="7AC040B3" w:rsidR="000F1650" w:rsidRDefault="000F1650" w:rsidP="000F1650">
      <w:pPr>
        <w:rPr>
          <w:lang w:eastAsia="ru-RU"/>
        </w:rPr>
      </w:pPr>
      <w:r>
        <w:rPr>
          <w:lang w:eastAsia="ru-RU"/>
        </w:rPr>
        <w:t>Для удаления экземпляра ПО:</w:t>
      </w:r>
    </w:p>
    <w:p w14:paraId="22AC9E3F" w14:textId="77777777" w:rsidR="000F1650" w:rsidRDefault="000F1650" w:rsidP="0022471C">
      <w:pPr>
        <w:pStyle w:val="10"/>
        <w:numPr>
          <w:ilvl w:val="0"/>
          <w:numId w:val="93"/>
        </w:numPr>
      </w:pPr>
      <w:r>
        <w:t>Выберите ресурс, программную топологию которого требуется отредактировать, в списке ресурсов.</w:t>
      </w:r>
    </w:p>
    <w:p w14:paraId="533F9DFE" w14:textId="6A7D76B9" w:rsidR="000F1650" w:rsidRDefault="000F1650" w:rsidP="0022471C">
      <w:pPr>
        <w:pStyle w:val="10"/>
      </w:pPr>
      <w:r>
        <w:lastRenderedPageBreak/>
        <w:t>Нажмите отмеченную кнопку (</w:t>
      </w:r>
      <w:r w:rsidR="00766E01">
        <w:fldChar w:fldCharType="begin"/>
      </w:r>
      <w:r w:rsidR="00766E01">
        <w:instrText xml:space="preserve"> REF _Ref178609992 \h </w:instrText>
      </w:r>
      <w:r w:rsidR="00766E01">
        <w:fldChar w:fldCharType="separate"/>
      </w:r>
      <w:r w:rsidR="009E7EEC">
        <w:t xml:space="preserve">Рисунок </w:t>
      </w:r>
      <w:r w:rsidR="009E7EEC">
        <w:rPr>
          <w:noProof/>
        </w:rPr>
        <w:t>41</w:t>
      </w:r>
      <w:r w:rsidR="00766E01">
        <w:fldChar w:fldCharType="end"/>
      </w:r>
      <w:r>
        <w:t>)</w:t>
      </w:r>
      <w:r w:rsidR="00766E01">
        <w:t xml:space="preserve"> </w:t>
      </w:r>
      <w:r>
        <w:t>и дождитесь появления окна редактирования программной топологии.</w:t>
      </w:r>
    </w:p>
    <w:p w14:paraId="4A9D0193" w14:textId="77777777" w:rsidR="000F1650" w:rsidRDefault="000F1650" w:rsidP="0022471C">
      <w:pPr>
        <w:pStyle w:val="10"/>
      </w:pPr>
      <w:r>
        <w:t>Нажмите на экземпляр ПО, который требуется удалить, в программной топологии ресурса.</w:t>
      </w:r>
    </w:p>
    <w:p w14:paraId="04523840" w14:textId="474BF276" w:rsidR="000F1650" w:rsidRDefault="000F1650" w:rsidP="0022471C">
      <w:pPr>
        <w:pStyle w:val="10"/>
      </w:pPr>
      <w:r>
        <w:t>Нажмите отмеченную кнопку (</w:t>
      </w:r>
      <w:r w:rsidR="00766E01">
        <w:fldChar w:fldCharType="begin"/>
      </w:r>
      <w:r w:rsidR="00766E01">
        <w:instrText xml:space="preserve"> REF _Ref178607959 \h </w:instrText>
      </w:r>
      <w:r w:rsidR="00766E01">
        <w:fldChar w:fldCharType="separate"/>
      </w:r>
      <w:r w:rsidR="009E7EEC">
        <w:t xml:space="preserve">Рисунок </w:t>
      </w:r>
      <w:r w:rsidR="009E7EEC">
        <w:rPr>
          <w:noProof/>
        </w:rPr>
        <w:t>23</w:t>
      </w:r>
      <w:r w:rsidR="00766E01">
        <w:fldChar w:fldCharType="end"/>
      </w:r>
      <w:r>
        <w:t>)</w:t>
      </w:r>
      <w:r w:rsidR="00766E01">
        <w:t xml:space="preserve"> </w:t>
      </w:r>
      <w:r>
        <w:t>в строке выбранного экземпляра ПО.</w:t>
      </w:r>
    </w:p>
    <w:p w14:paraId="23281A56" w14:textId="577F4826" w:rsidR="000F1650" w:rsidRDefault="000F1650" w:rsidP="0022471C">
      <w:pPr>
        <w:pStyle w:val="10"/>
      </w:pPr>
      <w:r>
        <w:t>Подтвердите удаление во всплывшем окне.</w:t>
      </w:r>
    </w:p>
    <w:p w14:paraId="48FFC6AD" w14:textId="25618C1D" w:rsidR="007F0FA5" w:rsidRPr="000F1650" w:rsidRDefault="007F0FA5" w:rsidP="0022471C">
      <w:pPr>
        <w:pStyle w:val="10"/>
      </w:pPr>
      <w:r>
        <w:t>Убедитесь, что экземпляр ПО был удален.</w:t>
      </w:r>
    </w:p>
    <w:p w14:paraId="0BBF74E2" w14:textId="7C993838" w:rsidR="002C55E5" w:rsidRDefault="002C55E5" w:rsidP="002C55E5">
      <w:pPr>
        <w:pStyle w:val="3"/>
        <w:rPr>
          <w:lang w:eastAsia="ru-RU"/>
        </w:rPr>
      </w:pPr>
      <w:bookmarkStart w:id="149" w:name="_Toc179456895"/>
      <w:r>
        <w:rPr>
          <w:lang w:eastAsia="ru-RU"/>
        </w:rPr>
        <w:t>Удаление ресурса</w:t>
      </w:r>
      <w:bookmarkEnd w:id="149"/>
    </w:p>
    <w:p w14:paraId="217AECBC" w14:textId="3FA5607F" w:rsidR="00745830" w:rsidRDefault="00745830" w:rsidP="00745830">
      <w:pPr>
        <w:rPr>
          <w:lang w:eastAsia="ru-RU"/>
        </w:rPr>
      </w:pPr>
      <w:r>
        <w:rPr>
          <w:lang w:eastAsia="ru-RU"/>
        </w:rPr>
        <w:t>Удаление ресурса осуществляется на странице «Ресурсы».</w:t>
      </w:r>
    </w:p>
    <w:p w14:paraId="29219DFD" w14:textId="4673C9FE" w:rsidR="00745830" w:rsidRDefault="00745830" w:rsidP="00745830">
      <w:pPr>
        <w:rPr>
          <w:lang w:eastAsia="ru-RU"/>
        </w:rPr>
      </w:pPr>
      <w:r>
        <w:rPr>
          <w:lang w:eastAsia="ru-RU"/>
        </w:rPr>
        <w:t>Для удаления ресурса:</w:t>
      </w:r>
    </w:p>
    <w:p w14:paraId="09B6C6FC" w14:textId="77777777" w:rsidR="00745830" w:rsidRDefault="00745830" w:rsidP="0022471C">
      <w:pPr>
        <w:pStyle w:val="10"/>
        <w:numPr>
          <w:ilvl w:val="0"/>
          <w:numId w:val="94"/>
        </w:numPr>
      </w:pPr>
      <w:r>
        <w:t>Нажмите правой кнопкой мыши на ресурс, который требуется удалить, в списке ресурсов раздела.</w:t>
      </w:r>
    </w:p>
    <w:p w14:paraId="43FC5D61" w14:textId="40D883B0" w:rsidR="00745830" w:rsidRDefault="00745830" w:rsidP="0022471C">
      <w:pPr>
        <w:pStyle w:val="10"/>
      </w:pPr>
      <w:r>
        <w:t>Нажмите кнопку «Удалить» в контекстном меню.</w:t>
      </w:r>
    </w:p>
    <w:p w14:paraId="1D0EA984" w14:textId="47ECF29D" w:rsidR="00745830" w:rsidRDefault="00745830" w:rsidP="0022471C">
      <w:pPr>
        <w:pStyle w:val="10"/>
      </w:pPr>
      <w:r>
        <w:t>Подтвердите удаление во всплывшем окне.</w:t>
      </w:r>
    </w:p>
    <w:p w14:paraId="68245C08" w14:textId="47B5BF31" w:rsidR="00745830" w:rsidRPr="00745830" w:rsidRDefault="00745830" w:rsidP="0022471C">
      <w:pPr>
        <w:pStyle w:val="10"/>
      </w:pPr>
      <w:r>
        <w:t>Убедитесь, что ресурс исчез из списка ресурсов.</w:t>
      </w:r>
    </w:p>
    <w:p w14:paraId="4E096C26" w14:textId="2904CCF3" w:rsidR="00500FE4" w:rsidRDefault="00500FE4" w:rsidP="00500FE4">
      <w:pPr>
        <w:pStyle w:val="2"/>
      </w:pPr>
      <w:bookmarkStart w:id="150" w:name="_Toc179456896"/>
      <w:r>
        <w:t>Аудит конфигурации ПО</w:t>
      </w:r>
      <w:bookmarkEnd w:id="150"/>
    </w:p>
    <w:p w14:paraId="4CD8D989" w14:textId="3E2EAF37" w:rsidR="00371756" w:rsidRDefault="00371756" w:rsidP="00371756">
      <w:pPr>
        <w:rPr>
          <w:lang w:eastAsia="ru-RU"/>
        </w:rPr>
      </w:pPr>
      <w:r>
        <w:rPr>
          <w:lang w:eastAsia="ru-RU"/>
        </w:rPr>
        <w:t>Аудит безопасности конфигурации ПО – процедура выявления несоответствий между набором требований и конфигурацией ПО.</w:t>
      </w:r>
    </w:p>
    <w:p w14:paraId="439FC820" w14:textId="08D4DE60" w:rsidR="00371756" w:rsidRDefault="00371756" w:rsidP="00371756">
      <w:pPr>
        <w:rPr>
          <w:lang w:eastAsia="ru-RU"/>
        </w:rPr>
      </w:pPr>
      <w:r>
        <w:rPr>
          <w:lang w:eastAsia="ru-RU"/>
        </w:rPr>
        <w:t>Для проведения аудита конфигурации требуется создать область аудита – набор профилей и ресурсов, для которых запускаются задачи на аудит.</w:t>
      </w:r>
    </w:p>
    <w:p w14:paraId="38DC5000" w14:textId="4FA2B0A1" w:rsidR="006522D9" w:rsidRDefault="006522D9" w:rsidP="006522D9">
      <w:pPr>
        <w:rPr>
          <w:lang w:eastAsia="ru-RU"/>
        </w:rPr>
      </w:pPr>
      <w:r>
        <w:rPr>
          <w:lang w:eastAsia="ru-RU"/>
        </w:rPr>
        <w:t>Область аудита содержит следующую информацию</w:t>
      </w:r>
      <w:r w:rsidR="00D965A2">
        <w:rPr>
          <w:lang w:eastAsia="ru-RU"/>
        </w:rPr>
        <w:t xml:space="preserve"> (</w:t>
      </w:r>
      <w:r w:rsidR="00786245">
        <w:rPr>
          <w:lang w:eastAsia="ru-RU"/>
        </w:rPr>
        <w:fldChar w:fldCharType="begin"/>
      </w:r>
      <w:r w:rsidR="00786245">
        <w:rPr>
          <w:lang w:eastAsia="ru-RU"/>
        </w:rPr>
        <w:instrText xml:space="preserve"> REF _Ref178932835 \h </w:instrText>
      </w:r>
      <w:r w:rsidR="00786245">
        <w:rPr>
          <w:lang w:eastAsia="ru-RU"/>
        </w:rPr>
      </w:r>
      <w:r w:rsidR="00786245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45</w:t>
      </w:r>
      <w:r w:rsidR="00786245">
        <w:rPr>
          <w:lang w:eastAsia="ru-RU"/>
        </w:rPr>
        <w:fldChar w:fldCharType="end"/>
      </w:r>
      <w:r w:rsidR="00D965A2">
        <w:rPr>
          <w:lang w:eastAsia="ru-RU"/>
        </w:rPr>
        <w:t>)</w:t>
      </w:r>
      <w:r>
        <w:rPr>
          <w:lang w:eastAsia="ru-RU"/>
        </w:rPr>
        <w:t>:</w:t>
      </w:r>
    </w:p>
    <w:p w14:paraId="76F5E99C" w14:textId="77777777" w:rsidR="006522D9" w:rsidRDefault="006522D9" w:rsidP="0022471C">
      <w:pPr>
        <w:pStyle w:val="a2"/>
        <w:rPr>
          <w:lang w:eastAsia="ru-RU"/>
        </w:rPr>
      </w:pPr>
      <w:r>
        <w:rPr>
          <w:lang w:eastAsia="ru-RU"/>
        </w:rPr>
        <w:t>наименование;</w:t>
      </w:r>
    </w:p>
    <w:p w14:paraId="53100F2A" w14:textId="77777777" w:rsidR="006522D9" w:rsidRDefault="006522D9" w:rsidP="0022471C">
      <w:pPr>
        <w:pStyle w:val="a2"/>
        <w:rPr>
          <w:lang w:eastAsia="ru-RU"/>
        </w:rPr>
      </w:pPr>
      <w:r>
        <w:rPr>
          <w:lang w:eastAsia="ru-RU"/>
        </w:rPr>
        <w:t>дату и время последнего редактирования;</w:t>
      </w:r>
    </w:p>
    <w:p w14:paraId="2A22A416" w14:textId="77777777" w:rsidR="006522D9" w:rsidRDefault="006522D9" w:rsidP="0022471C">
      <w:pPr>
        <w:pStyle w:val="a2"/>
        <w:rPr>
          <w:lang w:eastAsia="ru-RU"/>
        </w:rPr>
      </w:pPr>
      <w:r>
        <w:rPr>
          <w:lang w:eastAsia="ru-RU"/>
        </w:rPr>
        <w:t>дату и время последнего запуска;</w:t>
      </w:r>
    </w:p>
    <w:p w14:paraId="6963B4A2" w14:textId="0DFDB411" w:rsidR="006522D9" w:rsidRDefault="006522D9" w:rsidP="0022471C">
      <w:pPr>
        <w:pStyle w:val="a2"/>
        <w:rPr>
          <w:lang w:eastAsia="ru-RU"/>
        </w:rPr>
      </w:pPr>
      <w:r>
        <w:rPr>
          <w:lang w:eastAsia="ru-RU"/>
        </w:rPr>
        <w:t>список задач.</w:t>
      </w:r>
    </w:p>
    <w:p w14:paraId="41676F82" w14:textId="77777777" w:rsidR="00D965A2" w:rsidRDefault="00D965A2" w:rsidP="00D965A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43A75D" wp14:editId="6ADAB50E">
            <wp:extent cx="5724000" cy="2037118"/>
            <wp:effectExtent l="38100" t="76200" r="105410" b="774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03711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874F1" w14:textId="120CD429" w:rsidR="00D965A2" w:rsidRDefault="00D965A2" w:rsidP="00CC4054">
      <w:pPr>
        <w:pStyle w:val="affe"/>
        <w:rPr>
          <w:lang w:eastAsia="ru-RU"/>
        </w:rPr>
      </w:pPr>
      <w:bookmarkStart w:id="151" w:name="_Ref178932835"/>
      <w:r>
        <w:t xml:space="preserve">Рисунок </w:t>
      </w:r>
      <w:fldSimple w:instr=" SEQ Рисунок \* ARABIC ">
        <w:r w:rsidR="009E7EEC">
          <w:rPr>
            <w:noProof/>
          </w:rPr>
          <w:t>45</w:t>
        </w:r>
      </w:fldSimple>
      <w:bookmarkEnd w:id="151"/>
      <w:r>
        <w:t>. Информация об области аудита</w:t>
      </w:r>
    </w:p>
    <w:p w14:paraId="5C559983" w14:textId="77777777" w:rsidR="00446FD4" w:rsidRDefault="00446FD4" w:rsidP="00371756">
      <w:pPr>
        <w:rPr>
          <w:lang w:eastAsia="ru-RU"/>
        </w:rPr>
      </w:pPr>
    </w:p>
    <w:p w14:paraId="53B79BB5" w14:textId="7CB8E5D2" w:rsidR="00371756" w:rsidRDefault="00371756" w:rsidP="00371756">
      <w:pPr>
        <w:rPr>
          <w:lang w:eastAsia="ru-RU"/>
        </w:rPr>
      </w:pPr>
      <w:r>
        <w:rPr>
          <w:lang w:eastAsia="ru-RU"/>
        </w:rPr>
        <w:lastRenderedPageBreak/>
        <w:t>Задачи на аудит состоят из подзадач – наборов проверок экземпляров ПО на соответствие требованиям в заданных профилях.</w:t>
      </w:r>
    </w:p>
    <w:p w14:paraId="55B25B54" w14:textId="1B9DC4DF" w:rsidR="00371756" w:rsidRDefault="00371756" w:rsidP="00371756">
      <w:pPr>
        <w:rPr>
          <w:lang w:eastAsia="ru-RU"/>
        </w:rPr>
      </w:pPr>
      <w:r>
        <w:rPr>
          <w:lang w:eastAsia="ru-RU"/>
        </w:rPr>
        <w:t>Проверка выполняется для конкретного требования и состоит из следующих шагов:</w:t>
      </w:r>
    </w:p>
    <w:p w14:paraId="36668D84" w14:textId="77777777" w:rsidR="00371756" w:rsidRDefault="00371756" w:rsidP="0022471C">
      <w:pPr>
        <w:pStyle w:val="10"/>
        <w:numPr>
          <w:ilvl w:val="0"/>
          <w:numId w:val="95"/>
        </w:numPr>
      </w:pPr>
      <w:r>
        <w:t>сбор конфигурации – процедура получения конфигурационных параметров для конкретного экземпляра ПО;</w:t>
      </w:r>
    </w:p>
    <w:p w14:paraId="174FDF4A" w14:textId="77777777" w:rsidR="00371756" w:rsidRDefault="00371756" w:rsidP="0022471C">
      <w:pPr>
        <w:pStyle w:val="10"/>
      </w:pPr>
      <w:r>
        <w:t>анализ конфигурации – процедура оценки конфигурации на основе ее собранных параметров.</w:t>
      </w:r>
    </w:p>
    <w:p w14:paraId="38375ACC" w14:textId="3E838948" w:rsidR="00371756" w:rsidRDefault="00371756" w:rsidP="00371756">
      <w:pPr>
        <w:rPr>
          <w:lang w:eastAsia="ru-RU"/>
        </w:rPr>
      </w:pPr>
      <w:r>
        <w:rPr>
          <w:lang w:eastAsia="ru-RU"/>
        </w:rPr>
        <w:t>В результате завершения подзадачи формируется протокол, в результате завершения задачи – отчет.</w:t>
      </w:r>
    </w:p>
    <w:p w14:paraId="573656A3" w14:textId="34327E84" w:rsidR="00F50D13" w:rsidRPr="00371756" w:rsidRDefault="00F50D13" w:rsidP="00371756">
      <w:pPr>
        <w:rPr>
          <w:lang w:eastAsia="ru-RU"/>
        </w:rPr>
      </w:pPr>
      <w:r>
        <w:rPr>
          <w:lang w:eastAsia="ru-RU"/>
        </w:rPr>
        <w:t>Для проведения аудита и управления связанными с ним сущностями требуется выбрать пункт «Аудиты» в меню на странице системы.</w:t>
      </w:r>
    </w:p>
    <w:p w14:paraId="177EE07D" w14:textId="1B449150" w:rsidR="00294E5C" w:rsidRDefault="00294E5C" w:rsidP="00294E5C">
      <w:pPr>
        <w:pStyle w:val="3"/>
        <w:rPr>
          <w:lang w:eastAsia="ru-RU"/>
        </w:rPr>
      </w:pPr>
      <w:bookmarkStart w:id="152" w:name="_Toc179456897"/>
      <w:r>
        <w:rPr>
          <w:lang w:eastAsia="ru-RU"/>
        </w:rPr>
        <w:t>Создание области аудита</w:t>
      </w:r>
      <w:bookmarkEnd w:id="152"/>
    </w:p>
    <w:p w14:paraId="1DA31992" w14:textId="37A70085" w:rsidR="00216FAA" w:rsidRDefault="00216FAA" w:rsidP="00216FAA">
      <w:pPr>
        <w:rPr>
          <w:lang w:eastAsia="ru-RU"/>
        </w:rPr>
      </w:pPr>
      <w:r>
        <w:rPr>
          <w:lang w:eastAsia="ru-RU"/>
        </w:rPr>
        <w:t>Создание области аудита осуществляется на странице «Аудиты» следующими способами:</w:t>
      </w:r>
    </w:p>
    <w:p w14:paraId="1518A878" w14:textId="77777777" w:rsidR="00216FAA" w:rsidRDefault="00216FAA" w:rsidP="0022471C">
      <w:pPr>
        <w:pStyle w:val="a2"/>
        <w:rPr>
          <w:lang w:eastAsia="ru-RU"/>
        </w:rPr>
      </w:pPr>
      <w:r>
        <w:rPr>
          <w:lang w:eastAsia="ru-RU"/>
        </w:rPr>
        <w:t>на базе профилей;</w:t>
      </w:r>
    </w:p>
    <w:p w14:paraId="6E03C06F" w14:textId="77777777" w:rsidR="00216FAA" w:rsidRDefault="00216FAA" w:rsidP="0022471C">
      <w:pPr>
        <w:pStyle w:val="a2"/>
        <w:rPr>
          <w:lang w:eastAsia="ru-RU"/>
        </w:rPr>
      </w:pPr>
      <w:r>
        <w:rPr>
          <w:lang w:eastAsia="ru-RU"/>
        </w:rPr>
        <w:t>на базе ресурсов.</w:t>
      </w:r>
    </w:p>
    <w:p w14:paraId="308778D0" w14:textId="0C1F7E6B" w:rsidR="00216FAA" w:rsidRDefault="00216FAA" w:rsidP="00216FAA">
      <w:pPr>
        <w:rPr>
          <w:lang w:eastAsia="ru-RU"/>
        </w:rPr>
      </w:pPr>
      <w:r>
        <w:rPr>
          <w:lang w:eastAsia="ru-RU"/>
        </w:rPr>
        <w:t>Для создания области аудита на базе профилей:</w:t>
      </w:r>
    </w:p>
    <w:p w14:paraId="40DCF4D6" w14:textId="616E1418" w:rsidR="00216FAA" w:rsidRDefault="00216FAA" w:rsidP="0022471C">
      <w:pPr>
        <w:pStyle w:val="10"/>
        <w:numPr>
          <w:ilvl w:val="0"/>
          <w:numId w:val="96"/>
        </w:numPr>
      </w:pPr>
      <w:r>
        <w:t>Нажмите кнопку «+» над списком областей и дождитесь всплытия окна создания области.</w:t>
      </w:r>
    </w:p>
    <w:p w14:paraId="77A996D9" w14:textId="77777777" w:rsidR="00216FAA" w:rsidRDefault="00216FAA" w:rsidP="0022471C">
      <w:pPr>
        <w:pStyle w:val="10"/>
      </w:pPr>
      <w:r>
        <w:t>Введите наименование области аудита.</w:t>
      </w:r>
    </w:p>
    <w:p w14:paraId="400CEC42" w14:textId="7FB874A4" w:rsidR="00216FAA" w:rsidRDefault="00216FAA" w:rsidP="0022471C">
      <w:pPr>
        <w:pStyle w:val="10"/>
      </w:pPr>
      <w:r>
        <w:t>Отметьте пункт «Профилей».</w:t>
      </w:r>
    </w:p>
    <w:p w14:paraId="4AD06955" w14:textId="0B6D676F" w:rsidR="00216FAA" w:rsidRDefault="00216FAA" w:rsidP="0022471C">
      <w:pPr>
        <w:pStyle w:val="10"/>
      </w:pPr>
      <w:r>
        <w:t>Нажмите кнопку «Далее».</w:t>
      </w:r>
    </w:p>
    <w:p w14:paraId="3865B50D" w14:textId="77777777" w:rsidR="00216FAA" w:rsidRDefault="00216FAA" w:rsidP="0022471C">
      <w:pPr>
        <w:pStyle w:val="10"/>
      </w:pPr>
      <w:r>
        <w:t>Отметьте профили, на основании которых требуется провести аудит, в списке профилей.</w:t>
      </w:r>
    </w:p>
    <w:p w14:paraId="30DF7F07" w14:textId="4332DCE2" w:rsidR="00216FAA" w:rsidRDefault="00216FAA" w:rsidP="0022471C">
      <w:pPr>
        <w:pStyle w:val="10"/>
      </w:pPr>
      <w:r>
        <w:t>Нажмите кнопку «Далее».</w:t>
      </w:r>
    </w:p>
    <w:p w14:paraId="0918F814" w14:textId="77777777" w:rsidR="00216FAA" w:rsidRDefault="00216FAA" w:rsidP="0022471C">
      <w:pPr>
        <w:pStyle w:val="10"/>
      </w:pPr>
      <w:r>
        <w:t>Отметьте ресурсы, которые применимы к выбранным профилям, в списке ресурсов.</w:t>
      </w:r>
    </w:p>
    <w:p w14:paraId="2F4181E6" w14:textId="4E4F4FD6" w:rsidR="00216FAA" w:rsidRDefault="00216FAA" w:rsidP="0022471C">
      <w:pPr>
        <w:pStyle w:val="10"/>
      </w:pPr>
      <w:r>
        <w:t>Нажмите кнопку «Сохранить».</w:t>
      </w:r>
    </w:p>
    <w:p w14:paraId="53B697FD" w14:textId="4A1B3E15" w:rsidR="00216FAA" w:rsidRDefault="00216FAA" w:rsidP="0022471C">
      <w:pPr>
        <w:pStyle w:val="10"/>
      </w:pPr>
      <w:r>
        <w:t>Убедитесь, что области аудита появилась в списке областей.</w:t>
      </w:r>
    </w:p>
    <w:p w14:paraId="1229967B" w14:textId="4DD7C0C7" w:rsidR="00216FAA" w:rsidRDefault="00216FAA" w:rsidP="00216FAA">
      <w:r w:rsidRPr="00216FAA">
        <w:t xml:space="preserve">Для создания области аудита на базе </w:t>
      </w:r>
      <w:r>
        <w:t>ресурсов</w:t>
      </w:r>
      <w:r w:rsidRPr="00216FAA">
        <w:t>:</w:t>
      </w:r>
    </w:p>
    <w:p w14:paraId="60EBF4DC" w14:textId="77777777" w:rsidR="00216FAA" w:rsidRDefault="00216FAA" w:rsidP="0022471C">
      <w:pPr>
        <w:pStyle w:val="10"/>
        <w:numPr>
          <w:ilvl w:val="0"/>
          <w:numId w:val="97"/>
        </w:numPr>
      </w:pPr>
      <w:r>
        <w:t>Нажмите кнопку «+» над списком областей и дождитесь всплытия окна создания области.</w:t>
      </w:r>
    </w:p>
    <w:p w14:paraId="571D77B5" w14:textId="77777777" w:rsidR="00216FAA" w:rsidRDefault="00216FAA" w:rsidP="0022471C">
      <w:pPr>
        <w:pStyle w:val="10"/>
      </w:pPr>
      <w:r>
        <w:t>Введите наименование области аудита.</w:t>
      </w:r>
    </w:p>
    <w:p w14:paraId="20864827" w14:textId="10F3770E" w:rsidR="00216FAA" w:rsidRDefault="00216FAA" w:rsidP="0022471C">
      <w:pPr>
        <w:pStyle w:val="10"/>
      </w:pPr>
      <w:r>
        <w:t>Отметьте пункт «Ресурсов».</w:t>
      </w:r>
    </w:p>
    <w:p w14:paraId="5A8ABB23" w14:textId="77777777" w:rsidR="00216FAA" w:rsidRDefault="00216FAA" w:rsidP="0022471C">
      <w:pPr>
        <w:pStyle w:val="10"/>
      </w:pPr>
      <w:r>
        <w:t>Нажмите кнопку «Далее».</w:t>
      </w:r>
    </w:p>
    <w:p w14:paraId="173A05AF" w14:textId="67436ADE" w:rsidR="00216FAA" w:rsidRDefault="00216FAA" w:rsidP="0022471C">
      <w:pPr>
        <w:pStyle w:val="10"/>
      </w:pPr>
      <w:r>
        <w:t>Отметьте ресурсы, на основании которых требуется провести аудит, в списке ресурсов.</w:t>
      </w:r>
    </w:p>
    <w:p w14:paraId="27F8C77E" w14:textId="77777777" w:rsidR="00216FAA" w:rsidRDefault="00216FAA" w:rsidP="0022471C">
      <w:pPr>
        <w:pStyle w:val="10"/>
      </w:pPr>
      <w:r>
        <w:t>Нажмите кнопку «Далее».</w:t>
      </w:r>
    </w:p>
    <w:p w14:paraId="0E09FA1A" w14:textId="2033C8CE" w:rsidR="00216FAA" w:rsidRDefault="00216FAA" w:rsidP="0022471C">
      <w:pPr>
        <w:pStyle w:val="10"/>
      </w:pPr>
      <w:r w:rsidRPr="00216FAA">
        <w:t>Отметьте профили, которые применимы к выбранным ресурсам, в списке профилей</w:t>
      </w:r>
      <w:r>
        <w:t>.</w:t>
      </w:r>
    </w:p>
    <w:p w14:paraId="2FCC7C4E" w14:textId="77777777" w:rsidR="00216FAA" w:rsidRDefault="00216FAA" w:rsidP="0022471C">
      <w:pPr>
        <w:pStyle w:val="10"/>
      </w:pPr>
      <w:r>
        <w:lastRenderedPageBreak/>
        <w:t>Нажмите кнопку «Сохранить».</w:t>
      </w:r>
    </w:p>
    <w:p w14:paraId="690B7A37" w14:textId="70A47D9B" w:rsidR="00216FAA" w:rsidRPr="00216FAA" w:rsidRDefault="00216FAA" w:rsidP="0022471C">
      <w:pPr>
        <w:pStyle w:val="10"/>
      </w:pPr>
      <w:r>
        <w:t>Убедитесь, что области аудита появилась в списке областей.</w:t>
      </w:r>
    </w:p>
    <w:p w14:paraId="60EF20C8" w14:textId="4CEEE1DF" w:rsidR="00294E5C" w:rsidRDefault="00294E5C" w:rsidP="00294E5C">
      <w:pPr>
        <w:pStyle w:val="3"/>
        <w:rPr>
          <w:lang w:eastAsia="ru-RU"/>
        </w:rPr>
      </w:pPr>
      <w:bookmarkStart w:id="153" w:name="_Toc179456898"/>
      <w:r>
        <w:rPr>
          <w:lang w:eastAsia="ru-RU"/>
        </w:rPr>
        <w:t>Редактирование области аудита</w:t>
      </w:r>
      <w:bookmarkEnd w:id="153"/>
    </w:p>
    <w:p w14:paraId="4270AF0D" w14:textId="2975C095" w:rsidR="0017399F" w:rsidRDefault="0017399F" w:rsidP="0017399F">
      <w:pPr>
        <w:rPr>
          <w:lang w:eastAsia="ru-RU"/>
        </w:rPr>
      </w:pPr>
      <w:r>
        <w:rPr>
          <w:lang w:eastAsia="ru-RU"/>
        </w:rPr>
        <w:t>В области аудита можно изменить список применимых профилей или ресурсов.</w:t>
      </w:r>
    </w:p>
    <w:p w14:paraId="0C60410B" w14:textId="14FFC3F9" w:rsidR="0017399F" w:rsidRDefault="0017399F" w:rsidP="0017399F">
      <w:pPr>
        <w:rPr>
          <w:lang w:eastAsia="ru-RU"/>
        </w:rPr>
      </w:pPr>
      <w:r>
        <w:rPr>
          <w:lang w:eastAsia="ru-RU"/>
        </w:rPr>
        <w:t>Редактирование области аудита осуществляется на странице «Аудиты».</w:t>
      </w:r>
    </w:p>
    <w:p w14:paraId="035BFA70" w14:textId="46E6D246" w:rsidR="0017399F" w:rsidRDefault="0017399F" w:rsidP="0017399F">
      <w:pPr>
        <w:rPr>
          <w:lang w:eastAsia="ru-RU"/>
        </w:rPr>
      </w:pPr>
      <w:r>
        <w:rPr>
          <w:lang w:eastAsia="ru-RU"/>
        </w:rPr>
        <w:t>Для редактирования области аудита на базе профилей:</w:t>
      </w:r>
    </w:p>
    <w:p w14:paraId="4CEAC9AB" w14:textId="6E3F8441" w:rsidR="0017399F" w:rsidRDefault="0017399F" w:rsidP="0022471C">
      <w:pPr>
        <w:pStyle w:val="10"/>
        <w:numPr>
          <w:ilvl w:val="0"/>
          <w:numId w:val="98"/>
        </w:numPr>
      </w:pPr>
      <w:r>
        <w:t>Нажмите отмеченную кнопку (</w:t>
      </w:r>
      <w:r w:rsidR="00B56CCC">
        <w:fldChar w:fldCharType="begin"/>
      </w:r>
      <w:r w:rsidR="00B56CCC">
        <w:instrText xml:space="preserve"> REF _Ref178610489 \h </w:instrText>
      </w:r>
      <w:r w:rsidR="00B56CCC">
        <w:fldChar w:fldCharType="separate"/>
      </w:r>
      <w:r w:rsidR="009E7EEC">
        <w:t xml:space="preserve">Рисунок </w:t>
      </w:r>
      <w:r w:rsidR="009E7EEC">
        <w:rPr>
          <w:noProof/>
        </w:rPr>
        <w:t>46</w:t>
      </w:r>
      <w:r w:rsidR="00B56CCC">
        <w:fldChar w:fldCharType="end"/>
      </w:r>
      <w:r>
        <w:t>) справа в строке с наименованием области аудита, которую требуется отредактировать.</w:t>
      </w:r>
    </w:p>
    <w:p w14:paraId="57ABD67A" w14:textId="77777777" w:rsidR="00B56CCC" w:rsidRDefault="00B56CCC" w:rsidP="00B56CCC">
      <w:pPr>
        <w:keepNext/>
        <w:jc w:val="center"/>
      </w:pPr>
      <w:r>
        <w:rPr>
          <w:noProof/>
        </w:rPr>
        <w:drawing>
          <wp:inline distT="0" distB="0" distL="0" distR="0" wp14:anchorId="0C385723" wp14:editId="2E8A7E1E">
            <wp:extent cx="5868000" cy="621679"/>
            <wp:effectExtent l="38100" t="76200" r="114300" b="831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21679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081FC" w14:textId="30DA02AC" w:rsidR="00B56CCC" w:rsidRPr="00B56CCC" w:rsidRDefault="00B56CCC" w:rsidP="00CC4054">
      <w:pPr>
        <w:pStyle w:val="affe"/>
      </w:pPr>
      <w:bookmarkStart w:id="154" w:name="_Ref178610489"/>
      <w:r>
        <w:t xml:space="preserve">Рисунок </w:t>
      </w:r>
      <w:fldSimple w:instr=" SEQ Рисунок \* ARABIC ">
        <w:r w:rsidR="009E7EEC">
          <w:rPr>
            <w:noProof/>
          </w:rPr>
          <w:t>46</w:t>
        </w:r>
      </w:fldSimple>
      <w:bookmarkEnd w:id="154"/>
      <w:r w:rsidRPr="00B56CCC">
        <w:t xml:space="preserve">. </w:t>
      </w:r>
      <w:r>
        <w:t>Дополнительные действия с областью аудита</w:t>
      </w:r>
    </w:p>
    <w:p w14:paraId="664776B7" w14:textId="3EEF6BD2" w:rsidR="0017399F" w:rsidRDefault="0017399F" w:rsidP="0022471C">
      <w:pPr>
        <w:pStyle w:val="10"/>
      </w:pPr>
      <w:r>
        <w:t>Нажмите кнопку «Редактировать».</w:t>
      </w:r>
    </w:p>
    <w:p w14:paraId="5EA24343" w14:textId="77777777" w:rsidR="0017399F" w:rsidRDefault="0017399F" w:rsidP="0022471C">
      <w:pPr>
        <w:pStyle w:val="10"/>
      </w:pPr>
      <w:r>
        <w:t>Отметьте ресурсы, которые требуется добавить в область.</w:t>
      </w:r>
    </w:p>
    <w:p w14:paraId="11FB5A0D" w14:textId="77777777" w:rsidR="0017399F" w:rsidRDefault="0017399F" w:rsidP="0022471C">
      <w:pPr>
        <w:pStyle w:val="10"/>
      </w:pPr>
      <w:r>
        <w:t>Удалите отметки с ресурсов, которые требуется удалить из области.</w:t>
      </w:r>
    </w:p>
    <w:p w14:paraId="375DDFEF" w14:textId="4BB4CF99" w:rsidR="0017399F" w:rsidRDefault="0017399F" w:rsidP="0022471C">
      <w:pPr>
        <w:pStyle w:val="10"/>
      </w:pPr>
      <w:r>
        <w:t>Нажмите кнопку «Сохранить».</w:t>
      </w:r>
    </w:p>
    <w:p w14:paraId="728CFC4B" w14:textId="48F30315" w:rsidR="0017399F" w:rsidRDefault="0017399F" w:rsidP="0017399F">
      <w:r w:rsidRPr="0017399F">
        <w:t xml:space="preserve">Для редактирования области аудита на базе </w:t>
      </w:r>
      <w:r>
        <w:t>ресурсов</w:t>
      </w:r>
      <w:r w:rsidRPr="0017399F">
        <w:t>:</w:t>
      </w:r>
    </w:p>
    <w:p w14:paraId="3693A812" w14:textId="4D77876B" w:rsidR="0017399F" w:rsidRDefault="0017399F" w:rsidP="0022471C">
      <w:pPr>
        <w:pStyle w:val="10"/>
        <w:numPr>
          <w:ilvl w:val="0"/>
          <w:numId w:val="99"/>
        </w:numPr>
      </w:pPr>
      <w:r>
        <w:t>Нажмите отмеченную кнопку (</w:t>
      </w:r>
      <w:r w:rsidR="00B56CCC">
        <w:fldChar w:fldCharType="begin"/>
      </w:r>
      <w:r w:rsidR="00B56CCC">
        <w:instrText xml:space="preserve"> REF _Ref178610489 \h </w:instrText>
      </w:r>
      <w:r w:rsidR="00B56CCC">
        <w:fldChar w:fldCharType="separate"/>
      </w:r>
      <w:r w:rsidR="009E7EEC">
        <w:t xml:space="preserve">Рисунок </w:t>
      </w:r>
      <w:r w:rsidR="009E7EEC">
        <w:rPr>
          <w:noProof/>
        </w:rPr>
        <w:t>46</w:t>
      </w:r>
      <w:r w:rsidR="00B56CCC">
        <w:fldChar w:fldCharType="end"/>
      </w:r>
      <w:r>
        <w:t>) справа в строке с наименованием области аудита, которую требуется отредактировать.</w:t>
      </w:r>
    </w:p>
    <w:p w14:paraId="59A38F5B" w14:textId="7BF9ED19" w:rsidR="0017399F" w:rsidRDefault="0017399F" w:rsidP="0022471C">
      <w:pPr>
        <w:pStyle w:val="10"/>
      </w:pPr>
      <w:r>
        <w:t>Нажмите кнопку «Редактировать».</w:t>
      </w:r>
    </w:p>
    <w:p w14:paraId="72BF8792" w14:textId="77777777" w:rsidR="0017399F" w:rsidRDefault="0017399F" w:rsidP="0022471C">
      <w:pPr>
        <w:pStyle w:val="10"/>
      </w:pPr>
      <w:r>
        <w:t>Отметьте профили, которые требуется добавить в область.</w:t>
      </w:r>
    </w:p>
    <w:p w14:paraId="38C0F35C" w14:textId="77777777" w:rsidR="0017399F" w:rsidRDefault="0017399F" w:rsidP="0022471C">
      <w:pPr>
        <w:pStyle w:val="10"/>
      </w:pPr>
      <w:r>
        <w:t>Удалите отметки с профилей, которые требуется удалить из области.</w:t>
      </w:r>
    </w:p>
    <w:p w14:paraId="2DCA2408" w14:textId="5FC3E403" w:rsidR="0017399F" w:rsidRPr="0017399F" w:rsidRDefault="0017399F" w:rsidP="0022471C">
      <w:pPr>
        <w:pStyle w:val="10"/>
      </w:pPr>
      <w:r>
        <w:t>Нажмите кнопку «Сохранить».</w:t>
      </w:r>
    </w:p>
    <w:p w14:paraId="7C852AD6" w14:textId="70C9C6AF" w:rsidR="00294E5C" w:rsidRDefault="00294E5C" w:rsidP="00294E5C">
      <w:pPr>
        <w:pStyle w:val="3"/>
        <w:rPr>
          <w:lang w:eastAsia="ru-RU"/>
        </w:rPr>
      </w:pPr>
      <w:bookmarkStart w:id="155" w:name="_Toc179456899"/>
      <w:r>
        <w:rPr>
          <w:lang w:eastAsia="ru-RU"/>
        </w:rPr>
        <w:t>Задачи на аудит</w:t>
      </w:r>
      <w:bookmarkEnd w:id="155"/>
    </w:p>
    <w:p w14:paraId="1A0EE491" w14:textId="62F1A73A" w:rsidR="00E21F85" w:rsidRDefault="00E21F85" w:rsidP="00E21F85">
      <w:pPr>
        <w:rPr>
          <w:lang w:eastAsia="ru-RU"/>
        </w:rPr>
      </w:pPr>
      <w:r>
        <w:rPr>
          <w:lang w:eastAsia="ru-RU"/>
        </w:rPr>
        <w:t>Задача – набор подзадач, которые отражают каждый конкретный аудит согласно области аудита.</w:t>
      </w:r>
    </w:p>
    <w:p w14:paraId="6A5EC2B0" w14:textId="50D8F538" w:rsidR="00AE00A5" w:rsidRDefault="00AE00A5" w:rsidP="00AE00A5">
      <w:pPr>
        <w:rPr>
          <w:lang w:eastAsia="ru-RU"/>
        </w:rPr>
      </w:pPr>
      <w:r>
        <w:rPr>
          <w:lang w:eastAsia="ru-RU"/>
        </w:rPr>
        <w:t>Карточка задачи содержит следующую информацию</w:t>
      </w:r>
      <w:r w:rsidR="006660B3">
        <w:rPr>
          <w:lang w:eastAsia="ru-RU"/>
        </w:rPr>
        <w:t xml:space="preserve"> (</w:t>
      </w:r>
      <w:r w:rsidR="006660B3">
        <w:rPr>
          <w:lang w:eastAsia="ru-RU"/>
        </w:rPr>
        <w:fldChar w:fldCharType="begin"/>
      </w:r>
      <w:r w:rsidR="006660B3">
        <w:rPr>
          <w:lang w:eastAsia="ru-RU"/>
        </w:rPr>
        <w:instrText xml:space="preserve"> REF _Ref178934788 \h </w:instrText>
      </w:r>
      <w:r w:rsidR="006660B3">
        <w:rPr>
          <w:lang w:eastAsia="ru-RU"/>
        </w:rPr>
      </w:r>
      <w:r w:rsidR="006660B3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47</w:t>
      </w:r>
      <w:r w:rsidR="006660B3">
        <w:rPr>
          <w:lang w:eastAsia="ru-RU"/>
        </w:rPr>
        <w:fldChar w:fldCharType="end"/>
      </w:r>
      <w:r w:rsidR="006660B3">
        <w:rPr>
          <w:lang w:eastAsia="ru-RU"/>
        </w:rPr>
        <w:t>)</w:t>
      </w:r>
      <w:r>
        <w:rPr>
          <w:lang w:eastAsia="ru-RU"/>
        </w:rPr>
        <w:t>:</w:t>
      </w:r>
    </w:p>
    <w:p w14:paraId="505FD45F" w14:textId="77777777" w:rsidR="00AE00A5" w:rsidRDefault="00AE00A5" w:rsidP="0022471C">
      <w:pPr>
        <w:pStyle w:val="a2"/>
        <w:rPr>
          <w:lang w:eastAsia="ru-RU"/>
        </w:rPr>
      </w:pPr>
      <w:r>
        <w:rPr>
          <w:lang w:eastAsia="ru-RU"/>
        </w:rPr>
        <w:t>номер задачи;</w:t>
      </w:r>
    </w:p>
    <w:p w14:paraId="51EBEB78" w14:textId="310AB0BF" w:rsidR="00AE00A5" w:rsidRDefault="00AE00A5" w:rsidP="0022471C">
      <w:pPr>
        <w:pStyle w:val="a2"/>
        <w:rPr>
          <w:lang w:eastAsia="ru-RU"/>
        </w:rPr>
      </w:pPr>
      <w:r>
        <w:rPr>
          <w:lang w:eastAsia="ru-RU"/>
        </w:rPr>
        <w:t>статус задачи;</w:t>
      </w:r>
    </w:p>
    <w:p w14:paraId="0A225505" w14:textId="3E83358D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область аудита, в которой запускается задача;</w:t>
      </w:r>
    </w:p>
    <w:p w14:paraId="62244E99" w14:textId="77777777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инициатор запуска задачи;</w:t>
      </w:r>
    </w:p>
    <w:p w14:paraId="25E81CC0" w14:textId="77777777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дата и время последнего запуска задачи;</w:t>
      </w:r>
    </w:p>
    <w:p w14:paraId="54A3AB12" w14:textId="77777777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дата и время изменения статуса задачи;</w:t>
      </w:r>
    </w:p>
    <w:p w14:paraId="25E6A9A8" w14:textId="77777777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количество подзадач;</w:t>
      </w:r>
    </w:p>
    <w:p w14:paraId="022B530D" w14:textId="4AAA27D5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итоговый балл;</w:t>
      </w:r>
    </w:p>
    <w:p w14:paraId="1E41FB19" w14:textId="77777777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список подзадач;</w:t>
      </w:r>
    </w:p>
    <w:p w14:paraId="7CC6E666" w14:textId="3EE86D65" w:rsidR="0015758F" w:rsidRDefault="0015758F" w:rsidP="0022471C">
      <w:pPr>
        <w:pStyle w:val="a2"/>
        <w:rPr>
          <w:lang w:eastAsia="ru-RU"/>
        </w:rPr>
      </w:pPr>
      <w:r>
        <w:rPr>
          <w:lang w:eastAsia="ru-RU"/>
        </w:rPr>
        <w:t>отчет о задаче, если задача имеет статус «Завершена».</w:t>
      </w:r>
    </w:p>
    <w:p w14:paraId="461411F3" w14:textId="77777777" w:rsidR="006660B3" w:rsidRDefault="006660B3" w:rsidP="006660B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91DE25" wp14:editId="1FB71053">
            <wp:extent cx="5868000" cy="3173011"/>
            <wp:effectExtent l="38100" t="76200" r="114300" b="850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73011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FA9A1" w14:textId="4E34BCF2" w:rsidR="006660B3" w:rsidRDefault="006660B3" w:rsidP="00CC4054">
      <w:pPr>
        <w:pStyle w:val="affe"/>
        <w:rPr>
          <w:lang w:eastAsia="ru-RU"/>
        </w:rPr>
      </w:pPr>
      <w:bookmarkStart w:id="156" w:name="_Ref178934788"/>
      <w:r>
        <w:t xml:space="preserve">Рисунок </w:t>
      </w:r>
      <w:fldSimple w:instr=" SEQ Рисунок \* ARABIC ">
        <w:r w:rsidR="009E7EEC">
          <w:rPr>
            <w:noProof/>
          </w:rPr>
          <w:t>47</w:t>
        </w:r>
      </w:fldSimple>
      <w:bookmarkEnd w:id="156"/>
      <w:r>
        <w:t>. Информация о задачах</w:t>
      </w:r>
    </w:p>
    <w:p w14:paraId="37DF0E3A" w14:textId="67553C1A" w:rsidR="00AE00A5" w:rsidRDefault="00AE00A5" w:rsidP="00AE00A5">
      <w:pPr>
        <w:rPr>
          <w:lang w:eastAsia="ru-RU"/>
        </w:rPr>
      </w:pPr>
      <w:r>
        <w:rPr>
          <w:lang w:eastAsia="ru-RU"/>
        </w:rPr>
        <w:t>Задача и подзадача могут иметь следующие статусы:</w:t>
      </w:r>
    </w:p>
    <w:p w14:paraId="03319560" w14:textId="08888D5D" w:rsidR="00AE00A5" w:rsidRDefault="00EC0851" w:rsidP="0022471C">
      <w:pPr>
        <w:pStyle w:val="a2"/>
        <w:rPr>
          <w:lang w:eastAsia="ru-RU"/>
        </w:rPr>
      </w:pPr>
      <w:r>
        <w:rPr>
          <w:lang w:eastAsia="ru-RU"/>
        </w:rPr>
        <w:t>«В</w:t>
      </w:r>
      <w:r w:rsidR="00AE00A5">
        <w:rPr>
          <w:lang w:eastAsia="ru-RU"/>
        </w:rPr>
        <w:t>ыполняется</w:t>
      </w:r>
      <w:r>
        <w:rPr>
          <w:lang w:eastAsia="ru-RU"/>
        </w:rPr>
        <w:t>»</w:t>
      </w:r>
      <w:r w:rsidR="00AE00A5">
        <w:rPr>
          <w:lang w:eastAsia="ru-RU"/>
        </w:rPr>
        <w:t xml:space="preserve"> – означает, что в данный момент задача выполняется;</w:t>
      </w:r>
    </w:p>
    <w:p w14:paraId="203C473D" w14:textId="56143924" w:rsidR="00AE00A5" w:rsidRDefault="00EC0851" w:rsidP="0022471C">
      <w:pPr>
        <w:pStyle w:val="a2"/>
        <w:rPr>
          <w:lang w:eastAsia="ru-RU"/>
        </w:rPr>
      </w:pPr>
      <w:r>
        <w:rPr>
          <w:lang w:eastAsia="ru-RU"/>
        </w:rPr>
        <w:t>«В</w:t>
      </w:r>
      <w:r w:rsidR="00AE00A5">
        <w:rPr>
          <w:lang w:eastAsia="ru-RU"/>
        </w:rPr>
        <w:t xml:space="preserve"> очереди</w:t>
      </w:r>
      <w:r>
        <w:rPr>
          <w:lang w:eastAsia="ru-RU"/>
        </w:rPr>
        <w:t>»</w:t>
      </w:r>
      <w:r w:rsidR="00AE00A5">
        <w:rPr>
          <w:lang w:eastAsia="ru-RU"/>
        </w:rPr>
        <w:t xml:space="preserve"> – означает, что задача в очереди на выполнение;</w:t>
      </w:r>
    </w:p>
    <w:p w14:paraId="4385ADF4" w14:textId="1F1AB112" w:rsidR="00AE00A5" w:rsidRDefault="00EC0851" w:rsidP="0022471C">
      <w:pPr>
        <w:pStyle w:val="a2"/>
        <w:rPr>
          <w:lang w:eastAsia="ru-RU"/>
        </w:rPr>
      </w:pPr>
      <w:r>
        <w:rPr>
          <w:lang w:eastAsia="ru-RU"/>
        </w:rPr>
        <w:t>«О</w:t>
      </w:r>
      <w:r w:rsidR="00AE00A5">
        <w:rPr>
          <w:lang w:eastAsia="ru-RU"/>
        </w:rPr>
        <w:t>тменена</w:t>
      </w:r>
      <w:r>
        <w:rPr>
          <w:lang w:eastAsia="ru-RU"/>
        </w:rPr>
        <w:t>»</w:t>
      </w:r>
      <w:r w:rsidR="00AE00A5">
        <w:rPr>
          <w:lang w:eastAsia="ru-RU"/>
        </w:rPr>
        <w:t xml:space="preserve"> – означает, что выполнение задачи отменено пользователем;</w:t>
      </w:r>
    </w:p>
    <w:p w14:paraId="7A6F3C5C" w14:textId="74EE0A54" w:rsidR="00AE00A5" w:rsidRDefault="00EC0851" w:rsidP="0022471C">
      <w:pPr>
        <w:pStyle w:val="a2"/>
        <w:rPr>
          <w:lang w:eastAsia="ru-RU"/>
        </w:rPr>
      </w:pPr>
      <w:r>
        <w:rPr>
          <w:lang w:eastAsia="ru-RU"/>
        </w:rPr>
        <w:t>«О</w:t>
      </w:r>
      <w:r w:rsidR="00AE00A5">
        <w:rPr>
          <w:lang w:eastAsia="ru-RU"/>
        </w:rPr>
        <w:t>шибка</w:t>
      </w:r>
      <w:r>
        <w:rPr>
          <w:lang w:eastAsia="ru-RU"/>
        </w:rPr>
        <w:t>»</w:t>
      </w:r>
      <w:r w:rsidR="00AE00A5">
        <w:rPr>
          <w:lang w:eastAsia="ru-RU"/>
        </w:rPr>
        <w:t xml:space="preserve"> – означает, что при выполнении задач возникла ошибка;</w:t>
      </w:r>
    </w:p>
    <w:p w14:paraId="07791AC1" w14:textId="1101F0EF" w:rsidR="00AE00A5" w:rsidRDefault="00EC0851" w:rsidP="0022471C">
      <w:pPr>
        <w:pStyle w:val="a2"/>
        <w:rPr>
          <w:lang w:eastAsia="ru-RU"/>
        </w:rPr>
      </w:pPr>
      <w:r>
        <w:rPr>
          <w:lang w:eastAsia="ru-RU"/>
        </w:rPr>
        <w:t>«З</w:t>
      </w:r>
      <w:r w:rsidR="00AE00A5">
        <w:rPr>
          <w:lang w:eastAsia="ru-RU"/>
        </w:rPr>
        <w:t>авершена</w:t>
      </w:r>
      <w:r>
        <w:rPr>
          <w:lang w:eastAsia="ru-RU"/>
        </w:rPr>
        <w:t>»</w:t>
      </w:r>
      <w:r w:rsidR="00AE00A5">
        <w:rPr>
          <w:lang w:eastAsia="ru-RU"/>
        </w:rPr>
        <w:t xml:space="preserve"> – означает, что все проверки выполнены, сформирован протокол аудита.</w:t>
      </w:r>
    </w:p>
    <w:p w14:paraId="274611CB" w14:textId="36B10CD9" w:rsidR="00E21F85" w:rsidRDefault="00E21F85" w:rsidP="00E21F85">
      <w:pPr>
        <w:rPr>
          <w:lang w:eastAsia="ru-RU"/>
        </w:rPr>
      </w:pPr>
      <w:r>
        <w:rPr>
          <w:lang w:eastAsia="ru-RU"/>
        </w:rPr>
        <w:t>Задачи автоматически создаются в области аудита, их можно запускать и отменять.</w:t>
      </w:r>
    </w:p>
    <w:p w14:paraId="07D811AD" w14:textId="3BD4FA78" w:rsidR="00E21F85" w:rsidRPr="00E21F85" w:rsidRDefault="00E21F85" w:rsidP="00E21F85">
      <w:pPr>
        <w:rPr>
          <w:lang w:eastAsia="ru-RU"/>
        </w:rPr>
      </w:pPr>
      <w:r>
        <w:rPr>
          <w:lang w:eastAsia="ru-RU"/>
        </w:rPr>
        <w:t>Управление задачами осуществляется на странице «Аудиты».</w:t>
      </w:r>
      <w:r w:rsidR="006007CD">
        <w:rPr>
          <w:lang w:eastAsia="ru-RU"/>
        </w:rPr>
        <w:t xml:space="preserve"> </w:t>
      </w:r>
      <w:r w:rsidR="006007CD" w:rsidRPr="00AE00A5">
        <w:rPr>
          <w:lang w:eastAsia="ru-RU"/>
        </w:rPr>
        <w:t>Для просмотра карточки</w:t>
      </w:r>
      <w:r w:rsidR="006007CD">
        <w:rPr>
          <w:lang w:eastAsia="ru-RU"/>
        </w:rPr>
        <w:t xml:space="preserve"> задачи требуется</w:t>
      </w:r>
      <w:r w:rsidR="006007CD" w:rsidRPr="00AE00A5">
        <w:rPr>
          <w:lang w:eastAsia="ru-RU"/>
        </w:rPr>
        <w:t xml:space="preserve"> </w:t>
      </w:r>
      <w:r w:rsidR="006007CD">
        <w:rPr>
          <w:lang w:eastAsia="ru-RU"/>
        </w:rPr>
        <w:t>нажать</w:t>
      </w:r>
      <w:r w:rsidR="006007CD" w:rsidRPr="00AE00A5">
        <w:rPr>
          <w:lang w:eastAsia="ru-RU"/>
        </w:rPr>
        <w:t xml:space="preserve"> на </w:t>
      </w:r>
      <w:r w:rsidR="00C22A48">
        <w:rPr>
          <w:lang w:eastAsia="ru-RU"/>
        </w:rPr>
        <w:t>неё</w:t>
      </w:r>
      <w:r w:rsidR="006007CD" w:rsidRPr="00AE00A5">
        <w:rPr>
          <w:lang w:eastAsia="ru-RU"/>
        </w:rPr>
        <w:t xml:space="preserve"> в списке задач области аудита.</w:t>
      </w:r>
    </w:p>
    <w:p w14:paraId="33E4BC71" w14:textId="030540CF" w:rsidR="00C24DF2" w:rsidRDefault="00C24DF2" w:rsidP="00294E5C">
      <w:pPr>
        <w:pStyle w:val="3"/>
        <w:rPr>
          <w:lang w:eastAsia="ru-RU"/>
        </w:rPr>
      </w:pPr>
      <w:bookmarkStart w:id="157" w:name="_Toc179456900"/>
      <w:r>
        <w:rPr>
          <w:lang w:eastAsia="ru-RU"/>
        </w:rPr>
        <w:t>Запуск задачи</w:t>
      </w:r>
      <w:bookmarkEnd w:id="157"/>
    </w:p>
    <w:p w14:paraId="6D748376" w14:textId="3D19680C" w:rsidR="00C24DF2" w:rsidRDefault="00C24DF2" w:rsidP="00C24DF2">
      <w:pPr>
        <w:rPr>
          <w:lang w:eastAsia="ru-RU"/>
        </w:rPr>
      </w:pPr>
      <w:r>
        <w:rPr>
          <w:lang w:eastAsia="ru-RU"/>
        </w:rPr>
        <w:t>Запуск задачи осуществляется следующими способами:</w:t>
      </w:r>
    </w:p>
    <w:p w14:paraId="29E435E3" w14:textId="1F0A9EA4" w:rsidR="00C24DF2" w:rsidRDefault="00C24DF2" w:rsidP="0022471C">
      <w:pPr>
        <w:pStyle w:val="a2"/>
        <w:rPr>
          <w:lang w:eastAsia="ru-RU"/>
        </w:rPr>
      </w:pPr>
      <w:r>
        <w:rPr>
          <w:lang w:eastAsia="ru-RU"/>
        </w:rPr>
        <w:t xml:space="preserve">из списка областей аудита (данный способ </w:t>
      </w:r>
      <w:r w:rsidRPr="00C24DF2">
        <w:rPr>
          <w:lang w:eastAsia="ru-RU"/>
        </w:rPr>
        <w:t>запустит выполнение всех задач в области аудита</w:t>
      </w:r>
      <w:r>
        <w:rPr>
          <w:lang w:eastAsia="ru-RU"/>
        </w:rPr>
        <w:t>);</w:t>
      </w:r>
    </w:p>
    <w:p w14:paraId="32F40E39" w14:textId="77777777" w:rsidR="00C24DF2" w:rsidRDefault="00C24DF2" w:rsidP="0022471C">
      <w:pPr>
        <w:pStyle w:val="a2"/>
        <w:rPr>
          <w:lang w:eastAsia="ru-RU"/>
        </w:rPr>
      </w:pPr>
      <w:r>
        <w:rPr>
          <w:lang w:eastAsia="ru-RU"/>
        </w:rPr>
        <w:t>из карточки задачи.</w:t>
      </w:r>
    </w:p>
    <w:p w14:paraId="7B93F3E0" w14:textId="3DE7C3E1" w:rsidR="00C24DF2" w:rsidRDefault="00C24DF2" w:rsidP="00C24DF2">
      <w:pPr>
        <w:rPr>
          <w:lang w:eastAsia="ru-RU"/>
        </w:rPr>
      </w:pPr>
      <w:r>
        <w:rPr>
          <w:lang w:eastAsia="ru-RU"/>
        </w:rPr>
        <w:t>Для запуска задачи из списка областей аудита:</w:t>
      </w:r>
    </w:p>
    <w:p w14:paraId="4D10935B" w14:textId="77777777" w:rsidR="00C24DF2" w:rsidRDefault="00C24DF2" w:rsidP="0022471C">
      <w:pPr>
        <w:pStyle w:val="10"/>
        <w:numPr>
          <w:ilvl w:val="0"/>
          <w:numId w:val="100"/>
        </w:numPr>
      </w:pPr>
      <w:r>
        <w:t>Выберите область аудита, в которой требуется запустить задачи, в списке областей.</w:t>
      </w:r>
    </w:p>
    <w:p w14:paraId="384FD604" w14:textId="13CFC1E5" w:rsidR="00C24DF2" w:rsidRDefault="00C24DF2" w:rsidP="0022471C">
      <w:pPr>
        <w:pStyle w:val="10"/>
      </w:pPr>
      <w:r>
        <w:t>Нажмите кнопку «Запустить» справа в строке области аудита.</w:t>
      </w:r>
    </w:p>
    <w:p w14:paraId="244E35AD" w14:textId="16BCBF77" w:rsidR="00C24DF2" w:rsidRDefault="00C24DF2" w:rsidP="0022471C">
      <w:pPr>
        <w:pStyle w:val="10"/>
      </w:pPr>
      <w:r>
        <w:t>Убедитесь, что у задачи появился статус «Выполняется».</w:t>
      </w:r>
    </w:p>
    <w:p w14:paraId="4242CAC2" w14:textId="69D222E7" w:rsidR="00C24DF2" w:rsidRDefault="00C24DF2" w:rsidP="00C24DF2">
      <w:r>
        <w:t>Для запуска задачи из карточки задачи:</w:t>
      </w:r>
    </w:p>
    <w:p w14:paraId="5AD63475" w14:textId="77777777" w:rsidR="00C24DF2" w:rsidRDefault="00C24DF2" w:rsidP="0022471C">
      <w:pPr>
        <w:pStyle w:val="10"/>
        <w:numPr>
          <w:ilvl w:val="0"/>
          <w:numId w:val="101"/>
        </w:numPr>
      </w:pPr>
      <w:r>
        <w:lastRenderedPageBreak/>
        <w:t>Выберите область аудита, в которой требуется запустить задачу, в списке областей.</w:t>
      </w:r>
    </w:p>
    <w:p w14:paraId="66A7503B" w14:textId="77777777" w:rsidR="00C24DF2" w:rsidRDefault="00C24DF2" w:rsidP="0022471C">
      <w:pPr>
        <w:pStyle w:val="10"/>
      </w:pPr>
      <w:r>
        <w:t>Нажмите на задачу, которую требуется запустить, в списке задач области.</w:t>
      </w:r>
    </w:p>
    <w:p w14:paraId="3D91F4C0" w14:textId="31485491" w:rsidR="00C24DF2" w:rsidRDefault="00C24DF2" w:rsidP="0022471C">
      <w:pPr>
        <w:pStyle w:val="10"/>
      </w:pPr>
      <w:r>
        <w:t>Нажмите кнопку «Запустить» справа в строке с информацией о задаче.</w:t>
      </w:r>
    </w:p>
    <w:p w14:paraId="4CA6FA8E" w14:textId="7F077665" w:rsidR="00C24DF2" w:rsidRPr="00C24DF2" w:rsidRDefault="00C24DF2" w:rsidP="0022471C">
      <w:pPr>
        <w:pStyle w:val="10"/>
      </w:pPr>
      <w:r>
        <w:t>Убедитесь, что у задачи появился статус «Выполняется».</w:t>
      </w:r>
    </w:p>
    <w:p w14:paraId="62B8A99A" w14:textId="791F5DAE" w:rsidR="00C24DF2" w:rsidRDefault="00C24DF2" w:rsidP="00294E5C">
      <w:pPr>
        <w:pStyle w:val="3"/>
        <w:rPr>
          <w:lang w:eastAsia="ru-RU"/>
        </w:rPr>
      </w:pPr>
      <w:bookmarkStart w:id="158" w:name="_Toc179456901"/>
      <w:r>
        <w:rPr>
          <w:lang w:eastAsia="ru-RU"/>
        </w:rPr>
        <w:t>Отмена задачи</w:t>
      </w:r>
      <w:bookmarkEnd w:id="158"/>
    </w:p>
    <w:p w14:paraId="621CD9F5" w14:textId="2E32A9F3" w:rsidR="00B65BA8" w:rsidRDefault="00B65BA8" w:rsidP="00B65BA8">
      <w:pPr>
        <w:rPr>
          <w:lang w:eastAsia="ru-RU"/>
        </w:rPr>
      </w:pPr>
      <w:r>
        <w:rPr>
          <w:lang w:eastAsia="ru-RU"/>
        </w:rPr>
        <w:t>Отмена задачи осуществляется следующими способами:</w:t>
      </w:r>
    </w:p>
    <w:p w14:paraId="07E27A14" w14:textId="09CDFAF7" w:rsidR="00B65BA8" w:rsidRDefault="00B65BA8" w:rsidP="0022471C">
      <w:pPr>
        <w:pStyle w:val="a2"/>
        <w:rPr>
          <w:lang w:eastAsia="ru-RU"/>
        </w:rPr>
      </w:pPr>
      <w:r>
        <w:rPr>
          <w:lang w:eastAsia="ru-RU"/>
        </w:rPr>
        <w:t>из списка областей аудита (д</w:t>
      </w:r>
      <w:r w:rsidRPr="00B65BA8">
        <w:rPr>
          <w:lang w:eastAsia="ru-RU"/>
        </w:rPr>
        <w:t>анный способ отменит выполнение всех задач в области аудита</w:t>
      </w:r>
      <w:r>
        <w:rPr>
          <w:lang w:eastAsia="ru-RU"/>
        </w:rPr>
        <w:t>);</w:t>
      </w:r>
    </w:p>
    <w:p w14:paraId="4359C87C" w14:textId="58FF5935" w:rsidR="00B65BA8" w:rsidRDefault="00B65BA8" w:rsidP="0022471C">
      <w:pPr>
        <w:pStyle w:val="a2"/>
        <w:rPr>
          <w:lang w:eastAsia="ru-RU"/>
        </w:rPr>
      </w:pPr>
      <w:r>
        <w:rPr>
          <w:lang w:eastAsia="ru-RU"/>
        </w:rPr>
        <w:t>из карточки задачи.</w:t>
      </w:r>
    </w:p>
    <w:p w14:paraId="34F3B026" w14:textId="312EB834" w:rsidR="003814DB" w:rsidRPr="003814DB" w:rsidRDefault="003814DB" w:rsidP="003814DB">
      <w:pPr>
        <w:rPr>
          <w:lang w:eastAsia="ru-RU"/>
        </w:rPr>
      </w:pPr>
      <w:r w:rsidRPr="003814DB">
        <w:rPr>
          <w:lang w:eastAsia="ru-RU"/>
        </w:rPr>
        <w:t>Для отмены задачи</w:t>
      </w:r>
      <w:r w:rsidR="001835AC">
        <w:rPr>
          <w:lang w:eastAsia="ru-RU"/>
        </w:rPr>
        <w:t xml:space="preserve"> из списка областей аудита</w:t>
      </w:r>
      <w:r w:rsidRPr="003814DB">
        <w:rPr>
          <w:lang w:eastAsia="ru-RU"/>
        </w:rPr>
        <w:t>:</w:t>
      </w:r>
    </w:p>
    <w:p w14:paraId="00AA13D4" w14:textId="77777777" w:rsidR="003814DB" w:rsidRDefault="003814DB" w:rsidP="0022471C">
      <w:pPr>
        <w:pStyle w:val="10"/>
        <w:numPr>
          <w:ilvl w:val="0"/>
          <w:numId w:val="102"/>
        </w:numPr>
      </w:pPr>
      <w:r>
        <w:t>Выберите область аудита, в которой требуется отменить задачи, в списке областей.</w:t>
      </w:r>
    </w:p>
    <w:p w14:paraId="570E3718" w14:textId="17B9865B" w:rsidR="00B65BA8" w:rsidRDefault="003814DB" w:rsidP="0022471C">
      <w:pPr>
        <w:pStyle w:val="10"/>
      </w:pPr>
      <w:r>
        <w:t>Нажмите кнопку «Отменить» справа в строке области аудита.</w:t>
      </w:r>
    </w:p>
    <w:p w14:paraId="43640EE0" w14:textId="7918E34B" w:rsidR="003814DB" w:rsidRDefault="003814DB" w:rsidP="0022471C">
      <w:pPr>
        <w:pStyle w:val="10"/>
      </w:pPr>
      <w:r>
        <w:t>Убедитесь, что у задачи появился статус «Отменена».</w:t>
      </w:r>
    </w:p>
    <w:p w14:paraId="4AD4B592" w14:textId="2559B8C4" w:rsidR="003814DB" w:rsidRDefault="003814DB" w:rsidP="003814DB">
      <w:r>
        <w:t>Для отмены задачи из карточки задачи:</w:t>
      </w:r>
    </w:p>
    <w:p w14:paraId="0B57A5BD" w14:textId="77777777" w:rsidR="003814DB" w:rsidRDefault="003814DB" w:rsidP="0022471C">
      <w:pPr>
        <w:pStyle w:val="10"/>
        <w:numPr>
          <w:ilvl w:val="0"/>
          <w:numId w:val="103"/>
        </w:numPr>
      </w:pPr>
      <w:r>
        <w:t>Выберите область аудита, в которой требуется запустить задачу, в списке областей.</w:t>
      </w:r>
    </w:p>
    <w:p w14:paraId="3C7E055F" w14:textId="77777777" w:rsidR="003814DB" w:rsidRDefault="003814DB" w:rsidP="0022471C">
      <w:pPr>
        <w:pStyle w:val="10"/>
      </w:pPr>
      <w:r>
        <w:t>Нажмите на задачу, которую требуется запустить, в списке задач области.</w:t>
      </w:r>
    </w:p>
    <w:p w14:paraId="49A0F2D1" w14:textId="20C76BDB" w:rsidR="003814DB" w:rsidRDefault="003814DB" w:rsidP="0022471C">
      <w:pPr>
        <w:pStyle w:val="10"/>
      </w:pPr>
      <w:r>
        <w:t>Нажмите кнопку «Отменить» справа в строке с информацией о задаче.</w:t>
      </w:r>
    </w:p>
    <w:p w14:paraId="7E120400" w14:textId="730C1A61" w:rsidR="003814DB" w:rsidRDefault="003814DB" w:rsidP="0022471C">
      <w:pPr>
        <w:pStyle w:val="10"/>
      </w:pPr>
      <w:r>
        <w:t>Подтвердите удаление задачи во всплывшем окне.</w:t>
      </w:r>
    </w:p>
    <w:p w14:paraId="325CFA3E" w14:textId="3B46BF7A" w:rsidR="00CF30F7" w:rsidRPr="00B65BA8" w:rsidRDefault="00CF30F7" w:rsidP="0022471C">
      <w:pPr>
        <w:pStyle w:val="10"/>
      </w:pPr>
      <w:r w:rsidRPr="00CF30F7">
        <w:t>Убедитесь, что у задачи появился статус «Отменена».</w:t>
      </w:r>
    </w:p>
    <w:p w14:paraId="2053CA15" w14:textId="437CB710" w:rsidR="00294E5C" w:rsidRDefault="006B291F" w:rsidP="00294E5C">
      <w:pPr>
        <w:pStyle w:val="3"/>
        <w:rPr>
          <w:lang w:eastAsia="ru-RU"/>
        </w:rPr>
      </w:pPr>
      <w:bookmarkStart w:id="159" w:name="_Toc179456902"/>
      <w:r>
        <w:rPr>
          <w:lang w:eastAsia="ru-RU"/>
        </w:rPr>
        <w:t>Просмотр отчета аудита</w:t>
      </w:r>
      <w:bookmarkEnd w:id="159"/>
    </w:p>
    <w:p w14:paraId="36D526C9" w14:textId="12DF3BB2" w:rsidR="005F11C9" w:rsidRDefault="005F11C9" w:rsidP="005F11C9">
      <w:pPr>
        <w:rPr>
          <w:lang w:eastAsia="ru-RU"/>
        </w:rPr>
      </w:pPr>
      <w:r>
        <w:rPr>
          <w:lang w:eastAsia="ru-RU"/>
        </w:rPr>
        <w:t>Отчет фиксирует результаты завершения задачи на аудит.</w:t>
      </w:r>
    </w:p>
    <w:p w14:paraId="43F9EB0B" w14:textId="3B9F1159" w:rsidR="00ED0FBE" w:rsidRDefault="00CC4054" w:rsidP="00ED0FBE">
      <w:pPr>
        <w:rPr>
          <w:lang w:eastAsia="ru-RU"/>
        </w:rPr>
      </w:pPr>
      <w:r>
        <w:rPr>
          <w:lang w:eastAsia="ru-RU"/>
        </w:rPr>
        <w:t>Отчет содержит следующую информацию (</w:t>
      </w:r>
      <w:r w:rsidR="001C374B">
        <w:rPr>
          <w:lang w:eastAsia="ru-RU"/>
        </w:rPr>
        <w:fldChar w:fldCharType="begin"/>
      </w:r>
      <w:r w:rsidR="001C374B">
        <w:rPr>
          <w:lang w:eastAsia="ru-RU"/>
        </w:rPr>
        <w:instrText xml:space="preserve"> REF _Ref178935095 \h </w:instrText>
      </w:r>
      <w:r w:rsidR="001C374B">
        <w:rPr>
          <w:lang w:eastAsia="ru-RU"/>
        </w:rPr>
      </w:r>
      <w:r w:rsidR="001C374B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48</w:t>
      </w:r>
      <w:r w:rsidR="001C374B">
        <w:rPr>
          <w:lang w:eastAsia="ru-RU"/>
        </w:rPr>
        <w:fldChar w:fldCharType="end"/>
      </w:r>
      <w:r>
        <w:rPr>
          <w:lang w:eastAsia="ru-RU"/>
        </w:rPr>
        <w:t>)</w:t>
      </w:r>
      <w:r w:rsidR="00ED0FBE">
        <w:rPr>
          <w:lang w:eastAsia="ru-RU"/>
        </w:rPr>
        <w:t>:</w:t>
      </w:r>
    </w:p>
    <w:p w14:paraId="65BAD611" w14:textId="11C6129A" w:rsidR="00ED0FBE" w:rsidRDefault="00C40BD7" w:rsidP="0022471C">
      <w:pPr>
        <w:pStyle w:val="a2"/>
        <w:rPr>
          <w:lang w:eastAsia="ru-RU"/>
        </w:rPr>
      </w:pPr>
      <w:r>
        <w:rPr>
          <w:lang w:eastAsia="ru-RU"/>
        </w:rPr>
        <w:t>д</w:t>
      </w:r>
      <w:r w:rsidR="00ED0FBE">
        <w:rPr>
          <w:lang w:eastAsia="ru-RU"/>
        </w:rPr>
        <w:t>ат</w:t>
      </w:r>
      <w:r>
        <w:rPr>
          <w:lang w:eastAsia="ru-RU"/>
        </w:rPr>
        <w:t xml:space="preserve">у </w:t>
      </w:r>
      <w:r w:rsidR="00ED0FBE">
        <w:rPr>
          <w:lang w:eastAsia="ru-RU"/>
        </w:rPr>
        <w:t>формирования отчета;</w:t>
      </w:r>
    </w:p>
    <w:p w14:paraId="4BB3388B" w14:textId="77777777" w:rsidR="00ED0FBE" w:rsidRDefault="00ED0FBE" w:rsidP="0022471C">
      <w:pPr>
        <w:pStyle w:val="a2"/>
        <w:rPr>
          <w:lang w:eastAsia="ru-RU"/>
        </w:rPr>
      </w:pPr>
      <w:r>
        <w:rPr>
          <w:lang w:eastAsia="ru-RU"/>
        </w:rPr>
        <w:t>список подзадач с указанием общего балла по результатам проверки;</w:t>
      </w:r>
    </w:p>
    <w:p w14:paraId="358D1BB1" w14:textId="77777777" w:rsidR="00ED0FBE" w:rsidRDefault="00ED0FBE" w:rsidP="0022471C">
      <w:pPr>
        <w:pStyle w:val="a2"/>
        <w:rPr>
          <w:lang w:eastAsia="ru-RU"/>
        </w:rPr>
      </w:pPr>
      <w:r>
        <w:rPr>
          <w:lang w:eastAsia="ru-RU"/>
        </w:rPr>
        <w:t>список проверок в подзадаче с указанием статусов протоколов и балла;</w:t>
      </w:r>
    </w:p>
    <w:p w14:paraId="1901D463" w14:textId="02645180" w:rsidR="00ED0FBE" w:rsidRDefault="00ED0FBE" w:rsidP="0022471C">
      <w:pPr>
        <w:pStyle w:val="a2"/>
        <w:rPr>
          <w:lang w:eastAsia="ru-RU"/>
        </w:rPr>
      </w:pPr>
      <w:r>
        <w:rPr>
          <w:lang w:eastAsia="ru-RU"/>
        </w:rPr>
        <w:t>статистик</w:t>
      </w:r>
      <w:r w:rsidR="00C40BD7">
        <w:rPr>
          <w:lang w:eastAsia="ru-RU"/>
        </w:rPr>
        <w:t>у</w:t>
      </w:r>
      <w:r>
        <w:rPr>
          <w:lang w:eastAsia="ru-RU"/>
        </w:rPr>
        <w:t xml:space="preserve"> по протоколам с индикацией по количеству баллов.</w:t>
      </w:r>
    </w:p>
    <w:p w14:paraId="1A7CC447" w14:textId="77777777" w:rsidR="00CC4054" w:rsidRDefault="00CC4054" w:rsidP="00804F3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4022A6" wp14:editId="5B928DC4">
            <wp:extent cx="5868000" cy="2711299"/>
            <wp:effectExtent l="38100" t="76200" r="114300" b="704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711299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FE80" w14:textId="147AB2CD" w:rsidR="00CC4054" w:rsidRDefault="00CC4054" w:rsidP="001C374B">
      <w:pPr>
        <w:pStyle w:val="affe"/>
        <w:rPr>
          <w:lang w:eastAsia="ru-RU"/>
        </w:rPr>
      </w:pPr>
      <w:bookmarkStart w:id="160" w:name="_Ref178935095"/>
      <w:r>
        <w:t xml:space="preserve">Рисунок </w:t>
      </w:r>
      <w:fldSimple w:instr=" SEQ Рисунок \* ARABIC ">
        <w:r w:rsidR="009E7EEC">
          <w:rPr>
            <w:noProof/>
          </w:rPr>
          <w:t>48</w:t>
        </w:r>
      </w:fldSimple>
      <w:bookmarkEnd w:id="160"/>
      <w:r>
        <w:t>. Содержание отчета аудита</w:t>
      </w:r>
    </w:p>
    <w:p w14:paraId="1E535F7C" w14:textId="6CD45523" w:rsidR="005F11C9" w:rsidRDefault="005F11C9" w:rsidP="005F11C9">
      <w:pPr>
        <w:rPr>
          <w:lang w:eastAsia="ru-RU"/>
        </w:rPr>
      </w:pPr>
      <w:r>
        <w:rPr>
          <w:lang w:eastAsia="ru-RU"/>
        </w:rPr>
        <w:t>Отчеты можно просматривать и скачивать.</w:t>
      </w:r>
    </w:p>
    <w:p w14:paraId="5164351F" w14:textId="4929621F" w:rsidR="005F11C9" w:rsidRDefault="005F11C9" w:rsidP="005F11C9">
      <w:pPr>
        <w:rPr>
          <w:lang w:eastAsia="ru-RU"/>
        </w:rPr>
      </w:pPr>
      <w:r>
        <w:rPr>
          <w:lang w:eastAsia="ru-RU"/>
        </w:rPr>
        <w:t>Просмотр отчета осуществляется в карточке задачи из области аудита на странице «Аудиты».</w:t>
      </w:r>
    </w:p>
    <w:p w14:paraId="53A6089E" w14:textId="5758576D" w:rsidR="00940595" w:rsidRDefault="00940595" w:rsidP="00940595">
      <w:pPr>
        <w:pStyle w:val="4"/>
      </w:pPr>
      <w:r>
        <w:t>Просмотр отчета</w:t>
      </w:r>
    </w:p>
    <w:p w14:paraId="269F64D0" w14:textId="728A784D" w:rsidR="00397451" w:rsidRDefault="00397451" w:rsidP="005F11C9">
      <w:pPr>
        <w:rPr>
          <w:lang w:eastAsia="ru-RU"/>
        </w:rPr>
      </w:pPr>
      <w:r>
        <w:rPr>
          <w:lang w:eastAsia="ru-RU"/>
        </w:rPr>
        <w:t>Для просмотра отчета:</w:t>
      </w:r>
    </w:p>
    <w:p w14:paraId="5D029FC0" w14:textId="70B229BB" w:rsidR="00397451" w:rsidRDefault="00397451" w:rsidP="0022471C">
      <w:pPr>
        <w:pStyle w:val="10"/>
        <w:numPr>
          <w:ilvl w:val="0"/>
          <w:numId w:val="104"/>
        </w:numPr>
      </w:pPr>
      <w:r>
        <w:t>Убедитесь, что задача, отчет которой требуется просмотреть, имеет статус «Завершена».</w:t>
      </w:r>
    </w:p>
    <w:p w14:paraId="453619A2" w14:textId="4B780171" w:rsidR="00397451" w:rsidRDefault="00397451" w:rsidP="0022471C">
      <w:pPr>
        <w:pStyle w:val="10"/>
      </w:pPr>
      <w:r>
        <w:t>Нажмите на вкладку «Отчёт».</w:t>
      </w:r>
    </w:p>
    <w:p w14:paraId="7FE32C59" w14:textId="6EBBBA65" w:rsidR="00940595" w:rsidRDefault="00940595" w:rsidP="00940595">
      <w:pPr>
        <w:pStyle w:val="4"/>
      </w:pPr>
      <w:r>
        <w:t>Группировка подзадач</w:t>
      </w:r>
    </w:p>
    <w:p w14:paraId="32EAB665" w14:textId="31D86B21" w:rsidR="00E50109" w:rsidRDefault="00E50109" w:rsidP="00E50109">
      <w:pPr>
        <w:rPr>
          <w:lang w:eastAsia="ru-RU"/>
        </w:rPr>
      </w:pPr>
      <w:r w:rsidRPr="00E50109">
        <w:rPr>
          <w:lang w:eastAsia="ru-RU"/>
        </w:rPr>
        <w:t>Отображение подзадач в отчете можно изменить, выбрав группировку по профилям или по ресурсам</w:t>
      </w:r>
      <w:r>
        <w:rPr>
          <w:lang w:eastAsia="ru-RU"/>
        </w:rPr>
        <w:t>.</w:t>
      </w:r>
    </w:p>
    <w:p w14:paraId="5692AFB2" w14:textId="1B0A8225" w:rsidR="00E50109" w:rsidRPr="00E50109" w:rsidRDefault="00E50109" w:rsidP="00E50109">
      <w:pPr>
        <w:rPr>
          <w:lang w:eastAsia="ru-RU"/>
        </w:rPr>
      </w:pPr>
      <w:r>
        <w:rPr>
          <w:lang w:eastAsia="ru-RU"/>
        </w:rPr>
        <w:t>Для группировки нажмите кнопку «Ресурсу» или «Профилю». Для сброса группировки нажмите кнопку «Очистить».</w:t>
      </w:r>
    </w:p>
    <w:p w14:paraId="5A058893" w14:textId="6C40755C" w:rsidR="00940595" w:rsidRDefault="00940595" w:rsidP="00940595">
      <w:pPr>
        <w:pStyle w:val="4"/>
      </w:pPr>
      <w:r>
        <w:t>Скачивание отчета</w:t>
      </w:r>
    </w:p>
    <w:p w14:paraId="55DC2EBB" w14:textId="634B4792" w:rsidR="009A4246" w:rsidRDefault="009A4246" w:rsidP="009A4246">
      <w:r>
        <w:t>Для скачивания отчета:</w:t>
      </w:r>
    </w:p>
    <w:p w14:paraId="3F6BA1B4" w14:textId="2364814E" w:rsidR="009A4246" w:rsidRDefault="009A4246" w:rsidP="0022471C">
      <w:pPr>
        <w:pStyle w:val="10"/>
        <w:numPr>
          <w:ilvl w:val="0"/>
          <w:numId w:val="105"/>
        </w:numPr>
      </w:pPr>
      <w:r>
        <w:t>Убедитесь, что задача, отчет которой требуется скачать, имеет статус «Завершена».</w:t>
      </w:r>
    </w:p>
    <w:p w14:paraId="1F2759AC" w14:textId="7C73F15C" w:rsidR="009A4246" w:rsidRDefault="009A4246" w:rsidP="0022471C">
      <w:pPr>
        <w:pStyle w:val="10"/>
      </w:pPr>
      <w:r>
        <w:t>Нажмите на вкладку «Отчёт».</w:t>
      </w:r>
    </w:p>
    <w:p w14:paraId="43A7E8CF" w14:textId="111C53CF" w:rsidR="009A4246" w:rsidRDefault="009A4246" w:rsidP="0022471C">
      <w:pPr>
        <w:pStyle w:val="10"/>
      </w:pPr>
      <w:r>
        <w:t>Нажмите кнопку «Скачать».</w:t>
      </w:r>
    </w:p>
    <w:p w14:paraId="01455196" w14:textId="1B9B386D" w:rsidR="009A4246" w:rsidRPr="005F11C9" w:rsidRDefault="009A4246" w:rsidP="0022471C">
      <w:pPr>
        <w:pStyle w:val="10"/>
      </w:pPr>
      <w:r>
        <w:t>Дождитесь скачивания отчета.</w:t>
      </w:r>
    </w:p>
    <w:p w14:paraId="6D97AA6E" w14:textId="48977D4E" w:rsidR="00294E5C" w:rsidRDefault="00674108" w:rsidP="00294E5C">
      <w:pPr>
        <w:pStyle w:val="3"/>
        <w:rPr>
          <w:lang w:eastAsia="ru-RU"/>
        </w:rPr>
      </w:pPr>
      <w:bookmarkStart w:id="161" w:name="_Toc179456903"/>
      <w:r>
        <w:rPr>
          <w:lang w:eastAsia="ru-RU"/>
        </w:rPr>
        <w:t>Просмотр протокола аудита</w:t>
      </w:r>
      <w:bookmarkEnd w:id="161"/>
    </w:p>
    <w:p w14:paraId="6977D390" w14:textId="56BA1B04" w:rsidR="00AC3502" w:rsidRDefault="00AC3502" w:rsidP="00AC3502">
      <w:pPr>
        <w:rPr>
          <w:lang w:eastAsia="ru-RU"/>
        </w:rPr>
      </w:pPr>
      <w:r>
        <w:rPr>
          <w:lang w:eastAsia="ru-RU"/>
        </w:rPr>
        <w:t>Протокол фиксирует результаты проведенного аудита экземпляра ПО.</w:t>
      </w:r>
    </w:p>
    <w:p w14:paraId="2DF2FF77" w14:textId="1BFFC794" w:rsidR="003D0D5A" w:rsidRDefault="003D0D5A" w:rsidP="003D0D5A">
      <w:pPr>
        <w:rPr>
          <w:lang w:eastAsia="ru-RU"/>
        </w:rPr>
      </w:pPr>
      <w:r>
        <w:rPr>
          <w:lang w:eastAsia="ru-RU"/>
        </w:rPr>
        <w:lastRenderedPageBreak/>
        <w:t>Протокол аудита содержит следующую информацию</w:t>
      </w:r>
      <w:r w:rsidR="00EB3B59" w:rsidRPr="00EB3B59">
        <w:rPr>
          <w:lang w:eastAsia="ru-RU"/>
        </w:rPr>
        <w:t xml:space="preserve"> (</w:t>
      </w:r>
      <w:r w:rsidR="00BA51CA">
        <w:rPr>
          <w:lang w:eastAsia="ru-RU"/>
        </w:rPr>
        <w:fldChar w:fldCharType="begin"/>
      </w:r>
      <w:r w:rsidR="00BA51CA">
        <w:rPr>
          <w:lang w:eastAsia="ru-RU"/>
        </w:rPr>
        <w:instrText xml:space="preserve"> REF _Ref178942609 \h </w:instrText>
      </w:r>
      <w:r w:rsidR="00BA51CA">
        <w:rPr>
          <w:lang w:eastAsia="ru-RU"/>
        </w:rPr>
      </w:r>
      <w:r w:rsidR="00BA51CA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49</w:t>
      </w:r>
      <w:r w:rsidR="00BA51CA">
        <w:rPr>
          <w:lang w:eastAsia="ru-RU"/>
        </w:rPr>
        <w:fldChar w:fldCharType="end"/>
      </w:r>
      <w:r w:rsidR="00EB3B59" w:rsidRPr="00EB3B59">
        <w:rPr>
          <w:lang w:eastAsia="ru-RU"/>
        </w:rPr>
        <w:t>)</w:t>
      </w:r>
      <w:r>
        <w:rPr>
          <w:lang w:eastAsia="ru-RU"/>
        </w:rPr>
        <w:t>:</w:t>
      </w:r>
    </w:p>
    <w:p w14:paraId="5E3F3765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наименование протокола;</w:t>
      </w:r>
    </w:p>
    <w:p w14:paraId="3A3CFC40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общую оценку по результатам аудита;</w:t>
      </w:r>
    </w:p>
    <w:p w14:paraId="50A605EE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статус протокола;</w:t>
      </w:r>
    </w:p>
    <w:p w14:paraId="0C3E5DC5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дату создания протокола;</w:t>
      </w:r>
    </w:p>
    <w:p w14:paraId="4FA00E08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дату завершения протокола;</w:t>
      </w:r>
    </w:p>
    <w:p w14:paraId="4A471CFA" w14:textId="31580CDD" w:rsidR="003D0D5A" w:rsidRDefault="00C40BD7" w:rsidP="0022471C">
      <w:pPr>
        <w:pStyle w:val="a2"/>
        <w:rPr>
          <w:lang w:eastAsia="ru-RU"/>
        </w:rPr>
      </w:pPr>
      <w:r>
        <w:rPr>
          <w:lang w:eastAsia="ru-RU"/>
        </w:rPr>
        <w:t>статистику проверки</w:t>
      </w:r>
      <w:r w:rsidR="003D0D5A">
        <w:rPr>
          <w:lang w:eastAsia="ru-RU"/>
        </w:rPr>
        <w:t>;</w:t>
      </w:r>
    </w:p>
    <w:p w14:paraId="252F7505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список проверяемых требований;</w:t>
      </w:r>
    </w:p>
    <w:p w14:paraId="28A8FE42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наименование профиля и экземпляра ПО;</w:t>
      </w:r>
    </w:p>
    <w:p w14:paraId="762F01B7" w14:textId="77777777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применимость;</w:t>
      </w:r>
    </w:p>
    <w:p w14:paraId="3CAB4E95" w14:textId="0461BE39" w:rsidR="003D0D5A" w:rsidRDefault="003D0D5A" w:rsidP="0022471C">
      <w:pPr>
        <w:pStyle w:val="a2"/>
        <w:rPr>
          <w:lang w:eastAsia="ru-RU"/>
        </w:rPr>
      </w:pPr>
      <w:r>
        <w:rPr>
          <w:lang w:eastAsia="ru-RU"/>
        </w:rPr>
        <w:t>IP-адрес, номер порта и наименование ресурса.</w:t>
      </w:r>
    </w:p>
    <w:p w14:paraId="65AE0EC7" w14:textId="77777777" w:rsidR="00C86740" w:rsidRDefault="00C86740" w:rsidP="00C8674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073D52" wp14:editId="360C835A">
            <wp:extent cx="5688000" cy="3168874"/>
            <wp:effectExtent l="38100" t="76200" r="122555" b="698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68874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397AE" w14:textId="54984D04" w:rsidR="00EB3B59" w:rsidRDefault="00C86740" w:rsidP="00C86740">
      <w:pPr>
        <w:pStyle w:val="affe"/>
        <w:rPr>
          <w:lang w:eastAsia="ru-RU"/>
        </w:rPr>
      </w:pPr>
      <w:bookmarkStart w:id="162" w:name="_Ref178942609"/>
      <w:r>
        <w:t xml:space="preserve">Рисунок </w:t>
      </w:r>
      <w:fldSimple w:instr=" SEQ Рисунок \* ARABIC ">
        <w:r w:rsidR="009E7EEC">
          <w:rPr>
            <w:noProof/>
          </w:rPr>
          <w:t>49</w:t>
        </w:r>
      </w:fldSimple>
      <w:bookmarkEnd w:id="162"/>
      <w:r>
        <w:t>. Содержание протокола аудита</w:t>
      </w:r>
    </w:p>
    <w:p w14:paraId="57A0CB70" w14:textId="1B4E1D37" w:rsidR="006C7DDB" w:rsidRDefault="006C7DDB" w:rsidP="006C7DDB">
      <w:pPr>
        <w:rPr>
          <w:lang w:eastAsia="ru-RU"/>
        </w:rPr>
      </w:pPr>
      <w:r>
        <w:rPr>
          <w:lang w:eastAsia="ru-RU"/>
        </w:rPr>
        <w:t>Протокол может иметь следующие статусы:</w:t>
      </w:r>
    </w:p>
    <w:p w14:paraId="4EA969BB" w14:textId="0E2CADA4" w:rsidR="006C7DDB" w:rsidRDefault="006C7DDB" w:rsidP="0022471C">
      <w:pPr>
        <w:pStyle w:val="a2"/>
        <w:rPr>
          <w:lang w:eastAsia="ru-RU"/>
        </w:rPr>
      </w:pPr>
      <w:r>
        <w:rPr>
          <w:lang w:eastAsia="ru-RU"/>
        </w:rPr>
        <w:t>«В работе» – означает, что в протоколе есть требования, требующие ручного действия;</w:t>
      </w:r>
    </w:p>
    <w:p w14:paraId="2D116E92" w14:textId="7B039339" w:rsidR="006C7DDB" w:rsidRDefault="006C7DDB" w:rsidP="0022471C">
      <w:pPr>
        <w:pStyle w:val="a2"/>
        <w:rPr>
          <w:lang w:eastAsia="ru-RU"/>
        </w:rPr>
      </w:pPr>
      <w:r>
        <w:rPr>
          <w:lang w:eastAsia="ru-RU"/>
        </w:rPr>
        <w:t>«Завершен» – означает, что все проверки завершены.</w:t>
      </w:r>
    </w:p>
    <w:p w14:paraId="2DE983B8" w14:textId="77777777" w:rsidR="003146BD" w:rsidRDefault="003146BD" w:rsidP="003146BD">
      <w:pPr>
        <w:rPr>
          <w:lang w:eastAsia="ru-RU"/>
        </w:rPr>
      </w:pPr>
      <w:r>
        <w:rPr>
          <w:lang w:eastAsia="ru-RU"/>
        </w:rPr>
        <w:t>Протоколы можно просматривать, менять в нем отображения требований, завершать и выгружать скрипты сбора и анализа конфигурации.</w:t>
      </w:r>
    </w:p>
    <w:p w14:paraId="5333F26F" w14:textId="726EE449" w:rsidR="003146BD" w:rsidRDefault="003146BD" w:rsidP="003146BD">
      <w:pPr>
        <w:rPr>
          <w:lang w:eastAsia="ru-RU"/>
        </w:rPr>
      </w:pPr>
      <w:r>
        <w:rPr>
          <w:lang w:eastAsia="ru-RU"/>
        </w:rPr>
        <w:t>Работа с протоколом осуществляется в карточке задачи из области аудита на странице «Аудиты».</w:t>
      </w:r>
    </w:p>
    <w:p w14:paraId="0B625270" w14:textId="6477A081" w:rsidR="00241727" w:rsidRDefault="00241727" w:rsidP="00D921EB">
      <w:pPr>
        <w:pStyle w:val="4"/>
      </w:pPr>
      <w:r>
        <w:t>Просмотр протокола</w:t>
      </w:r>
    </w:p>
    <w:p w14:paraId="1F6AF77A" w14:textId="55CEC513" w:rsidR="00241727" w:rsidRDefault="00241727" w:rsidP="00241727">
      <w:pPr>
        <w:rPr>
          <w:lang w:eastAsia="ru-RU"/>
        </w:rPr>
      </w:pPr>
      <w:r>
        <w:rPr>
          <w:lang w:eastAsia="ru-RU"/>
        </w:rPr>
        <w:t>Для просмотра протокола:</w:t>
      </w:r>
    </w:p>
    <w:p w14:paraId="65A4CF72" w14:textId="79D82F3D" w:rsidR="00241727" w:rsidRDefault="00241727" w:rsidP="0022471C">
      <w:pPr>
        <w:pStyle w:val="10"/>
        <w:numPr>
          <w:ilvl w:val="0"/>
          <w:numId w:val="107"/>
        </w:numPr>
      </w:pPr>
      <w:r>
        <w:t>Убедитесь, что подзадача, протокол которой требуется просмотреть, имеет статус «Завершена».</w:t>
      </w:r>
    </w:p>
    <w:p w14:paraId="5C555D3D" w14:textId="14BDADBF" w:rsidR="00241727" w:rsidRPr="00241727" w:rsidRDefault="00241727" w:rsidP="0022471C">
      <w:pPr>
        <w:pStyle w:val="10"/>
      </w:pPr>
      <w:r>
        <w:lastRenderedPageBreak/>
        <w:t>Нажмите кнопку «Протокол» в строке подзадачи, протокол которой требуется посмотреть.</w:t>
      </w:r>
    </w:p>
    <w:p w14:paraId="4BC89C5B" w14:textId="7B6FCEED" w:rsidR="00D921EB" w:rsidRDefault="00D921EB" w:rsidP="00D921EB">
      <w:pPr>
        <w:pStyle w:val="4"/>
      </w:pPr>
      <w:r>
        <w:t>Статистика проверок</w:t>
      </w:r>
    </w:p>
    <w:p w14:paraId="2EF3EACF" w14:textId="61F69540" w:rsidR="007044A1" w:rsidRDefault="009D269B" w:rsidP="007044A1">
      <w:pPr>
        <w:rPr>
          <w:lang w:eastAsia="ru-RU"/>
        </w:rPr>
      </w:pPr>
      <w:r>
        <w:rPr>
          <w:lang w:eastAsia="ru-RU"/>
        </w:rPr>
        <w:t>Статистика проверок</w:t>
      </w:r>
      <w:r w:rsidR="007044A1">
        <w:rPr>
          <w:lang w:eastAsia="ru-RU"/>
        </w:rPr>
        <w:t xml:space="preserve"> аудита отображает количество проверок с индикацией в зависимости от статуса.</w:t>
      </w:r>
      <w:r w:rsidR="00B64235">
        <w:rPr>
          <w:lang w:eastAsia="ru-RU"/>
        </w:rPr>
        <w:t xml:space="preserve"> </w:t>
      </w:r>
      <w:r w:rsidR="007044A1">
        <w:rPr>
          <w:lang w:eastAsia="ru-RU"/>
        </w:rPr>
        <w:t>Для каждого статуса проверок на диаграмме</w:t>
      </w:r>
      <w:r>
        <w:rPr>
          <w:lang w:eastAsia="ru-RU"/>
        </w:rPr>
        <w:t xml:space="preserve"> статистики</w:t>
      </w:r>
      <w:r w:rsidR="007044A1">
        <w:rPr>
          <w:lang w:eastAsia="ru-RU"/>
        </w:rPr>
        <w:t xml:space="preserve"> указано числовое значение их количества с индикацией цветом: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7044A1" w14:paraId="52F0E23C" w14:textId="77777777" w:rsidTr="00210280">
        <w:tc>
          <w:tcPr>
            <w:tcW w:w="284" w:type="dxa"/>
            <w:shd w:val="clear" w:color="auto" w:fill="EF4444"/>
          </w:tcPr>
          <w:p w14:paraId="3124A2DE" w14:textId="77777777" w:rsidR="007044A1" w:rsidRDefault="007044A1" w:rsidP="007044A1">
            <w:pPr>
              <w:spacing w:before="0"/>
              <w:rPr>
                <w:lang w:eastAsia="ru-RU"/>
              </w:rPr>
            </w:pPr>
          </w:p>
        </w:tc>
        <w:tc>
          <w:tcPr>
            <w:tcW w:w="9060" w:type="dxa"/>
          </w:tcPr>
          <w:p w14:paraId="6588FA22" w14:textId="17FAD285" w:rsidR="007044A1" w:rsidRPr="007044A1" w:rsidRDefault="007044A1" w:rsidP="00210280">
            <w:pPr>
              <w:spacing w:befor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– </w:t>
            </w:r>
            <w:r w:rsidRPr="007044A1">
              <w:rPr>
                <w:lang w:eastAsia="ru-RU"/>
              </w:rPr>
              <w:t xml:space="preserve">статус проверки </w:t>
            </w:r>
            <w:r>
              <w:rPr>
                <w:lang w:eastAsia="ru-RU"/>
              </w:rPr>
              <w:t>«</w:t>
            </w:r>
            <w:r w:rsidRPr="007044A1">
              <w:rPr>
                <w:lang w:eastAsia="ru-RU"/>
              </w:rPr>
              <w:t>Не соответствует</w:t>
            </w:r>
            <w:r>
              <w:rPr>
                <w:lang w:eastAsia="ru-RU"/>
              </w:rPr>
              <w:t>»</w:t>
            </w:r>
            <w:r>
              <w:rPr>
                <w:lang w:val="en-US" w:eastAsia="ru-RU"/>
              </w:rPr>
              <w:t>;</w:t>
            </w:r>
          </w:p>
        </w:tc>
      </w:tr>
      <w:tr w:rsidR="00210280" w14:paraId="26EEF3B6" w14:textId="77777777" w:rsidTr="00210280">
        <w:trPr>
          <w:trHeight w:val="20"/>
        </w:trPr>
        <w:tc>
          <w:tcPr>
            <w:tcW w:w="284" w:type="dxa"/>
            <w:shd w:val="clear" w:color="auto" w:fill="auto"/>
          </w:tcPr>
          <w:p w14:paraId="2C5A2A47" w14:textId="77777777" w:rsidR="00210280" w:rsidRPr="00210280" w:rsidRDefault="00210280" w:rsidP="007044A1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  <w:tc>
          <w:tcPr>
            <w:tcW w:w="9060" w:type="dxa"/>
            <w:shd w:val="clear" w:color="auto" w:fill="auto"/>
          </w:tcPr>
          <w:p w14:paraId="1A14B19F" w14:textId="77777777" w:rsidR="00210280" w:rsidRPr="00210280" w:rsidRDefault="00210280" w:rsidP="00210280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7044A1" w14:paraId="3913FA04" w14:textId="77777777" w:rsidTr="00210280">
        <w:tc>
          <w:tcPr>
            <w:tcW w:w="284" w:type="dxa"/>
            <w:shd w:val="clear" w:color="auto" w:fill="64748B"/>
          </w:tcPr>
          <w:p w14:paraId="7E24099C" w14:textId="77777777" w:rsidR="007044A1" w:rsidRDefault="007044A1" w:rsidP="007044A1">
            <w:pPr>
              <w:spacing w:before="0"/>
              <w:rPr>
                <w:lang w:eastAsia="ru-RU"/>
              </w:rPr>
            </w:pPr>
          </w:p>
        </w:tc>
        <w:tc>
          <w:tcPr>
            <w:tcW w:w="9060" w:type="dxa"/>
          </w:tcPr>
          <w:p w14:paraId="4791A281" w14:textId="0C6AE9FF" w:rsidR="007044A1" w:rsidRPr="007044A1" w:rsidRDefault="007044A1" w:rsidP="00210280">
            <w:pPr>
              <w:spacing w:befor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– </w:t>
            </w:r>
            <w:r w:rsidRPr="007044A1">
              <w:rPr>
                <w:lang w:eastAsia="ru-RU"/>
              </w:rPr>
              <w:t xml:space="preserve">статус проверки </w:t>
            </w:r>
            <w:r>
              <w:rPr>
                <w:lang w:eastAsia="ru-RU"/>
              </w:rPr>
              <w:t>«</w:t>
            </w:r>
            <w:r w:rsidRPr="007044A1">
              <w:rPr>
                <w:lang w:eastAsia="ru-RU"/>
              </w:rPr>
              <w:t>Не применимо</w:t>
            </w:r>
            <w:r>
              <w:rPr>
                <w:lang w:eastAsia="ru-RU"/>
              </w:rPr>
              <w:t>»</w:t>
            </w:r>
            <w:r>
              <w:rPr>
                <w:lang w:val="en-US" w:eastAsia="ru-RU"/>
              </w:rPr>
              <w:t>;</w:t>
            </w:r>
          </w:p>
        </w:tc>
      </w:tr>
      <w:tr w:rsidR="00210280" w14:paraId="0F3192D9" w14:textId="77777777" w:rsidTr="00210280">
        <w:tc>
          <w:tcPr>
            <w:tcW w:w="284" w:type="dxa"/>
            <w:shd w:val="clear" w:color="auto" w:fill="auto"/>
          </w:tcPr>
          <w:p w14:paraId="77998921" w14:textId="77777777" w:rsidR="00210280" w:rsidRPr="00210280" w:rsidRDefault="00210280" w:rsidP="007044A1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  <w:tc>
          <w:tcPr>
            <w:tcW w:w="9060" w:type="dxa"/>
            <w:shd w:val="clear" w:color="auto" w:fill="auto"/>
          </w:tcPr>
          <w:p w14:paraId="582E9C5D" w14:textId="77777777" w:rsidR="00210280" w:rsidRPr="00210280" w:rsidRDefault="00210280" w:rsidP="00210280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7044A1" w14:paraId="304C9F60" w14:textId="77777777" w:rsidTr="00210280">
        <w:tc>
          <w:tcPr>
            <w:tcW w:w="284" w:type="dxa"/>
            <w:shd w:val="clear" w:color="auto" w:fill="22C55E"/>
          </w:tcPr>
          <w:p w14:paraId="4E6B4C69" w14:textId="77777777" w:rsidR="007044A1" w:rsidRDefault="007044A1" w:rsidP="007044A1">
            <w:pPr>
              <w:spacing w:before="0"/>
              <w:rPr>
                <w:lang w:eastAsia="ru-RU"/>
              </w:rPr>
            </w:pPr>
          </w:p>
        </w:tc>
        <w:tc>
          <w:tcPr>
            <w:tcW w:w="9060" w:type="dxa"/>
          </w:tcPr>
          <w:p w14:paraId="055F33A3" w14:textId="7C9F9F85" w:rsidR="007044A1" w:rsidRPr="007044A1" w:rsidRDefault="007044A1" w:rsidP="00210280">
            <w:pPr>
              <w:spacing w:befor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– </w:t>
            </w:r>
            <w:r w:rsidRPr="007044A1">
              <w:rPr>
                <w:lang w:eastAsia="ru-RU"/>
              </w:rPr>
              <w:t xml:space="preserve">статус проверки </w:t>
            </w:r>
            <w:r>
              <w:rPr>
                <w:lang w:eastAsia="ru-RU"/>
              </w:rPr>
              <w:t>«</w:t>
            </w:r>
            <w:r w:rsidRPr="007044A1">
              <w:rPr>
                <w:lang w:eastAsia="ru-RU"/>
              </w:rPr>
              <w:t>Соответствует</w:t>
            </w:r>
            <w:r>
              <w:rPr>
                <w:lang w:eastAsia="ru-RU"/>
              </w:rPr>
              <w:t>»</w:t>
            </w:r>
            <w:r>
              <w:rPr>
                <w:lang w:val="en-US" w:eastAsia="ru-RU"/>
              </w:rPr>
              <w:t>;</w:t>
            </w:r>
          </w:p>
        </w:tc>
      </w:tr>
      <w:tr w:rsidR="00210280" w14:paraId="2CCD7AE9" w14:textId="77777777" w:rsidTr="00210280">
        <w:tc>
          <w:tcPr>
            <w:tcW w:w="284" w:type="dxa"/>
            <w:shd w:val="clear" w:color="auto" w:fill="auto"/>
          </w:tcPr>
          <w:p w14:paraId="0D57B189" w14:textId="77777777" w:rsidR="00210280" w:rsidRPr="00210280" w:rsidRDefault="00210280" w:rsidP="007044A1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  <w:tc>
          <w:tcPr>
            <w:tcW w:w="9060" w:type="dxa"/>
            <w:shd w:val="clear" w:color="auto" w:fill="auto"/>
          </w:tcPr>
          <w:p w14:paraId="7842914F" w14:textId="77777777" w:rsidR="00210280" w:rsidRPr="00210280" w:rsidRDefault="00210280" w:rsidP="00210280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7044A1" w14:paraId="3F7B038D" w14:textId="77777777" w:rsidTr="00210280">
        <w:tc>
          <w:tcPr>
            <w:tcW w:w="284" w:type="dxa"/>
            <w:shd w:val="clear" w:color="auto" w:fill="3F3F3F" w:themeFill="text1"/>
          </w:tcPr>
          <w:p w14:paraId="068AF155" w14:textId="77777777" w:rsidR="007044A1" w:rsidRDefault="007044A1" w:rsidP="007044A1">
            <w:pPr>
              <w:spacing w:before="0"/>
              <w:rPr>
                <w:lang w:eastAsia="ru-RU"/>
              </w:rPr>
            </w:pPr>
          </w:p>
        </w:tc>
        <w:tc>
          <w:tcPr>
            <w:tcW w:w="9060" w:type="dxa"/>
          </w:tcPr>
          <w:p w14:paraId="1B58F9FC" w14:textId="12B7A0E3" w:rsidR="007044A1" w:rsidRPr="007044A1" w:rsidRDefault="007044A1" w:rsidP="00210280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 xml:space="preserve">– </w:t>
            </w:r>
            <w:r w:rsidRPr="007044A1">
              <w:rPr>
                <w:lang w:eastAsia="ru-RU"/>
              </w:rPr>
              <w:t xml:space="preserve">статус проверки </w:t>
            </w:r>
            <w:r>
              <w:rPr>
                <w:lang w:eastAsia="ru-RU"/>
              </w:rPr>
              <w:t>«</w:t>
            </w:r>
            <w:r w:rsidRPr="007044A1">
              <w:rPr>
                <w:lang w:eastAsia="ru-RU"/>
              </w:rPr>
              <w:t>Сбор конфигурации</w:t>
            </w:r>
            <w:r>
              <w:rPr>
                <w:lang w:eastAsia="ru-RU"/>
              </w:rPr>
              <w:t>»</w:t>
            </w:r>
            <w:r w:rsidRPr="007044A1">
              <w:rPr>
                <w:lang w:eastAsia="ru-RU"/>
              </w:rPr>
              <w:t xml:space="preserve"> или </w:t>
            </w:r>
            <w:r>
              <w:rPr>
                <w:lang w:eastAsia="ru-RU"/>
              </w:rPr>
              <w:t>«</w:t>
            </w:r>
            <w:r w:rsidRPr="007044A1">
              <w:rPr>
                <w:lang w:eastAsia="ru-RU"/>
              </w:rPr>
              <w:t>Анализ конфигурации</w:t>
            </w:r>
            <w:r>
              <w:rPr>
                <w:lang w:eastAsia="ru-RU"/>
              </w:rPr>
              <w:t>»</w:t>
            </w:r>
            <w:r w:rsidRPr="007044A1">
              <w:rPr>
                <w:lang w:eastAsia="ru-RU"/>
              </w:rPr>
              <w:t>.</w:t>
            </w:r>
          </w:p>
        </w:tc>
      </w:tr>
    </w:tbl>
    <w:p w14:paraId="087AF78D" w14:textId="4B6CCEE4" w:rsidR="00D921EB" w:rsidRDefault="00D921EB" w:rsidP="00D921EB">
      <w:pPr>
        <w:pStyle w:val="4"/>
      </w:pPr>
      <w:r>
        <w:t>Список требований</w:t>
      </w:r>
    </w:p>
    <w:p w14:paraId="4429EDAC" w14:textId="0121CB25" w:rsidR="00B64235" w:rsidRDefault="00B64235" w:rsidP="00B64235">
      <w:pPr>
        <w:rPr>
          <w:lang w:eastAsia="ru-RU"/>
        </w:rPr>
      </w:pPr>
      <w:r>
        <w:rPr>
          <w:lang w:eastAsia="ru-RU"/>
        </w:rPr>
        <w:t>Протокол содержит список требований, каждое из которых может иметь следующую индикацию в зависимости от статуса:</w:t>
      </w:r>
    </w:p>
    <w:tbl>
      <w:tblPr>
        <w:tblStyle w:val="a9"/>
        <w:tblW w:w="9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"/>
        <w:gridCol w:w="9070"/>
      </w:tblGrid>
      <w:tr w:rsidR="00B64235" w:rsidRPr="00175190" w14:paraId="33329344" w14:textId="77777777" w:rsidTr="006968B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5E3553E3" w14:textId="23C69267" w:rsidR="00B64235" w:rsidRPr="00175190" w:rsidRDefault="00B64235" w:rsidP="00E6687B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13EB2EC5" wp14:editId="738A69AD">
                  <wp:extent cx="179614" cy="179614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9" cy="18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3EE00528" w14:textId="6FFCEBA6" w:rsidR="00B64235" w:rsidRPr="00175190" w:rsidRDefault="00175190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 xml:space="preserve">– требуется завершить сбор конфигурации (см. п. </w:t>
            </w:r>
            <w:r w:rsidR="00947120">
              <w:rPr>
                <w:lang w:eastAsia="ru-RU"/>
              </w:rPr>
              <w:fldChar w:fldCharType="begin"/>
            </w:r>
            <w:r w:rsidR="00947120">
              <w:rPr>
                <w:lang w:eastAsia="ru-RU"/>
              </w:rPr>
              <w:instrText xml:space="preserve"> REF _Ref178955214 \r \h </w:instrText>
            </w:r>
            <w:r w:rsidR="00947120">
              <w:rPr>
                <w:lang w:eastAsia="ru-RU"/>
              </w:rPr>
            </w:r>
            <w:r w:rsidR="00947120">
              <w:rPr>
                <w:lang w:eastAsia="ru-RU"/>
              </w:rPr>
              <w:fldChar w:fldCharType="separate"/>
            </w:r>
            <w:r w:rsidR="009E7EEC">
              <w:rPr>
                <w:lang w:eastAsia="ru-RU"/>
              </w:rPr>
              <w:t>2.11.8.1</w:t>
            </w:r>
            <w:r w:rsidR="00947120">
              <w:rPr>
                <w:lang w:eastAsia="ru-RU"/>
              </w:rPr>
              <w:fldChar w:fldCharType="end"/>
            </w:r>
            <w:r>
              <w:rPr>
                <w:lang w:eastAsia="ru-RU"/>
              </w:rPr>
              <w:t>);</w:t>
            </w:r>
          </w:p>
        </w:tc>
      </w:tr>
      <w:tr w:rsidR="00743A87" w:rsidRPr="00743A87" w14:paraId="6B22F0AD" w14:textId="77777777" w:rsidTr="006968B5">
        <w:trPr>
          <w:trHeight w:val="20"/>
        </w:trPr>
        <w:tc>
          <w:tcPr>
            <w:tcW w:w="312" w:type="dxa"/>
            <w:shd w:val="clear" w:color="auto" w:fill="auto"/>
            <w:vAlign w:val="center"/>
          </w:tcPr>
          <w:p w14:paraId="325F01A3" w14:textId="77777777" w:rsidR="00743A87" w:rsidRPr="00743A87" w:rsidRDefault="00743A87" w:rsidP="00E6687B">
            <w:pPr>
              <w:spacing w:before="0"/>
              <w:ind w:left="-107"/>
              <w:jc w:val="left"/>
              <w:rPr>
                <w:sz w:val="6"/>
                <w:szCs w:val="6"/>
                <w:lang w:eastAsia="ru-RU"/>
              </w:rPr>
            </w:pPr>
          </w:p>
        </w:tc>
        <w:tc>
          <w:tcPr>
            <w:tcW w:w="9070" w:type="dxa"/>
            <w:shd w:val="clear" w:color="auto" w:fill="auto"/>
          </w:tcPr>
          <w:p w14:paraId="01CE8723" w14:textId="77777777" w:rsidR="00743A87" w:rsidRPr="00743A87" w:rsidRDefault="00743A87" w:rsidP="00706895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B64235" w:rsidRPr="00175190" w14:paraId="2AD956A4" w14:textId="77777777" w:rsidTr="006968B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36487956" w14:textId="37EB5B45" w:rsidR="00B64235" w:rsidRPr="00175190" w:rsidRDefault="00B64235" w:rsidP="00E6687B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5B194047" wp14:editId="5DB8CB7B">
                  <wp:extent cx="180000" cy="1800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1563A5B9" w14:textId="10BAECA2" w:rsidR="00B64235" w:rsidRPr="00175190" w:rsidRDefault="00175190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 xml:space="preserve">– требуется завершить анализ конфигурации (см. п. </w:t>
            </w:r>
            <w:r w:rsidR="00947120">
              <w:rPr>
                <w:lang w:eastAsia="ru-RU"/>
              </w:rPr>
              <w:fldChar w:fldCharType="begin"/>
            </w:r>
            <w:r w:rsidR="00947120">
              <w:rPr>
                <w:lang w:eastAsia="ru-RU"/>
              </w:rPr>
              <w:instrText xml:space="preserve"> REF _Ref178955217 \r \h </w:instrText>
            </w:r>
            <w:r w:rsidR="00947120">
              <w:rPr>
                <w:lang w:eastAsia="ru-RU"/>
              </w:rPr>
            </w:r>
            <w:r w:rsidR="00947120">
              <w:rPr>
                <w:lang w:eastAsia="ru-RU"/>
              </w:rPr>
              <w:fldChar w:fldCharType="separate"/>
            </w:r>
            <w:r w:rsidR="009E7EEC">
              <w:rPr>
                <w:lang w:eastAsia="ru-RU"/>
              </w:rPr>
              <w:t>2.11.8.2</w:t>
            </w:r>
            <w:r w:rsidR="00947120">
              <w:rPr>
                <w:lang w:eastAsia="ru-RU"/>
              </w:rPr>
              <w:fldChar w:fldCharType="end"/>
            </w:r>
            <w:r>
              <w:rPr>
                <w:lang w:eastAsia="ru-RU"/>
              </w:rPr>
              <w:t>);</w:t>
            </w:r>
          </w:p>
        </w:tc>
      </w:tr>
      <w:tr w:rsidR="00743A87" w:rsidRPr="00175190" w14:paraId="1B1E7639" w14:textId="77777777" w:rsidTr="006968B5">
        <w:trPr>
          <w:trHeight w:val="20"/>
        </w:trPr>
        <w:tc>
          <w:tcPr>
            <w:tcW w:w="312" w:type="dxa"/>
            <w:shd w:val="clear" w:color="auto" w:fill="auto"/>
            <w:vAlign w:val="center"/>
          </w:tcPr>
          <w:p w14:paraId="3CDF3F4A" w14:textId="77777777" w:rsidR="00743A87" w:rsidRPr="00743A87" w:rsidRDefault="00743A87" w:rsidP="00E6687B">
            <w:pPr>
              <w:spacing w:before="0"/>
              <w:ind w:left="-107"/>
              <w:jc w:val="left"/>
              <w:rPr>
                <w:sz w:val="6"/>
                <w:szCs w:val="6"/>
                <w:lang w:eastAsia="ru-RU"/>
              </w:rPr>
            </w:pPr>
          </w:p>
        </w:tc>
        <w:tc>
          <w:tcPr>
            <w:tcW w:w="9070" w:type="dxa"/>
            <w:shd w:val="clear" w:color="auto" w:fill="auto"/>
          </w:tcPr>
          <w:p w14:paraId="5B8BBEAA" w14:textId="77777777" w:rsidR="00743A87" w:rsidRPr="00743A87" w:rsidRDefault="00743A87" w:rsidP="00706895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B64235" w:rsidRPr="00175190" w14:paraId="32D45509" w14:textId="77777777" w:rsidTr="006968B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6EDDA066" w14:textId="74262C0D" w:rsidR="00B64235" w:rsidRPr="00175190" w:rsidRDefault="00B64235" w:rsidP="00E6687B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7774D572" wp14:editId="2C15A514">
                  <wp:extent cx="180000" cy="1800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475F6C8E" w14:textId="160C55FA" w:rsidR="00B64235" w:rsidRPr="00175190" w:rsidRDefault="00175190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>– соответствует;</w:t>
            </w:r>
          </w:p>
        </w:tc>
      </w:tr>
      <w:tr w:rsidR="00743A87" w:rsidRPr="00175190" w14:paraId="782063AB" w14:textId="77777777" w:rsidTr="006968B5">
        <w:trPr>
          <w:trHeight w:val="20"/>
        </w:trPr>
        <w:tc>
          <w:tcPr>
            <w:tcW w:w="312" w:type="dxa"/>
            <w:shd w:val="clear" w:color="auto" w:fill="auto"/>
            <w:vAlign w:val="center"/>
          </w:tcPr>
          <w:p w14:paraId="04BF3120" w14:textId="77777777" w:rsidR="00743A87" w:rsidRPr="00743A87" w:rsidRDefault="00743A87" w:rsidP="00E6687B">
            <w:pPr>
              <w:spacing w:before="0"/>
              <w:ind w:left="-107"/>
              <w:jc w:val="left"/>
              <w:rPr>
                <w:sz w:val="6"/>
                <w:szCs w:val="6"/>
                <w:lang w:eastAsia="ru-RU"/>
              </w:rPr>
            </w:pPr>
          </w:p>
        </w:tc>
        <w:tc>
          <w:tcPr>
            <w:tcW w:w="9070" w:type="dxa"/>
            <w:shd w:val="clear" w:color="auto" w:fill="auto"/>
          </w:tcPr>
          <w:p w14:paraId="35CC4283" w14:textId="77777777" w:rsidR="00743A87" w:rsidRPr="00743A87" w:rsidRDefault="00743A87" w:rsidP="00706895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B64235" w:rsidRPr="00175190" w14:paraId="68C42004" w14:textId="77777777" w:rsidTr="006968B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16CEFEC2" w14:textId="0ACADAC8" w:rsidR="00B64235" w:rsidRPr="00175190" w:rsidRDefault="00B64235" w:rsidP="00E6687B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2337EE9E" wp14:editId="0AD73388">
                  <wp:extent cx="180000" cy="18000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1E100CB4" w14:textId="14679FF7" w:rsidR="00B64235" w:rsidRPr="00175190" w:rsidRDefault="00175190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>– не соответствует;</w:t>
            </w:r>
          </w:p>
        </w:tc>
      </w:tr>
      <w:tr w:rsidR="00743A87" w:rsidRPr="00175190" w14:paraId="2509D34B" w14:textId="77777777" w:rsidTr="006968B5">
        <w:trPr>
          <w:trHeight w:val="20"/>
        </w:trPr>
        <w:tc>
          <w:tcPr>
            <w:tcW w:w="312" w:type="dxa"/>
            <w:shd w:val="clear" w:color="auto" w:fill="auto"/>
            <w:vAlign w:val="center"/>
          </w:tcPr>
          <w:p w14:paraId="6E941690" w14:textId="77777777" w:rsidR="00743A87" w:rsidRPr="00743A87" w:rsidRDefault="00743A87" w:rsidP="00E6687B">
            <w:pPr>
              <w:spacing w:before="0"/>
              <w:ind w:left="-107"/>
              <w:jc w:val="left"/>
              <w:rPr>
                <w:sz w:val="6"/>
                <w:szCs w:val="6"/>
                <w:lang w:eastAsia="ru-RU"/>
              </w:rPr>
            </w:pPr>
          </w:p>
        </w:tc>
        <w:tc>
          <w:tcPr>
            <w:tcW w:w="9070" w:type="dxa"/>
            <w:shd w:val="clear" w:color="auto" w:fill="auto"/>
          </w:tcPr>
          <w:p w14:paraId="423276F1" w14:textId="77777777" w:rsidR="00743A87" w:rsidRPr="00743A87" w:rsidRDefault="00743A87" w:rsidP="00706895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B64235" w:rsidRPr="00175190" w14:paraId="3B05A697" w14:textId="77777777" w:rsidTr="006968B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470D365C" w14:textId="1C90B346" w:rsidR="00B64235" w:rsidRPr="00175190" w:rsidRDefault="00B64235" w:rsidP="00E6687B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763A3D39" wp14:editId="1A367699">
                  <wp:extent cx="180000" cy="1800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60EB3964" w14:textId="7C5D35CC" w:rsidR="00B64235" w:rsidRPr="00175190" w:rsidRDefault="00175190" w:rsidP="00706895">
            <w:pPr>
              <w:spacing w:before="0"/>
              <w:rPr>
                <w:lang w:val="en-US" w:eastAsia="ru-RU"/>
              </w:rPr>
            </w:pPr>
            <w:r>
              <w:rPr>
                <w:lang w:eastAsia="ru-RU"/>
              </w:rPr>
              <w:t>– ошибка ресурса;</w:t>
            </w:r>
          </w:p>
        </w:tc>
      </w:tr>
      <w:tr w:rsidR="00743A87" w:rsidRPr="00175190" w14:paraId="62F4A147" w14:textId="77777777" w:rsidTr="006968B5">
        <w:trPr>
          <w:trHeight w:val="20"/>
        </w:trPr>
        <w:tc>
          <w:tcPr>
            <w:tcW w:w="312" w:type="dxa"/>
            <w:shd w:val="clear" w:color="auto" w:fill="auto"/>
            <w:vAlign w:val="center"/>
          </w:tcPr>
          <w:p w14:paraId="7327C0DF" w14:textId="77777777" w:rsidR="00743A87" w:rsidRPr="00743A87" w:rsidRDefault="00743A87" w:rsidP="00E6687B">
            <w:pPr>
              <w:spacing w:before="0"/>
              <w:ind w:left="-107"/>
              <w:jc w:val="left"/>
              <w:rPr>
                <w:sz w:val="6"/>
                <w:szCs w:val="6"/>
                <w:lang w:eastAsia="ru-RU"/>
              </w:rPr>
            </w:pPr>
          </w:p>
        </w:tc>
        <w:tc>
          <w:tcPr>
            <w:tcW w:w="9070" w:type="dxa"/>
            <w:shd w:val="clear" w:color="auto" w:fill="auto"/>
          </w:tcPr>
          <w:p w14:paraId="571F3301" w14:textId="77777777" w:rsidR="00743A87" w:rsidRPr="00743A87" w:rsidRDefault="00743A87" w:rsidP="00706895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B64235" w:rsidRPr="00175190" w14:paraId="418E35A7" w14:textId="77777777" w:rsidTr="006968B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62D4D2F5" w14:textId="2A57E5CB" w:rsidR="00B64235" w:rsidRPr="00175190" w:rsidRDefault="00B64235" w:rsidP="00E6687B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09176DAC" wp14:editId="59E464B1">
                  <wp:extent cx="180000" cy="177676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l="6794" t="6820" r="5866" b="6967"/>
                          <a:stretch/>
                        </pic:blipFill>
                        <pic:spPr bwMode="auto">
                          <a:xfrm>
                            <a:off x="0" y="0"/>
                            <a:ext cx="180000" cy="177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19ADF49F" w14:textId="06E32C7A" w:rsidR="00B64235" w:rsidRPr="00175190" w:rsidRDefault="00175190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>– не применимо.</w:t>
            </w:r>
          </w:p>
        </w:tc>
      </w:tr>
    </w:tbl>
    <w:p w14:paraId="0D11A6ED" w14:textId="5DCC32E8" w:rsidR="00D61DC1" w:rsidRDefault="00D61DC1" w:rsidP="00D61DC1">
      <w:pPr>
        <w:pStyle w:val="4"/>
      </w:pPr>
      <w:r>
        <w:t>Смена отображения требований</w:t>
      </w:r>
    </w:p>
    <w:p w14:paraId="4408CBD4" w14:textId="63EA959C" w:rsidR="00D61DC1" w:rsidRDefault="00D61DC1" w:rsidP="00D61DC1">
      <w:pPr>
        <w:rPr>
          <w:lang w:eastAsia="ru-RU"/>
        </w:rPr>
      </w:pPr>
      <w:r>
        <w:rPr>
          <w:lang w:eastAsia="ru-RU"/>
        </w:rPr>
        <w:t>Требования можно отображать двумя способами:</w:t>
      </w:r>
    </w:p>
    <w:p w14:paraId="20804B80" w14:textId="77777777" w:rsidR="00D61DC1" w:rsidRDefault="00D61DC1" w:rsidP="0022471C">
      <w:pPr>
        <w:pStyle w:val="a2"/>
        <w:rPr>
          <w:lang w:eastAsia="ru-RU"/>
        </w:rPr>
      </w:pPr>
      <w:r>
        <w:rPr>
          <w:lang w:eastAsia="ru-RU"/>
        </w:rPr>
        <w:t>древовидной структурой – с разделами;</w:t>
      </w:r>
    </w:p>
    <w:p w14:paraId="7DC9C798" w14:textId="070241D6" w:rsidR="00D61DC1" w:rsidRDefault="00D61DC1" w:rsidP="0022471C">
      <w:pPr>
        <w:pStyle w:val="a2"/>
        <w:rPr>
          <w:lang w:eastAsia="ru-RU"/>
        </w:rPr>
      </w:pPr>
      <w:r>
        <w:rPr>
          <w:lang w:eastAsia="ru-RU"/>
        </w:rPr>
        <w:t>списком – без разделов.</w:t>
      </w:r>
    </w:p>
    <w:p w14:paraId="7CA46DC1" w14:textId="6A244A53" w:rsidR="00D61DC1" w:rsidRDefault="00D61DC1" w:rsidP="00D61DC1">
      <w:pPr>
        <w:rPr>
          <w:lang w:eastAsia="ru-RU"/>
        </w:rPr>
      </w:pPr>
      <w:r w:rsidRPr="00D61DC1">
        <w:rPr>
          <w:lang w:eastAsia="ru-RU"/>
        </w:rPr>
        <w:t xml:space="preserve">Для смены отображения на древовидное нажмите </w:t>
      </w:r>
      <w:r>
        <w:rPr>
          <w:lang w:eastAsia="ru-RU"/>
        </w:rPr>
        <w:t>отмеченную кнопку</w:t>
      </w:r>
      <w:r w:rsidRPr="00D61DC1">
        <w:rPr>
          <w:lang w:eastAsia="ru-RU"/>
        </w:rPr>
        <w:t xml:space="preserve"> (</w:t>
      </w:r>
      <w:r w:rsidR="00EB4725">
        <w:rPr>
          <w:lang w:eastAsia="ru-RU"/>
        </w:rPr>
        <w:fldChar w:fldCharType="begin"/>
      </w:r>
      <w:r w:rsidR="00EB4725">
        <w:rPr>
          <w:lang w:eastAsia="ru-RU"/>
        </w:rPr>
        <w:instrText xml:space="preserve"> REF _Ref178953641 \h </w:instrText>
      </w:r>
      <w:r w:rsidR="00EB4725">
        <w:rPr>
          <w:lang w:eastAsia="ru-RU"/>
        </w:rPr>
      </w:r>
      <w:r w:rsidR="00EB4725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50</w:t>
      </w:r>
      <w:r w:rsidR="00EB4725">
        <w:rPr>
          <w:lang w:eastAsia="ru-RU"/>
        </w:rPr>
        <w:fldChar w:fldCharType="end"/>
      </w:r>
      <w:r w:rsidRPr="00D61DC1">
        <w:rPr>
          <w:lang w:eastAsia="ru-RU"/>
        </w:rPr>
        <w:t>)</w:t>
      </w:r>
      <w:r>
        <w:rPr>
          <w:lang w:eastAsia="ru-RU"/>
        </w:rPr>
        <w:t xml:space="preserve"> </w:t>
      </w:r>
      <w:r w:rsidRPr="00D61DC1">
        <w:rPr>
          <w:lang w:eastAsia="ru-RU"/>
        </w:rPr>
        <w:t>над требованиями.</w:t>
      </w:r>
      <w:r w:rsidR="0096307F">
        <w:rPr>
          <w:lang w:eastAsia="ru-RU"/>
        </w:rPr>
        <w:t xml:space="preserve"> </w:t>
      </w:r>
      <w:r w:rsidR="0096307F" w:rsidRPr="0096307F">
        <w:rPr>
          <w:lang w:eastAsia="ru-RU"/>
        </w:rPr>
        <w:t>При древовидном отображении можно раскрывать и скрывать все разделы с требованиями</w:t>
      </w:r>
      <w:r w:rsidR="0096307F">
        <w:rPr>
          <w:lang w:eastAsia="ru-RU"/>
        </w:rPr>
        <w:t xml:space="preserve"> соответствующими кнопками.</w:t>
      </w:r>
    </w:p>
    <w:p w14:paraId="6DDEBD8F" w14:textId="77777777" w:rsidR="00D61DC1" w:rsidRDefault="00D61DC1" w:rsidP="00D61D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8525E2" wp14:editId="7E2A6D14">
            <wp:extent cx="3096000" cy="542806"/>
            <wp:effectExtent l="38100" t="76200" r="104775" b="673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542806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06145" w14:textId="7D4804A3" w:rsidR="00D61DC1" w:rsidRPr="00D61DC1" w:rsidRDefault="00D61DC1" w:rsidP="00D61DC1">
      <w:pPr>
        <w:pStyle w:val="affe"/>
      </w:pPr>
      <w:bookmarkStart w:id="163" w:name="_Ref178953641"/>
      <w:r>
        <w:t xml:space="preserve">Рисунок </w:t>
      </w:r>
      <w:fldSimple w:instr=" SEQ Рисунок \* ARABIC ">
        <w:r w:rsidR="009E7EEC">
          <w:rPr>
            <w:noProof/>
          </w:rPr>
          <w:t>50</w:t>
        </w:r>
      </w:fldSimple>
      <w:bookmarkEnd w:id="163"/>
      <w:r w:rsidRPr="00D61DC1">
        <w:t>.</w:t>
      </w:r>
      <w:r>
        <w:t xml:space="preserve"> Включение древовидной структуры отображения</w:t>
      </w:r>
    </w:p>
    <w:p w14:paraId="6EEF9E79" w14:textId="0C55D39F" w:rsidR="00EB4725" w:rsidRDefault="00EB4725" w:rsidP="00EB4725">
      <w:pPr>
        <w:rPr>
          <w:lang w:eastAsia="ru-RU"/>
        </w:rPr>
      </w:pPr>
      <w:r w:rsidRPr="00D61DC1">
        <w:rPr>
          <w:lang w:eastAsia="ru-RU"/>
        </w:rPr>
        <w:t xml:space="preserve">Для смены отображения на </w:t>
      </w:r>
      <w:r>
        <w:rPr>
          <w:lang w:eastAsia="ru-RU"/>
        </w:rPr>
        <w:t>отображение списком</w:t>
      </w:r>
      <w:r w:rsidRPr="00D61DC1">
        <w:rPr>
          <w:lang w:eastAsia="ru-RU"/>
        </w:rPr>
        <w:t xml:space="preserve"> нажмите </w:t>
      </w:r>
      <w:r>
        <w:rPr>
          <w:lang w:eastAsia="ru-RU"/>
        </w:rPr>
        <w:t>отмеченную кнопку</w:t>
      </w:r>
      <w:r w:rsidRPr="00D61DC1">
        <w:rPr>
          <w:lang w:eastAsia="ru-RU"/>
        </w:rPr>
        <w:t xml:space="preserve"> (</w:t>
      </w:r>
      <w:r w:rsidR="00AA5902">
        <w:rPr>
          <w:lang w:eastAsia="ru-RU"/>
        </w:rPr>
        <w:fldChar w:fldCharType="begin"/>
      </w:r>
      <w:r w:rsidR="00AA5902">
        <w:rPr>
          <w:lang w:eastAsia="ru-RU"/>
        </w:rPr>
        <w:instrText xml:space="preserve"> REF _Ref178953710 \h </w:instrText>
      </w:r>
      <w:r w:rsidR="00AA5902">
        <w:rPr>
          <w:lang w:eastAsia="ru-RU"/>
        </w:rPr>
      </w:r>
      <w:r w:rsidR="00AA5902">
        <w:rPr>
          <w:lang w:eastAsia="ru-RU"/>
        </w:rPr>
        <w:fldChar w:fldCharType="separate"/>
      </w:r>
      <w:r w:rsidR="009E7EEC">
        <w:t xml:space="preserve">Рисунок </w:t>
      </w:r>
      <w:r w:rsidR="009E7EEC">
        <w:rPr>
          <w:noProof/>
        </w:rPr>
        <w:t>51</w:t>
      </w:r>
      <w:r w:rsidR="00AA5902">
        <w:rPr>
          <w:lang w:eastAsia="ru-RU"/>
        </w:rPr>
        <w:fldChar w:fldCharType="end"/>
      </w:r>
      <w:r w:rsidRPr="00D61DC1">
        <w:rPr>
          <w:lang w:eastAsia="ru-RU"/>
        </w:rPr>
        <w:t>)</w:t>
      </w:r>
      <w:r>
        <w:rPr>
          <w:lang w:eastAsia="ru-RU"/>
        </w:rPr>
        <w:t xml:space="preserve"> </w:t>
      </w:r>
      <w:r w:rsidRPr="00D61DC1">
        <w:rPr>
          <w:lang w:eastAsia="ru-RU"/>
        </w:rPr>
        <w:t>над требованиями.</w:t>
      </w:r>
    </w:p>
    <w:p w14:paraId="44C3C22B" w14:textId="77777777" w:rsidR="00EB4725" w:rsidRDefault="00EB4725" w:rsidP="00EB472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8C0D67" wp14:editId="2D287221">
            <wp:extent cx="3096000" cy="542790"/>
            <wp:effectExtent l="38100" t="76200" r="104775" b="673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542790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5626C" w14:textId="16A21711" w:rsidR="00D61DC1" w:rsidRDefault="00EB4725" w:rsidP="00AA5902">
      <w:pPr>
        <w:pStyle w:val="affe"/>
      </w:pPr>
      <w:bookmarkStart w:id="164" w:name="_Ref178953710"/>
      <w:r>
        <w:t xml:space="preserve">Рисунок </w:t>
      </w:r>
      <w:r w:rsidR="009E7EEC">
        <w:fldChar w:fldCharType="begin"/>
      </w:r>
      <w:r w:rsidR="009E7EEC">
        <w:instrText xml:space="preserve"> SEQ Рис</w:instrText>
      </w:r>
      <w:r w:rsidR="009E7EEC">
        <w:instrText xml:space="preserve">унок \* ARABIC </w:instrText>
      </w:r>
      <w:r w:rsidR="009E7EEC">
        <w:fldChar w:fldCharType="separate"/>
      </w:r>
      <w:r w:rsidR="009E7EEC">
        <w:rPr>
          <w:noProof/>
        </w:rPr>
        <w:t>51</w:t>
      </w:r>
      <w:r w:rsidR="009E7EEC">
        <w:rPr>
          <w:noProof/>
        </w:rPr>
        <w:fldChar w:fldCharType="end"/>
      </w:r>
      <w:bookmarkEnd w:id="164"/>
      <w:r w:rsidRPr="00D61DC1">
        <w:t>.</w:t>
      </w:r>
      <w:r>
        <w:t xml:space="preserve"> Включение отображения списком</w:t>
      </w:r>
    </w:p>
    <w:p w14:paraId="1B7BB77C" w14:textId="77777777" w:rsidR="00446FD4" w:rsidRPr="00446FD4" w:rsidRDefault="00446FD4" w:rsidP="00446FD4"/>
    <w:p w14:paraId="13CBECD2" w14:textId="2CF7C56B" w:rsidR="00E5559E" w:rsidRDefault="00E5559E" w:rsidP="00E5559E">
      <w:pPr>
        <w:pStyle w:val="4"/>
      </w:pPr>
      <w:r>
        <w:lastRenderedPageBreak/>
        <w:t>Фильтрация требований</w:t>
      </w:r>
    </w:p>
    <w:p w14:paraId="1DEF3AE4" w14:textId="77777777" w:rsidR="007E5798" w:rsidRPr="007E5798" w:rsidRDefault="007E5798" w:rsidP="007E5798">
      <w:pPr>
        <w:rPr>
          <w:lang w:eastAsia="ru-RU"/>
        </w:rPr>
      </w:pPr>
      <w:r w:rsidRPr="007E5798">
        <w:rPr>
          <w:lang w:eastAsia="ru-RU"/>
        </w:rPr>
        <w:t>Требования можно фильтровать по статусу проверки.</w:t>
      </w:r>
    </w:p>
    <w:p w14:paraId="385D5238" w14:textId="0152D364" w:rsidR="00560EE5" w:rsidRDefault="007E5798" w:rsidP="00560EE5">
      <w:pPr>
        <w:rPr>
          <w:lang w:eastAsia="ru-RU"/>
        </w:rPr>
      </w:pPr>
      <w:r>
        <w:rPr>
          <w:lang w:eastAsia="ru-RU"/>
        </w:rPr>
        <w:t>Для фильтрации требований:</w:t>
      </w:r>
    </w:p>
    <w:p w14:paraId="42D2AD12" w14:textId="1D3123A1" w:rsidR="007E5798" w:rsidRDefault="007E5798" w:rsidP="0022471C">
      <w:pPr>
        <w:pStyle w:val="10"/>
        <w:numPr>
          <w:ilvl w:val="0"/>
          <w:numId w:val="108"/>
        </w:numPr>
      </w:pPr>
      <w:r>
        <w:t>Нажмите отмеченную кнопку (</w:t>
      </w:r>
      <w:r w:rsidR="003C3E14">
        <w:fldChar w:fldCharType="begin"/>
      </w:r>
      <w:r w:rsidR="003C3E14">
        <w:instrText xml:space="preserve"> REF _Ref178954539 \h </w:instrText>
      </w:r>
      <w:r w:rsidR="003C3E14">
        <w:fldChar w:fldCharType="separate"/>
      </w:r>
      <w:r w:rsidR="009E7EEC">
        <w:t xml:space="preserve">Рисунок </w:t>
      </w:r>
      <w:r w:rsidR="009E7EEC">
        <w:rPr>
          <w:noProof/>
        </w:rPr>
        <w:t>52</w:t>
      </w:r>
      <w:r w:rsidR="003C3E14">
        <w:fldChar w:fldCharType="end"/>
      </w:r>
      <w:r>
        <w:t>)  над требованиями.</w:t>
      </w:r>
    </w:p>
    <w:p w14:paraId="622997C2" w14:textId="77777777" w:rsidR="003C3E14" w:rsidRDefault="003C3E14" w:rsidP="003C3E14">
      <w:pPr>
        <w:keepNext/>
        <w:jc w:val="center"/>
      </w:pPr>
      <w:r>
        <w:rPr>
          <w:noProof/>
        </w:rPr>
        <w:drawing>
          <wp:inline distT="0" distB="0" distL="0" distR="0" wp14:anchorId="14B132BA" wp14:editId="04C3DAE3">
            <wp:extent cx="2934000" cy="514402"/>
            <wp:effectExtent l="38100" t="76200" r="114300" b="7620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514402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F15D5" w14:textId="566424BA" w:rsidR="003C3E14" w:rsidRPr="003C3E14" w:rsidRDefault="003C3E14" w:rsidP="003C3E14">
      <w:pPr>
        <w:pStyle w:val="affe"/>
      </w:pPr>
      <w:bookmarkStart w:id="165" w:name="_Ref178954539"/>
      <w:r>
        <w:t xml:space="preserve">Рисунок </w:t>
      </w:r>
      <w:fldSimple w:instr=" SEQ Рисунок \* ARABIC ">
        <w:r w:rsidR="009E7EEC">
          <w:rPr>
            <w:noProof/>
          </w:rPr>
          <w:t>52</w:t>
        </w:r>
      </w:fldSimple>
      <w:bookmarkEnd w:id="165"/>
      <w:r>
        <w:rPr>
          <w:lang w:val="en-US"/>
        </w:rPr>
        <w:t xml:space="preserve">. </w:t>
      </w:r>
      <w:r>
        <w:t>Включение фильтрации требований</w:t>
      </w:r>
    </w:p>
    <w:p w14:paraId="14D2A3CC" w14:textId="41382BE9" w:rsidR="003C3E14" w:rsidRDefault="007E5798" w:rsidP="0022471C">
      <w:pPr>
        <w:pStyle w:val="10"/>
      </w:pPr>
      <w:r>
        <w:t>Отметьте необходимые фильтры во всплывшем окне.</w:t>
      </w:r>
    </w:p>
    <w:p w14:paraId="6184469E" w14:textId="660039EA" w:rsidR="007E5798" w:rsidRDefault="007E5798" w:rsidP="0022471C">
      <w:pPr>
        <w:pStyle w:val="10"/>
      </w:pPr>
      <w:r>
        <w:t>Нажмите кнопку «Применить».</w:t>
      </w:r>
    </w:p>
    <w:p w14:paraId="31BAB20E" w14:textId="424EFF2B" w:rsidR="00F34839" w:rsidRDefault="00F34839" w:rsidP="00F34839">
      <w:r>
        <w:t xml:space="preserve">Для сброса фильтрации требований: </w:t>
      </w:r>
    </w:p>
    <w:p w14:paraId="701C0717" w14:textId="2B64DF9D" w:rsidR="00F34839" w:rsidRDefault="00F34839" w:rsidP="0022471C">
      <w:pPr>
        <w:pStyle w:val="10"/>
        <w:numPr>
          <w:ilvl w:val="0"/>
          <w:numId w:val="109"/>
        </w:numPr>
      </w:pPr>
      <w:r>
        <w:t>Нажмите отмеченную кнопку (</w:t>
      </w:r>
      <w:r w:rsidR="003C3E14">
        <w:fldChar w:fldCharType="begin"/>
      </w:r>
      <w:r w:rsidR="003C3E14">
        <w:instrText xml:space="preserve"> REF _Ref178954539 \h </w:instrText>
      </w:r>
      <w:r w:rsidR="003C3E14">
        <w:fldChar w:fldCharType="separate"/>
      </w:r>
      <w:r w:rsidR="009E7EEC">
        <w:t xml:space="preserve">Рисунок </w:t>
      </w:r>
      <w:r w:rsidR="009E7EEC">
        <w:rPr>
          <w:noProof/>
        </w:rPr>
        <w:t>52</w:t>
      </w:r>
      <w:r w:rsidR="003C3E14">
        <w:fldChar w:fldCharType="end"/>
      </w:r>
      <w:r>
        <w:t>)</w:t>
      </w:r>
      <w:r w:rsidR="00DC5117">
        <w:t xml:space="preserve"> </w:t>
      </w:r>
      <w:r>
        <w:t>над требованиями.</w:t>
      </w:r>
    </w:p>
    <w:p w14:paraId="6B9FE4DE" w14:textId="12A2A2AE" w:rsidR="00F34839" w:rsidRPr="00560EE5" w:rsidRDefault="00F34839" w:rsidP="0022471C">
      <w:pPr>
        <w:pStyle w:val="10"/>
      </w:pPr>
      <w:r>
        <w:t>Нажмите кнопку «Сбросить» во всплывшем окне.</w:t>
      </w:r>
    </w:p>
    <w:p w14:paraId="2B3D0768" w14:textId="5E1AF1BC" w:rsidR="00F914B5" w:rsidRDefault="00F914B5" w:rsidP="00294E5C">
      <w:pPr>
        <w:pStyle w:val="3"/>
        <w:rPr>
          <w:lang w:eastAsia="ru-RU"/>
        </w:rPr>
      </w:pPr>
      <w:bookmarkStart w:id="166" w:name="_Toc179456904"/>
      <w:r>
        <w:rPr>
          <w:lang w:eastAsia="ru-RU"/>
        </w:rPr>
        <w:t>Завершение протокола аудита</w:t>
      </w:r>
      <w:bookmarkEnd w:id="166"/>
    </w:p>
    <w:p w14:paraId="4AB89948" w14:textId="2970F36D" w:rsidR="00C252AC" w:rsidRDefault="00C252AC" w:rsidP="00C252AC">
      <w:pPr>
        <w:rPr>
          <w:lang w:eastAsia="ru-RU"/>
        </w:rPr>
      </w:pPr>
      <w:r>
        <w:rPr>
          <w:lang w:eastAsia="ru-RU"/>
        </w:rPr>
        <w:t xml:space="preserve">Завершение протокола – </w:t>
      </w:r>
      <w:r w:rsidRPr="00C252AC">
        <w:rPr>
          <w:lang w:eastAsia="ru-RU"/>
        </w:rPr>
        <w:t>выполнение необходимых ручных действий для требований с отметка</w:t>
      </w:r>
      <w:r w:rsidR="00425C09">
        <w:rPr>
          <w:lang w:eastAsia="ru-RU"/>
        </w:rPr>
        <w:t>ми:</w:t>
      </w:r>
    </w:p>
    <w:tbl>
      <w:tblPr>
        <w:tblStyle w:val="a9"/>
        <w:tblW w:w="9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"/>
        <w:gridCol w:w="9070"/>
      </w:tblGrid>
      <w:tr w:rsidR="00425C09" w:rsidRPr="00175190" w14:paraId="182805CC" w14:textId="77777777" w:rsidTr="0070689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7FADFF92" w14:textId="77777777" w:rsidR="00425C09" w:rsidRPr="00175190" w:rsidRDefault="00425C09" w:rsidP="00706895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35585741" wp14:editId="1918336E">
                  <wp:extent cx="179614" cy="179614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9" cy="18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513277BA" w14:textId="0825EF7E" w:rsidR="00425C09" w:rsidRPr="00175190" w:rsidRDefault="00425C09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>– требуется завершить сбор конфигурации;</w:t>
            </w:r>
          </w:p>
        </w:tc>
      </w:tr>
      <w:tr w:rsidR="00425C09" w:rsidRPr="00743A87" w14:paraId="619AB8B1" w14:textId="77777777" w:rsidTr="00706895">
        <w:trPr>
          <w:trHeight w:val="20"/>
        </w:trPr>
        <w:tc>
          <w:tcPr>
            <w:tcW w:w="312" w:type="dxa"/>
            <w:shd w:val="clear" w:color="auto" w:fill="auto"/>
            <w:vAlign w:val="center"/>
          </w:tcPr>
          <w:p w14:paraId="527313D0" w14:textId="77777777" w:rsidR="00425C09" w:rsidRPr="00743A87" w:rsidRDefault="00425C09" w:rsidP="00706895">
            <w:pPr>
              <w:spacing w:before="0"/>
              <w:ind w:left="-107"/>
              <w:jc w:val="left"/>
              <w:rPr>
                <w:sz w:val="6"/>
                <w:szCs w:val="6"/>
                <w:lang w:eastAsia="ru-RU"/>
              </w:rPr>
            </w:pPr>
          </w:p>
        </w:tc>
        <w:tc>
          <w:tcPr>
            <w:tcW w:w="9070" w:type="dxa"/>
            <w:shd w:val="clear" w:color="auto" w:fill="auto"/>
          </w:tcPr>
          <w:p w14:paraId="23CBEEF3" w14:textId="77777777" w:rsidR="00425C09" w:rsidRPr="00743A87" w:rsidRDefault="00425C09" w:rsidP="00706895">
            <w:pPr>
              <w:spacing w:before="0"/>
              <w:rPr>
                <w:sz w:val="6"/>
                <w:szCs w:val="6"/>
                <w:lang w:eastAsia="ru-RU"/>
              </w:rPr>
            </w:pPr>
          </w:p>
        </w:tc>
      </w:tr>
      <w:tr w:rsidR="00425C09" w:rsidRPr="00175190" w14:paraId="2FAA5A56" w14:textId="77777777" w:rsidTr="00706895">
        <w:trPr>
          <w:trHeight w:val="283"/>
        </w:trPr>
        <w:tc>
          <w:tcPr>
            <w:tcW w:w="312" w:type="dxa"/>
            <w:shd w:val="clear" w:color="auto" w:fill="auto"/>
            <w:vAlign w:val="center"/>
          </w:tcPr>
          <w:p w14:paraId="07AC4508" w14:textId="77777777" w:rsidR="00425C09" w:rsidRPr="00175190" w:rsidRDefault="00425C09" w:rsidP="00706895">
            <w:pPr>
              <w:spacing w:before="0"/>
              <w:ind w:left="-107"/>
              <w:jc w:val="left"/>
              <w:rPr>
                <w:lang w:eastAsia="ru-RU"/>
              </w:rPr>
            </w:pPr>
            <w:r w:rsidRPr="00175190">
              <w:rPr>
                <w:noProof/>
                <w:lang w:eastAsia="ru-RU"/>
              </w:rPr>
              <w:drawing>
                <wp:inline distT="0" distB="0" distL="0" distR="0" wp14:anchorId="5079BC21" wp14:editId="69332E87">
                  <wp:extent cx="180000" cy="18000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0" w:type="dxa"/>
            <w:shd w:val="clear" w:color="auto" w:fill="auto"/>
          </w:tcPr>
          <w:p w14:paraId="76E0F881" w14:textId="45FD2F1D" w:rsidR="00425C09" w:rsidRPr="00175190" w:rsidRDefault="00425C09" w:rsidP="00706895">
            <w:pPr>
              <w:spacing w:before="0"/>
              <w:rPr>
                <w:lang w:eastAsia="ru-RU"/>
              </w:rPr>
            </w:pPr>
            <w:r>
              <w:rPr>
                <w:lang w:eastAsia="ru-RU"/>
              </w:rPr>
              <w:t>– требуется завершить анализ конфигурации.</w:t>
            </w:r>
          </w:p>
        </w:tc>
      </w:tr>
    </w:tbl>
    <w:p w14:paraId="42F8F2C9" w14:textId="504E6265" w:rsidR="00F914B5" w:rsidRDefault="00F914B5" w:rsidP="00F914B5">
      <w:pPr>
        <w:pStyle w:val="4"/>
      </w:pPr>
      <w:bookmarkStart w:id="167" w:name="_Ref178955214"/>
      <w:r>
        <w:t>Завершение сбора конфигурации</w:t>
      </w:r>
      <w:bookmarkEnd w:id="167"/>
    </w:p>
    <w:p w14:paraId="6A219973" w14:textId="715A9B8D" w:rsidR="00FD425B" w:rsidRDefault="00FD425B" w:rsidP="00FD425B">
      <w:pPr>
        <w:rPr>
          <w:lang w:eastAsia="ru-RU"/>
        </w:rPr>
      </w:pPr>
      <w:r>
        <w:rPr>
          <w:lang w:eastAsia="ru-RU"/>
        </w:rPr>
        <w:t>Завершение сбора конфигурации возможно только при наличии результата сбора.</w:t>
      </w:r>
    </w:p>
    <w:p w14:paraId="3C0E5381" w14:textId="08A79213" w:rsidR="00FD425B" w:rsidRDefault="00FD425B" w:rsidP="00FD425B">
      <w:pPr>
        <w:rPr>
          <w:lang w:eastAsia="ru-RU"/>
        </w:rPr>
      </w:pPr>
      <w:r>
        <w:rPr>
          <w:lang w:eastAsia="ru-RU"/>
        </w:rPr>
        <w:t>Для завершения сбора:</w:t>
      </w:r>
    </w:p>
    <w:p w14:paraId="2F5F9745" w14:textId="03B28C9B" w:rsidR="00FD425B" w:rsidRDefault="00FD425B" w:rsidP="0022471C">
      <w:pPr>
        <w:pStyle w:val="10"/>
        <w:numPr>
          <w:ilvl w:val="0"/>
          <w:numId w:val="110"/>
        </w:numPr>
      </w:pPr>
      <w:r>
        <w:t>Выберите требование с соответствующей отметкой из списка требований.</w:t>
      </w:r>
    </w:p>
    <w:p w14:paraId="013AF86E" w14:textId="4C135471" w:rsidR="00FD425B" w:rsidRDefault="00FD425B" w:rsidP="0022471C">
      <w:pPr>
        <w:pStyle w:val="10"/>
      </w:pPr>
      <w:r>
        <w:t>Перейдите на вкладку «Сбор конфигурации».</w:t>
      </w:r>
    </w:p>
    <w:p w14:paraId="4E593694" w14:textId="17CA9EF0" w:rsidR="00FD425B" w:rsidRPr="005C40B7" w:rsidRDefault="00FD425B" w:rsidP="0022471C">
      <w:pPr>
        <w:pStyle w:val="10"/>
      </w:pPr>
      <w:r>
        <w:t>Нажмите отмеченную кнопку (</w:t>
      </w:r>
      <w:r w:rsidR="0045547D">
        <w:fldChar w:fldCharType="begin"/>
      </w:r>
      <w:r w:rsidR="0045547D">
        <w:instrText xml:space="preserve"> REF _Ref179193503 \h </w:instrText>
      </w:r>
      <w:r w:rsidR="0045547D">
        <w:fldChar w:fldCharType="separate"/>
      </w:r>
      <w:r w:rsidR="009E7EEC">
        <w:t xml:space="preserve">Рисунок </w:t>
      </w:r>
      <w:r w:rsidR="009E7EEC">
        <w:rPr>
          <w:noProof/>
        </w:rPr>
        <w:t>53</w:t>
      </w:r>
      <w:r w:rsidR="0045547D">
        <w:fldChar w:fldCharType="end"/>
      </w:r>
      <w:r>
        <w:t>) для указания результата сбора.</w:t>
      </w:r>
    </w:p>
    <w:p w14:paraId="765BD811" w14:textId="77777777" w:rsidR="005C40B7" w:rsidRDefault="005C40B7" w:rsidP="005C40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449B6E" wp14:editId="1A5AD8E9">
            <wp:extent cx="4680000" cy="5211322"/>
            <wp:effectExtent l="38100" t="76200" r="120650" b="850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11322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1B231" w14:textId="455ACB4F" w:rsidR="005C40B7" w:rsidRPr="005C40B7" w:rsidRDefault="005C40B7" w:rsidP="005C40B7">
      <w:pPr>
        <w:pStyle w:val="affe"/>
      </w:pPr>
      <w:bookmarkStart w:id="168" w:name="_Ref179193503"/>
      <w:r>
        <w:t xml:space="preserve">Рисунок </w:t>
      </w:r>
      <w:r w:rsidR="009E7EEC">
        <w:fldChar w:fldCharType="begin"/>
      </w:r>
      <w:r w:rsidR="009E7EEC">
        <w:instrText xml:space="preserve"> SEQ Рисунок \* ARABIC </w:instrText>
      </w:r>
      <w:r w:rsidR="009E7EEC">
        <w:fldChar w:fldCharType="separate"/>
      </w:r>
      <w:r w:rsidR="009E7EEC">
        <w:rPr>
          <w:noProof/>
        </w:rPr>
        <w:t>53</w:t>
      </w:r>
      <w:r w:rsidR="009E7EEC">
        <w:rPr>
          <w:noProof/>
        </w:rPr>
        <w:fldChar w:fldCharType="end"/>
      </w:r>
      <w:bookmarkEnd w:id="168"/>
      <w:r>
        <w:rPr>
          <w:lang w:val="en-US"/>
        </w:rPr>
        <w:t xml:space="preserve">. </w:t>
      </w:r>
      <w:r>
        <w:t>Завершение сбора конфигурации</w:t>
      </w:r>
    </w:p>
    <w:p w14:paraId="1F9B9B7A" w14:textId="23661C24" w:rsidR="00FD425B" w:rsidRDefault="00FD425B" w:rsidP="0022471C">
      <w:pPr>
        <w:pStyle w:val="10"/>
      </w:pPr>
      <w:r>
        <w:t>Выберите результат сбора</w:t>
      </w:r>
      <w:r w:rsidR="00B00C02">
        <w:t xml:space="preserve"> (</w:t>
      </w:r>
      <w:r w:rsidR="00B00C02">
        <w:fldChar w:fldCharType="begin"/>
      </w:r>
      <w:r w:rsidR="00B00C02">
        <w:instrText xml:space="preserve"> REF _Ref179193550 \h </w:instrText>
      </w:r>
      <w:r w:rsidR="00B00C02">
        <w:fldChar w:fldCharType="separate"/>
      </w:r>
      <w:r w:rsidR="009E7EEC">
        <w:t xml:space="preserve">Рисунок </w:t>
      </w:r>
      <w:r w:rsidR="009E7EEC">
        <w:rPr>
          <w:noProof/>
        </w:rPr>
        <w:t>54</w:t>
      </w:r>
      <w:r w:rsidR="00B00C02">
        <w:fldChar w:fldCharType="end"/>
      </w:r>
      <w:r w:rsidR="00B00C02">
        <w:t>)</w:t>
      </w:r>
      <w:r>
        <w:t>. Если результатом является текст, то введите строку, которая должна быть результатом сбора. Если результатом является пустая строка, убедитесь, что она указана в качестве результата.</w:t>
      </w:r>
      <w:r w:rsidR="00B00C02">
        <w:t xml:space="preserve"> </w:t>
      </w:r>
    </w:p>
    <w:p w14:paraId="352C3E73" w14:textId="77777777" w:rsidR="00B00C02" w:rsidRDefault="00B00C02" w:rsidP="00B00C02">
      <w:pPr>
        <w:keepNext/>
        <w:jc w:val="center"/>
      </w:pPr>
      <w:r>
        <w:rPr>
          <w:noProof/>
        </w:rPr>
        <w:drawing>
          <wp:inline distT="0" distB="0" distL="0" distR="0" wp14:anchorId="4CE7F860" wp14:editId="14F05C08">
            <wp:extent cx="4680000" cy="1549919"/>
            <wp:effectExtent l="38100" t="76200" r="120650" b="698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49919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7E45F" w14:textId="3FDE6E63" w:rsidR="00B00C02" w:rsidRDefault="00B00C02" w:rsidP="00B00C02">
      <w:pPr>
        <w:pStyle w:val="affe"/>
      </w:pPr>
      <w:bookmarkStart w:id="169" w:name="_Ref179193550"/>
      <w:r>
        <w:t xml:space="preserve">Рисунок </w:t>
      </w:r>
      <w:r w:rsidR="009E7EEC">
        <w:fldChar w:fldCharType="begin"/>
      </w:r>
      <w:r w:rsidR="009E7EEC">
        <w:instrText xml:space="preserve"> SEQ Рисунок \* ARABIC </w:instrText>
      </w:r>
      <w:r w:rsidR="009E7EEC">
        <w:fldChar w:fldCharType="separate"/>
      </w:r>
      <w:r w:rsidR="009E7EEC">
        <w:rPr>
          <w:noProof/>
        </w:rPr>
        <w:t>54</w:t>
      </w:r>
      <w:r w:rsidR="009E7EEC">
        <w:rPr>
          <w:noProof/>
        </w:rPr>
        <w:fldChar w:fldCharType="end"/>
      </w:r>
      <w:bookmarkEnd w:id="169"/>
      <w:r>
        <w:t>. Указание результата сбора конфигурации</w:t>
      </w:r>
    </w:p>
    <w:p w14:paraId="36CF9FF7" w14:textId="710D675E" w:rsidR="00FD425B" w:rsidRDefault="00FD425B" w:rsidP="0022471C">
      <w:pPr>
        <w:pStyle w:val="10"/>
      </w:pPr>
      <w:r>
        <w:t>Нажмите кнопку «Сохранить».</w:t>
      </w:r>
    </w:p>
    <w:p w14:paraId="2A43810D" w14:textId="0693B5E2" w:rsidR="00FD425B" w:rsidRDefault="00FD425B" w:rsidP="0022471C">
      <w:pPr>
        <w:pStyle w:val="10"/>
      </w:pPr>
      <w:r>
        <w:lastRenderedPageBreak/>
        <w:t>Нажмите кнопку «Завершить сбор».</w:t>
      </w:r>
    </w:p>
    <w:p w14:paraId="6BB55652" w14:textId="1DD9512E" w:rsidR="00FD425B" w:rsidRPr="00FD425B" w:rsidRDefault="00FD425B" w:rsidP="0022471C">
      <w:pPr>
        <w:pStyle w:val="10"/>
      </w:pPr>
      <w:r>
        <w:t>Убедитесь, что отметка</w:t>
      </w:r>
      <w:r w:rsidR="00760408">
        <w:t xml:space="preserve"> о необходимости завершит сбор конфигурации</w:t>
      </w:r>
      <w:r>
        <w:t xml:space="preserve"> исчезла у требования.</w:t>
      </w:r>
    </w:p>
    <w:p w14:paraId="2EDB1C26" w14:textId="45F3D228" w:rsidR="00F914B5" w:rsidRDefault="00F914B5" w:rsidP="00F914B5">
      <w:pPr>
        <w:pStyle w:val="4"/>
      </w:pPr>
      <w:bookmarkStart w:id="170" w:name="_Ref178955217"/>
      <w:r>
        <w:t>Завершение анализа конфигурации</w:t>
      </w:r>
      <w:bookmarkEnd w:id="170"/>
    </w:p>
    <w:p w14:paraId="21F6E53E" w14:textId="2B3ED3B6" w:rsidR="00DC2E44" w:rsidRDefault="00DC2E44" w:rsidP="00DC2E44">
      <w:pPr>
        <w:rPr>
          <w:lang w:eastAsia="ru-RU"/>
        </w:rPr>
      </w:pPr>
      <w:r>
        <w:rPr>
          <w:lang w:eastAsia="ru-RU"/>
        </w:rPr>
        <w:t>Для завершения анализа конфигурации:</w:t>
      </w:r>
    </w:p>
    <w:p w14:paraId="17C53FA3" w14:textId="77777777" w:rsidR="00DC2E44" w:rsidRDefault="00DC2E44" w:rsidP="0022471C">
      <w:pPr>
        <w:pStyle w:val="10"/>
        <w:numPr>
          <w:ilvl w:val="0"/>
          <w:numId w:val="111"/>
        </w:numPr>
      </w:pPr>
      <w:r>
        <w:t>Выберите требование с соответствующей отметкой из списка требований.</w:t>
      </w:r>
    </w:p>
    <w:p w14:paraId="052707F7" w14:textId="078EAA93" w:rsidR="00DC2E44" w:rsidRDefault="00DC2E44" w:rsidP="0022471C">
      <w:pPr>
        <w:pStyle w:val="10"/>
      </w:pPr>
      <w:r>
        <w:t>Перейдите на вкладку «</w:t>
      </w:r>
      <w:r w:rsidR="00AC149D">
        <w:t>Анализ</w:t>
      </w:r>
      <w:r>
        <w:t xml:space="preserve"> конфигурации».</w:t>
      </w:r>
    </w:p>
    <w:p w14:paraId="4569479A" w14:textId="73759D86" w:rsidR="00DC2E44" w:rsidRDefault="00DC2E44" w:rsidP="0022471C">
      <w:pPr>
        <w:pStyle w:val="10"/>
      </w:pPr>
      <w:r>
        <w:t>Нажмите отмеченную кнопку (</w:t>
      </w:r>
      <w:r w:rsidR="00035AC6">
        <w:fldChar w:fldCharType="begin"/>
      </w:r>
      <w:r w:rsidR="00035AC6">
        <w:instrText xml:space="preserve"> REF _Ref179195442 \h </w:instrText>
      </w:r>
      <w:r w:rsidR="00035AC6">
        <w:fldChar w:fldCharType="separate"/>
      </w:r>
      <w:r w:rsidR="009E7EEC">
        <w:t xml:space="preserve">Рисунок </w:t>
      </w:r>
      <w:r w:rsidR="009E7EEC">
        <w:rPr>
          <w:noProof/>
        </w:rPr>
        <w:t>55</w:t>
      </w:r>
      <w:r w:rsidR="00035AC6">
        <w:fldChar w:fldCharType="end"/>
      </w:r>
      <w:r>
        <w:t xml:space="preserve">) для указания результата </w:t>
      </w:r>
      <w:r w:rsidR="00267636">
        <w:t>анализа</w:t>
      </w:r>
      <w:r>
        <w:t>.</w:t>
      </w:r>
    </w:p>
    <w:p w14:paraId="3861BBFB" w14:textId="77777777" w:rsidR="00FA2A33" w:rsidRDefault="00FA2A33" w:rsidP="00FA2A33">
      <w:pPr>
        <w:keepNext/>
        <w:jc w:val="center"/>
      </w:pPr>
      <w:r>
        <w:rPr>
          <w:noProof/>
        </w:rPr>
        <w:drawing>
          <wp:inline distT="0" distB="0" distL="0" distR="0" wp14:anchorId="06394033" wp14:editId="719EA95A">
            <wp:extent cx="4680000" cy="4908475"/>
            <wp:effectExtent l="38100" t="76200" r="120650" b="831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08475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5943C" w14:textId="1E3B9DAB" w:rsidR="00FA2A33" w:rsidRDefault="00FA2A33" w:rsidP="00FA2A33">
      <w:pPr>
        <w:pStyle w:val="affe"/>
      </w:pPr>
      <w:bookmarkStart w:id="171" w:name="_Ref179195442"/>
      <w:r>
        <w:t xml:space="preserve">Рисунок </w:t>
      </w:r>
      <w:r w:rsidR="009E7EEC">
        <w:fldChar w:fldCharType="begin"/>
      </w:r>
      <w:r w:rsidR="009E7EEC">
        <w:instrText xml:space="preserve"> SEQ Рисунок \* ARABIC </w:instrText>
      </w:r>
      <w:r w:rsidR="009E7EEC">
        <w:fldChar w:fldCharType="separate"/>
      </w:r>
      <w:r w:rsidR="009E7EEC">
        <w:rPr>
          <w:noProof/>
        </w:rPr>
        <w:t>55</w:t>
      </w:r>
      <w:r w:rsidR="009E7EEC">
        <w:rPr>
          <w:noProof/>
        </w:rPr>
        <w:fldChar w:fldCharType="end"/>
      </w:r>
      <w:bookmarkEnd w:id="171"/>
      <w:r>
        <w:t>. Завершение анализа конфигурации</w:t>
      </w:r>
    </w:p>
    <w:p w14:paraId="72ECB39D" w14:textId="01ED6498" w:rsidR="00DC2E44" w:rsidRDefault="000C37F3" w:rsidP="0022471C">
      <w:pPr>
        <w:pStyle w:val="10"/>
      </w:pPr>
      <w:r>
        <w:t>Выберите</w:t>
      </w:r>
      <w:r w:rsidR="00890C61">
        <w:t xml:space="preserve"> результат анализа</w:t>
      </w:r>
      <w:r w:rsidR="007F39FD">
        <w:t xml:space="preserve"> (</w:t>
      </w:r>
      <w:r w:rsidR="007F39FD">
        <w:fldChar w:fldCharType="begin"/>
      </w:r>
      <w:r w:rsidR="007F39FD">
        <w:instrText xml:space="preserve"> REF _Ref179195339 \h </w:instrText>
      </w:r>
      <w:r w:rsidR="007F39FD">
        <w:fldChar w:fldCharType="separate"/>
      </w:r>
      <w:r w:rsidR="009E7EEC">
        <w:t xml:space="preserve">Рисунок </w:t>
      </w:r>
      <w:r w:rsidR="009E7EEC">
        <w:rPr>
          <w:noProof/>
        </w:rPr>
        <w:t>56</w:t>
      </w:r>
      <w:r w:rsidR="007F39FD">
        <w:fldChar w:fldCharType="end"/>
      </w:r>
      <w:r w:rsidR="007F39FD">
        <w:t>)</w:t>
      </w:r>
      <w:r w:rsidR="00DC2E44">
        <w:t>.</w:t>
      </w:r>
    </w:p>
    <w:p w14:paraId="3A138EE2" w14:textId="77777777" w:rsidR="00FA2A33" w:rsidRDefault="00FA2A33" w:rsidP="00FA2A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99EBA4" wp14:editId="66010284">
            <wp:extent cx="4680000" cy="981658"/>
            <wp:effectExtent l="38100" t="76200" r="120650" b="857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81658"/>
                    </a:xfrm>
                    <a:prstGeom prst="rect">
                      <a:avLst/>
                    </a:prstGeom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5E6F4" w14:textId="7205A795" w:rsidR="00FA2A33" w:rsidRDefault="00FA2A33" w:rsidP="00FA2A33">
      <w:pPr>
        <w:pStyle w:val="affe"/>
      </w:pPr>
      <w:bookmarkStart w:id="172" w:name="_Ref179195339"/>
      <w:r>
        <w:t xml:space="preserve">Рисунок </w:t>
      </w:r>
      <w:r w:rsidR="009E7EEC">
        <w:fldChar w:fldCharType="begin"/>
      </w:r>
      <w:r w:rsidR="009E7EEC">
        <w:instrText xml:space="preserve"> SEQ Рисунок \* ARABIC </w:instrText>
      </w:r>
      <w:r w:rsidR="009E7EEC">
        <w:fldChar w:fldCharType="separate"/>
      </w:r>
      <w:r w:rsidR="009E7EEC">
        <w:rPr>
          <w:noProof/>
        </w:rPr>
        <w:t>56</w:t>
      </w:r>
      <w:r w:rsidR="009E7EEC">
        <w:rPr>
          <w:noProof/>
        </w:rPr>
        <w:fldChar w:fldCharType="end"/>
      </w:r>
      <w:bookmarkEnd w:id="172"/>
      <w:r>
        <w:t>. Указание результата анализа</w:t>
      </w:r>
      <w:r w:rsidR="00035AC6">
        <w:t xml:space="preserve"> конфигурации</w:t>
      </w:r>
    </w:p>
    <w:p w14:paraId="7DB3719D" w14:textId="77777777" w:rsidR="00DC2E44" w:rsidRDefault="00DC2E44" w:rsidP="0022471C">
      <w:pPr>
        <w:pStyle w:val="10"/>
      </w:pPr>
      <w:r>
        <w:t>Нажмите кнопку «Сохранить».</w:t>
      </w:r>
    </w:p>
    <w:p w14:paraId="681A7D4F" w14:textId="24EA7913" w:rsidR="00DC2E44" w:rsidRDefault="00DC2E44" w:rsidP="0022471C">
      <w:pPr>
        <w:pStyle w:val="10"/>
      </w:pPr>
      <w:r>
        <w:t xml:space="preserve">Нажмите кнопку «Завершить </w:t>
      </w:r>
      <w:r w:rsidR="00890C61">
        <w:t>анализ</w:t>
      </w:r>
      <w:r>
        <w:t>».</w:t>
      </w:r>
    </w:p>
    <w:p w14:paraId="35D22C09" w14:textId="6C063CBC" w:rsidR="00F914B5" w:rsidRPr="00DC2E44" w:rsidRDefault="00DC2E44" w:rsidP="0022471C">
      <w:pPr>
        <w:pStyle w:val="10"/>
      </w:pPr>
      <w:r>
        <w:t xml:space="preserve">Убедитесь, что отметка </w:t>
      </w:r>
      <w:r w:rsidR="00760408">
        <w:t xml:space="preserve">о необходимости завершить анализ конфигурации </w:t>
      </w:r>
      <w:r>
        <w:t>исчезла у требования.</w:t>
      </w:r>
    </w:p>
    <w:p w14:paraId="695CFF49" w14:textId="2683D988" w:rsidR="00294E5C" w:rsidRDefault="00294E5C" w:rsidP="00294E5C">
      <w:pPr>
        <w:pStyle w:val="3"/>
        <w:rPr>
          <w:lang w:eastAsia="ru-RU"/>
        </w:rPr>
      </w:pPr>
      <w:bookmarkStart w:id="173" w:name="_Toc179456905"/>
      <w:r>
        <w:rPr>
          <w:lang w:eastAsia="ru-RU"/>
        </w:rPr>
        <w:t>Удаление области аудита</w:t>
      </w:r>
      <w:bookmarkEnd w:id="173"/>
    </w:p>
    <w:p w14:paraId="2CC3E42B" w14:textId="77777777" w:rsidR="00C02C19" w:rsidRPr="00C02C19" w:rsidRDefault="00C02C19" w:rsidP="00C02C19">
      <w:pPr>
        <w:rPr>
          <w:lang w:eastAsia="ru-RU"/>
        </w:rPr>
      </w:pPr>
      <w:r w:rsidRPr="00C02C19">
        <w:rPr>
          <w:lang w:eastAsia="ru-RU"/>
        </w:rPr>
        <w:t>При удалении области аудита удаляются отчеты по завершенным задачам в данной области.</w:t>
      </w:r>
    </w:p>
    <w:p w14:paraId="40D92E2C" w14:textId="5C2EB58F" w:rsidR="00C02C19" w:rsidRDefault="00C02C19" w:rsidP="00C02C19">
      <w:pPr>
        <w:rPr>
          <w:lang w:eastAsia="ru-RU"/>
        </w:rPr>
      </w:pPr>
      <w:r w:rsidRPr="00C02C19">
        <w:rPr>
          <w:lang w:eastAsia="ru-RU"/>
        </w:rPr>
        <w:t xml:space="preserve">Удаление области аудита осуществляется на странице </w:t>
      </w:r>
      <w:r>
        <w:rPr>
          <w:lang w:eastAsia="ru-RU"/>
        </w:rPr>
        <w:t>«</w:t>
      </w:r>
      <w:r w:rsidRPr="00C02C19">
        <w:rPr>
          <w:lang w:eastAsia="ru-RU"/>
        </w:rPr>
        <w:t>Аудиты</w:t>
      </w:r>
      <w:r>
        <w:rPr>
          <w:lang w:eastAsia="ru-RU"/>
        </w:rPr>
        <w:t>»</w:t>
      </w:r>
      <w:r w:rsidRPr="00C02C19">
        <w:rPr>
          <w:lang w:eastAsia="ru-RU"/>
        </w:rPr>
        <w:t>.</w:t>
      </w:r>
    </w:p>
    <w:p w14:paraId="4F5115A5" w14:textId="518874C2" w:rsidR="001B6967" w:rsidRDefault="001B6967" w:rsidP="001B6967">
      <w:pPr>
        <w:rPr>
          <w:lang w:eastAsia="ru-RU"/>
        </w:rPr>
      </w:pPr>
      <w:r>
        <w:rPr>
          <w:lang w:eastAsia="ru-RU"/>
        </w:rPr>
        <w:t>Для удаления области аудита:</w:t>
      </w:r>
    </w:p>
    <w:p w14:paraId="74B83F91" w14:textId="5A57EBE7" w:rsidR="001B6967" w:rsidRDefault="001B6967" w:rsidP="0022471C">
      <w:pPr>
        <w:pStyle w:val="10"/>
        <w:numPr>
          <w:ilvl w:val="0"/>
          <w:numId w:val="106"/>
        </w:numPr>
      </w:pPr>
      <w:r>
        <w:t>Нажмите отмеченную кнопку (</w:t>
      </w:r>
      <w:r w:rsidR="00B56CCC">
        <w:fldChar w:fldCharType="begin"/>
      </w:r>
      <w:r w:rsidR="00B56CCC">
        <w:instrText xml:space="preserve"> REF _Ref178610489 \h </w:instrText>
      </w:r>
      <w:r w:rsidR="00B56CCC">
        <w:fldChar w:fldCharType="separate"/>
      </w:r>
      <w:r w:rsidR="009E7EEC">
        <w:t xml:space="preserve">Рисунок </w:t>
      </w:r>
      <w:r w:rsidR="009E7EEC">
        <w:rPr>
          <w:noProof/>
        </w:rPr>
        <w:t>46</w:t>
      </w:r>
      <w:r w:rsidR="00B56CCC">
        <w:fldChar w:fldCharType="end"/>
      </w:r>
      <w:r>
        <w:t>) справа в строке с наименованием области аудита, которую требуется удалить.</w:t>
      </w:r>
    </w:p>
    <w:p w14:paraId="5B6B9BB4" w14:textId="379C3817" w:rsidR="001B6967" w:rsidRDefault="001B6967" w:rsidP="0022471C">
      <w:pPr>
        <w:pStyle w:val="10"/>
      </w:pPr>
      <w:r>
        <w:t>Нажмите кнопку «Удалить».</w:t>
      </w:r>
    </w:p>
    <w:p w14:paraId="06F8257D" w14:textId="7E594ED4" w:rsidR="001B6967" w:rsidRDefault="001B6967" w:rsidP="0022471C">
      <w:pPr>
        <w:pStyle w:val="10"/>
      </w:pPr>
      <w:r>
        <w:t>Подтвердите удаление во всплывшем окне.</w:t>
      </w:r>
    </w:p>
    <w:p w14:paraId="43320856" w14:textId="5692D795" w:rsidR="00526ED0" w:rsidRPr="00C02C19" w:rsidRDefault="00526ED0" w:rsidP="0022471C">
      <w:pPr>
        <w:pStyle w:val="10"/>
      </w:pPr>
      <w:r>
        <w:t>Убедитесь, что область аудита исчезла из списка областей.</w:t>
      </w:r>
    </w:p>
    <w:p w14:paraId="11567ECE" w14:textId="32E5379F" w:rsidR="00BF6390" w:rsidRDefault="00BF6390" w:rsidP="00BF6390">
      <w:pPr>
        <w:pStyle w:val="1"/>
      </w:pPr>
      <w:bookmarkStart w:id="174" w:name="_Toc179456906"/>
      <w:r>
        <w:lastRenderedPageBreak/>
        <w:t>Дополнительная информация</w:t>
      </w:r>
      <w:bookmarkEnd w:id="174"/>
    </w:p>
    <w:p w14:paraId="46D4A1A2" w14:textId="574F0C1A" w:rsidR="00BF6390" w:rsidRDefault="00BF6390" w:rsidP="00BF6390">
      <w:pPr>
        <w:pStyle w:val="2"/>
        <w:rPr>
          <w:lang w:eastAsia="en-US"/>
        </w:rPr>
      </w:pPr>
      <w:bookmarkStart w:id="175" w:name="_Toc179456907"/>
      <w:r>
        <w:rPr>
          <w:lang w:eastAsia="en-US"/>
        </w:rPr>
        <w:t>Сообщения об ошибках</w:t>
      </w:r>
      <w:bookmarkEnd w:id="175"/>
    </w:p>
    <w:p w14:paraId="38BA76F4" w14:textId="391723CE" w:rsidR="007E31A6" w:rsidRDefault="007E31A6" w:rsidP="007E31A6">
      <w:pPr>
        <w:pStyle w:val="af6"/>
      </w:pPr>
      <w:r>
        <w:t xml:space="preserve">Таблица </w:t>
      </w:r>
      <w:r w:rsidR="009E7EEC">
        <w:fldChar w:fldCharType="begin"/>
      </w:r>
      <w:r w:rsidR="009E7EEC">
        <w:instrText xml:space="preserve"> SEQ Таблица \* ARABIC </w:instrText>
      </w:r>
      <w:r w:rsidR="009E7EEC">
        <w:fldChar w:fldCharType="separate"/>
      </w:r>
      <w:r w:rsidR="009E7EEC">
        <w:rPr>
          <w:noProof/>
        </w:rPr>
        <w:t>3</w:t>
      </w:r>
      <w:r w:rsidR="009E7EEC">
        <w:rPr>
          <w:noProof/>
        </w:rPr>
        <w:fldChar w:fldCharType="end"/>
      </w:r>
      <w:r>
        <w:t>. Сообщени</w:t>
      </w:r>
      <w:r w:rsidR="00247E5B">
        <w:t>я</w:t>
      </w:r>
      <w:r>
        <w:t xml:space="preserve"> об ошибках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4680"/>
        <w:gridCol w:w="4664"/>
      </w:tblGrid>
      <w:tr w:rsidR="007E31A6" w14:paraId="0AF67335" w14:textId="77777777" w:rsidTr="00F65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"/>
          <w:tblHeader/>
          <w:jc w:val="center"/>
        </w:trPr>
        <w:tc>
          <w:tcPr>
            <w:tcW w:w="4680" w:type="dxa"/>
            <w:vAlign w:val="center"/>
          </w:tcPr>
          <w:p w14:paraId="0F30FB0C" w14:textId="18DD9C80" w:rsidR="007E31A6" w:rsidRPr="00D44B82" w:rsidRDefault="007E31A6" w:rsidP="00706928">
            <w:pPr>
              <w:spacing w:after="120"/>
              <w:jc w:val="center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Сообщение</w:t>
            </w:r>
          </w:p>
        </w:tc>
        <w:tc>
          <w:tcPr>
            <w:tcW w:w="4664" w:type="dxa"/>
            <w:vAlign w:val="center"/>
          </w:tcPr>
          <w:p w14:paraId="651BB2E1" w14:textId="27D05665" w:rsidR="007E31A6" w:rsidRPr="00D44B82" w:rsidRDefault="007E31A6" w:rsidP="00706928">
            <w:pPr>
              <w:spacing w:after="120"/>
              <w:jc w:val="center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Решение</w:t>
            </w:r>
          </w:p>
        </w:tc>
      </w:tr>
      <w:tr w:rsidR="007E31A6" w:rsidRPr="00113297" w14:paraId="74E795F0" w14:textId="77777777" w:rsidTr="00F6573E">
        <w:trPr>
          <w:trHeight w:val="163"/>
          <w:jc w:val="center"/>
        </w:trPr>
        <w:tc>
          <w:tcPr>
            <w:tcW w:w="4680" w:type="dxa"/>
            <w:vAlign w:val="center"/>
          </w:tcPr>
          <w:p w14:paraId="2BAE7FF6" w14:textId="3A8F8B12" w:rsidR="007E31A6" w:rsidRPr="005C40B7" w:rsidRDefault="00113297" w:rsidP="002B11DA">
            <w:pPr>
              <w:spacing w:after="12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Веб</w:t>
            </w:r>
            <w:r w:rsidRPr="005C40B7">
              <w:rPr>
                <w:sz w:val="22"/>
                <w:szCs w:val="22"/>
                <w:lang w:val="en-US"/>
              </w:rPr>
              <w:t>-</w:t>
            </w:r>
            <w:r>
              <w:rPr>
                <w:sz w:val="22"/>
                <w:szCs w:val="22"/>
              </w:rPr>
              <w:t>интерфейс</w:t>
            </w:r>
            <w:r w:rsidRPr="005C40B7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>отобразил</w:t>
            </w:r>
            <w:r w:rsidRPr="005C40B7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>уведомление</w:t>
            </w:r>
            <w:r w:rsidRPr="005C40B7">
              <w:rPr>
                <w:sz w:val="22"/>
                <w:szCs w:val="22"/>
                <w:lang w:val="en-US"/>
              </w:rPr>
              <w:t xml:space="preserve"> «</w:t>
            </w:r>
            <w:r w:rsidR="002B11DA" w:rsidRPr="005C40B7">
              <w:rPr>
                <w:sz w:val="22"/>
                <w:szCs w:val="22"/>
                <w:lang w:val="en-US"/>
              </w:rPr>
              <w:t>Could not validate credentials</w:t>
            </w:r>
            <w:r w:rsidRPr="005C40B7">
              <w:rPr>
                <w:sz w:val="22"/>
                <w:szCs w:val="22"/>
                <w:lang w:val="en-US"/>
              </w:rPr>
              <w:t>»</w:t>
            </w:r>
          </w:p>
        </w:tc>
        <w:tc>
          <w:tcPr>
            <w:tcW w:w="4664" w:type="dxa"/>
            <w:vAlign w:val="center"/>
          </w:tcPr>
          <w:p w14:paraId="606FD3B0" w14:textId="45FAA8AF" w:rsidR="007E31A6" w:rsidRPr="00113297" w:rsidRDefault="00113297" w:rsidP="007E31A6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Требуется ввести валидный логин и пароль</w:t>
            </w:r>
          </w:p>
        </w:tc>
      </w:tr>
      <w:tr w:rsidR="00113297" w:rsidRPr="00AA32E4" w14:paraId="74059C45" w14:textId="77777777" w:rsidTr="00F6573E">
        <w:trPr>
          <w:trHeight w:val="163"/>
          <w:jc w:val="center"/>
        </w:trPr>
        <w:tc>
          <w:tcPr>
            <w:tcW w:w="4680" w:type="dxa"/>
            <w:vAlign w:val="center"/>
          </w:tcPr>
          <w:p w14:paraId="5330426C" w14:textId="71517D0C" w:rsidR="00113297" w:rsidRPr="00AA32E4" w:rsidRDefault="00AA32E4" w:rsidP="00AA32E4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Веб</w:t>
            </w:r>
            <w:r w:rsidRPr="00AA32E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интерфейс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отобразил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уведомление</w:t>
            </w:r>
            <w:r w:rsidRPr="00AA32E4">
              <w:rPr>
                <w:sz w:val="22"/>
                <w:szCs w:val="22"/>
              </w:rPr>
              <w:t xml:space="preserve"> «</w:t>
            </w:r>
            <w:r>
              <w:rPr>
                <w:sz w:val="22"/>
                <w:szCs w:val="22"/>
              </w:rPr>
              <w:t>Ошибка обновления шаблона</w:t>
            </w:r>
            <w:r w:rsidRPr="00AA32E4">
              <w:rPr>
                <w:sz w:val="22"/>
                <w:szCs w:val="22"/>
              </w:rPr>
              <w:t>»</w:t>
            </w:r>
          </w:p>
        </w:tc>
        <w:tc>
          <w:tcPr>
            <w:tcW w:w="4664" w:type="dxa"/>
            <w:vAlign w:val="center"/>
          </w:tcPr>
          <w:p w14:paraId="7D710624" w14:textId="1BD43B63" w:rsidR="00113297" w:rsidRPr="00AA32E4" w:rsidRDefault="00503F9D" w:rsidP="007C790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Требуется заново загрузить файл шаблона</w:t>
            </w:r>
          </w:p>
        </w:tc>
      </w:tr>
      <w:tr w:rsidR="00113297" w:rsidRPr="00AA32E4" w14:paraId="3B7AB302" w14:textId="77777777" w:rsidTr="00F6573E">
        <w:trPr>
          <w:trHeight w:val="163"/>
          <w:jc w:val="center"/>
        </w:trPr>
        <w:tc>
          <w:tcPr>
            <w:tcW w:w="4680" w:type="dxa"/>
            <w:vAlign w:val="center"/>
          </w:tcPr>
          <w:p w14:paraId="33C03E1A" w14:textId="5554CB40" w:rsidR="00113297" w:rsidRPr="00AA32E4" w:rsidRDefault="00AA32E4" w:rsidP="00AA32E4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Веб</w:t>
            </w:r>
            <w:r w:rsidRPr="00AA32E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интерфейс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отобразил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уведомление</w:t>
            </w:r>
            <w:r w:rsidRPr="00AA32E4">
              <w:rPr>
                <w:sz w:val="22"/>
                <w:szCs w:val="22"/>
              </w:rPr>
              <w:t xml:space="preserve"> «</w:t>
            </w:r>
            <w:r>
              <w:rPr>
                <w:sz w:val="22"/>
                <w:szCs w:val="22"/>
              </w:rPr>
              <w:t>Учетная запись «Наименование УЗ» используется</w:t>
            </w:r>
            <w:r w:rsidRPr="00AA32E4">
              <w:rPr>
                <w:sz w:val="22"/>
                <w:szCs w:val="22"/>
              </w:rPr>
              <w:t>»</w:t>
            </w:r>
          </w:p>
        </w:tc>
        <w:tc>
          <w:tcPr>
            <w:tcW w:w="4664" w:type="dxa"/>
            <w:vAlign w:val="center"/>
          </w:tcPr>
          <w:p w14:paraId="711B32D9" w14:textId="6BB4113C" w:rsidR="00113297" w:rsidRPr="00AA32E4" w:rsidRDefault="00F33A2B" w:rsidP="007C790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Требуется удалить ресурс, в котором используется УЗ</w:t>
            </w:r>
          </w:p>
        </w:tc>
      </w:tr>
      <w:tr w:rsidR="00113297" w:rsidRPr="00AA32E4" w14:paraId="21514A29" w14:textId="77777777" w:rsidTr="00F6573E">
        <w:trPr>
          <w:trHeight w:val="163"/>
          <w:jc w:val="center"/>
        </w:trPr>
        <w:tc>
          <w:tcPr>
            <w:tcW w:w="4680" w:type="dxa"/>
            <w:vAlign w:val="center"/>
          </w:tcPr>
          <w:p w14:paraId="378949AC" w14:textId="23E5687B" w:rsidR="00113297" w:rsidRPr="00AA32E4" w:rsidRDefault="00AA32E4" w:rsidP="00AA32E4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Веб</w:t>
            </w:r>
            <w:r w:rsidRPr="00AA32E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интерфейс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отобразил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уведомление</w:t>
            </w:r>
            <w:r w:rsidRPr="00AA32E4">
              <w:rPr>
                <w:sz w:val="22"/>
                <w:szCs w:val="22"/>
              </w:rPr>
              <w:t xml:space="preserve"> «</w:t>
            </w:r>
            <w:r>
              <w:rPr>
                <w:sz w:val="22"/>
                <w:szCs w:val="22"/>
              </w:rPr>
              <w:t>Выбранный элемент уже используется в данном требовании</w:t>
            </w:r>
            <w:r w:rsidRPr="00AA32E4">
              <w:rPr>
                <w:sz w:val="22"/>
                <w:szCs w:val="22"/>
              </w:rPr>
              <w:t>»</w:t>
            </w:r>
          </w:p>
        </w:tc>
        <w:tc>
          <w:tcPr>
            <w:tcW w:w="4664" w:type="dxa"/>
            <w:vAlign w:val="center"/>
          </w:tcPr>
          <w:p w14:paraId="28DC2A58" w14:textId="547DFB1D" w:rsidR="00113297" w:rsidRPr="00AA32E4" w:rsidRDefault="00AA32E4" w:rsidP="007C790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Требуется добавить другую модель ПО в применимость профиля, либ</w:t>
            </w:r>
            <w:r w:rsidR="009C5E26">
              <w:rPr>
                <w:sz w:val="22"/>
                <w:szCs w:val="22"/>
              </w:rPr>
              <w:t xml:space="preserve">о сохранить </w:t>
            </w:r>
          </w:p>
        </w:tc>
      </w:tr>
      <w:tr w:rsidR="007C790E" w:rsidRPr="00AA32E4" w14:paraId="19FF3757" w14:textId="77777777" w:rsidTr="00F6573E">
        <w:trPr>
          <w:trHeight w:val="163"/>
          <w:jc w:val="center"/>
        </w:trPr>
        <w:tc>
          <w:tcPr>
            <w:tcW w:w="4680" w:type="dxa"/>
            <w:vAlign w:val="center"/>
          </w:tcPr>
          <w:p w14:paraId="35A9E3AB" w14:textId="306857B8" w:rsidR="007C790E" w:rsidRDefault="007C790E" w:rsidP="007C790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Веб</w:t>
            </w:r>
            <w:r w:rsidRPr="00AA32E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интерфейс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отобразил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уведомление</w:t>
            </w:r>
            <w:r w:rsidRPr="00AA32E4">
              <w:rPr>
                <w:sz w:val="22"/>
                <w:szCs w:val="22"/>
              </w:rPr>
              <w:t xml:space="preserve"> «</w:t>
            </w:r>
            <w:r>
              <w:rPr>
                <w:sz w:val="22"/>
                <w:szCs w:val="22"/>
              </w:rPr>
              <w:t>Выберите хотя бы один профиль</w:t>
            </w:r>
            <w:r w:rsidRPr="00AA32E4">
              <w:rPr>
                <w:sz w:val="22"/>
                <w:szCs w:val="22"/>
              </w:rPr>
              <w:t>»</w:t>
            </w:r>
          </w:p>
        </w:tc>
        <w:tc>
          <w:tcPr>
            <w:tcW w:w="4664" w:type="dxa"/>
            <w:vAlign w:val="center"/>
          </w:tcPr>
          <w:p w14:paraId="518FF036" w14:textId="2742BE0C" w:rsidR="007C790E" w:rsidRDefault="007C790E" w:rsidP="007C790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Требуется выбрать профиль для области аудита</w:t>
            </w:r>
          </w:p>
        </w:tc>
      </w:tr>
      <w:tr w:rsidR="0084103E" w:rsidRPr="00AA32E4" w14:paraId="2E9512CB" w14:textId="77777777" w:rsidTr="00F6573E">
        <w:trPr>
          <w:trHeight w:val="163"/>
          <w:jc w:val="center"/>
        </w:trPr>
        <w:tc>
          <w:tcPr>
            <w:tcW w:w="4680" w:type="dxa"/>
            <w:vAlign w:val="center"/>
          </w:tcPr>
          <w:p w14:paraId="6AA7D765" w14:textId="16E8AC3B" w:rsidR="0084103E" w:rsidRDefault="0084103E" w:rsidP="0084103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Веб</w:t>
            </w:r>
            <w:r w:rsidRPr="00AA32E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интерфейс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отобразил</w:t>
            </w:r>
            <w:r w:rsidRPr="00AA32E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уведомление</w:t>
            </w:r>
            <w:r w:rsidRPr="00AA32E4">
              <w:rPr>
                <w:sz w:val="22"/>
                <w:szCs w:val="22"/>
              </w:rPr>
              <w:t xml:space="preserve"> «</w:t>
            </w:r>
            <w:r w:rsidRPr="003A4B1B">
              <w:rPr>
                <w:sz w:val="22"/>
                <w:szCs w:val="22"/>
              </w:rPr>
              <w:t>Выберите хотя бы один ресурс</w:t>
            </w:r>
            <w:r>
              <w:rPr>
                <w:sz w:val="22"/>
                <w:szCs w:val="22"/>
              </w:rPr>
              <w:t>»</w:t>
            </w:r>
          </w:p>
        </w:tc>
        <w:tc>
          <w:tcPr>
            <w:tcW w:w="4664" w:type="dxa"/>
            <w:vAlign w:val="center"/>
          </w:tcPr>
          <w:p w14:paraId="43FF2757" w14:textId="2B3F1B0F" w:rsidR="0084103E" w:rsidRDefault="0084103E" w:rsidP="0084103E">
            <w:pPr>
              <w:spacing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Требуется выбрать ресурс для области аудита</w:t>
            </w:r>
          </w:p>
        </w:tc>
      </w:tr>
    </w:tbl>
    <w:p w14:paraId="253F5FBC" w14:textId="77777777" w:rsidR="00BF6390" w:rsidRPr="00AA32E4" w:rsidRDefault="00BF6390" w:rsidP="00BF6390"/>
    <w:p w14:paraId="58007DEF" w14:textId="52A4319F" w:rsidR="00D3355B" w:rsidRPr="00AA32E4" w:rsidRDefault="00D3355B" w:rsidP="00C5593D">
      <w:pPr>
        <w:jc w:val="center"/>
      </w:pPr>
      <w:r w:rsidRPr="00AA32E4">
        <w:br w:type="page"/>
      </w:r>
    </w:p>
    <w:bookmarkEnd w:id="1"/>
    <w:bookmarkEnd w:id="2"/>
    <w:bookmarkEnd w:id="3"/>
    <w:bookmarkEnd w:id="4"/>
    <w:bookmarkEnd w:id="5"/>
    <w:bookmarkEnd w:id="6"/>
    <w:p w14:paraId="023B29A5" w14:textId="77777777" w:rsidR="00D971C2" w:rsidRPr="001549D9" w:rsidRDefault="00D971C2" w:rsidP="00D971C2">
      <w:pPr>
        <w:spacing w:before="400"/>
        <w:rPr>
          <w:b/>
          <w:bCs/>
          <w:sz w:val="44"/>
          <w:szCs w:val="44"/>
        </w:rPr>
      </w:pPr>
      <w:r w:rsidRPr="001549D9">
        <w:rPr>
          <w:b/>
          <w:bCs/>
          <w:sz w:val="44"/>
          <w:szCs w:val="44"/>
        </w:rPr>
        <w:lastRenderedPageBreak/>
        <w:t>КОНТАКТНАЯ ИНФОРМАЦИЯ</w:t>
      </w:r>
    </w:p>
    <w:p w14:paraId="32B95018" w14:textId="77777777" w:rsidR="00D971C2" w:rsidRPr="001549D9" w:rsidRDefault="00D971C2" w:rsidP="00D971C2">
      <w:pPr>
        <w:rPr>
          <w:b/>
          <w:bCs/>
        </w:rPr>
      </w:pPr>
      <w:r w:rsidRPr="001549D9">
        <w:rPr>
          <w:b/>
          <w:bCs/>
        </w:rPr>
        <w:t>Техническая поддержка</w:t>
      </w:r>
    </w:p>
    <w:p w14:paraId="0A42888F" w14:textId="268C9A03" w:rsidR="00D971C2" w:rsidRDefault="00D971C2" w:rsidP="00D971C2">
      <w:r>
        <w:t>+7</w:t>
      </w:r>
      <w:r w:rsidR="0035689E">
        <w:t xml:space="preserve"> </w:t>
      </w:r>
      <w:r>
        <w:t>(495)</w:t>
      </w:r>
      <w:r w:rsidR="0035689E">
        <w:t xml:space="preserve"> 258</w:t>
      </w:r>
      <w:r>
        <w:t>-</w:t>
      </w:r>
      <w:r w:rsidR="0035689E">
        <w:t>06</w:t>
      </w:r>
      <w:r>
        <w:t>-</w:t>
      </w:r>
      <w:r w:rsidR="0035689E">
        <w:t>36</w:t>
      </w:r>
    </w:p>
    <w:p w14:paraId="2B9531B4" w14:textId="1DB0630E" w:rsidR="00D971C2" w:rsidRDefault="0035689E" w:rsidP="00D971C2">
      <w:r>
        <w:rPr>
          <w:lang w:val="en-US"/>
        </w:rPr>
        <w:t>info</w:t>
      </w:r>
      <w:r w:rsidRPr="0035689E">
        <w:t>@</w:t>
      </w:r>
      <w:r>
        <w:rPr>
          <w:lang w:val="en-US"/>
        </w:rPr>
        <w:t>lense</w:t>
      </w:r>
      <w:r w:rsidR="00D971C2">
        <w:t>.ru</w:t>
      </w:r>
    </w:p>
    <w:p w14:paraId="12D4C151" w14:textId="6F55B7A4" w:rsidR="0035689E" w:rsidRPr="0035689E" w:rsidRDefault="0035689E" w:rsidP="00D971C2">
      <w:r>
        <w:rPr>
          <w:lang w:val="en-US"/>
        </w:rPr>
        <w:t>lense</w:t>
      </w:r>
      <w:r w:rsidRPr="0035689E">
        <w:t>.</w:t>
      </w:r>
      <w:r>
        <w:rPr>
          <w:lang w:val="en-US"/>
        </w:rPr>
        <w:t>ru</w:t>
      </w:r>
    </w:p>
    <w:p w14:paraId="15A08D0D" w14:textId="6F55B7A4" w:rsidR="00D971C2" w:rsidRDefault="00D971C2" w:rsidP="00D971C2"/>
    <w:p w14:paraId="6E1C1C35" w14:textId="0A8F5DA6" w:rsidR="00133D2F" w:rsidRPr="008C6AC9" w:rsidRDefault="00D971C2" w:rsidP="0035689E">
      <w:r>
        <w:t xml:space="preserve">Если Вам требуется квалифицированная помощь, позвоните на телефон «горячей линии поддержки», напишите письмо или воспользуйтесь </w:t>
      </w:r>
      <w:r w:rsidR="0035689E">
        <w:t>формой регистрации заявки на сайте.</w:t>
      </w:r>
    </w:p>
    <w:sectPr w:rsidR="00133D2F" w:rsidRPr="008C6AC9" w:rsidSect="00091912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9F79D" w14:textId="77777777" w:rsidR="004825C4" w:rsidRDefault="004825C4" w:rsidP="000D5844">
      <w:r>
        <w:separator/>
      </w:r>
    </w:p>
    <w:p w14:paraId="6F5D2EFA" w14:textId="77777777" w:rsidR="004825C4" w:rsidRDefault="004825C4" w:rsidP="000D5844"/>
    <w:p w14:paraId="64E03137" w14:textId="77777777" w:rsidR="004825C4" w:rsidRDefault="004825C4" w:rsidP="000D5844"/>
  </w:endnote>
  <w:endnote w:type="continuationSeparator" w:id="0">
    <w:p w14:paraId="5FF95E55" w14:textId="77777777" w:rsidR="004825C4" w:rsidRDefault="004825C4" w:rsidP="000D5844">
      <w:r>
        <w:continuationSeparator/>
      </w:r>
    </w:p>
    <w:p w14:paraId="7CA4C1F6" w14:textId="77777777" w:rsidR="004825C4" w:rsidRDefault="004825C4" w:rsidP="000D5844"/>
    <w:p w14:paraId="57B1E776" w14:textId="77777777" w:rsidR="004825C4" w:rsidRDefault="004825C4" w:rsidP="000D58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HelveticaNeueCyr">
    <w:altName w:val="Corbel"/>
    <w:charset w:val="CC"/>
    <w:family w:val="auto"/>
    <w:pitch w:val="variable"/>
    <w:sig w:usb0="8000020B" w:usb1="10000048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Dell Replica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 PSMT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F Encore Sans Pro">
    <w:panose1 w:val="02000503040000020004"/>
    <w:charset w:val="CC"/>
    <w:family w:val="auto"/>
    <w:pitch w:val="variable"/>
    <w:sig w:usb0="E00002BF" w:usb1="5000E0FB" w:usb2="00000000" w:usb3="00000000" w:csb0="0000019F" w:csb1="00000000"/>
  </w:font>
  <w:font w:name="TT Hoves Pro Light">
    <w:altName w:val="Calibri"/>
    <w:charset w:val="CC"/>
    <w:family w:val="swiss"/>
    <w:pitch w:val="variable"/>
    <w:sig w:usb0="A000027F" w:usb1="5000A4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841CD" w14:textId="77777777" w:rsidR="00AE4BE6" w:rsidRPr="00EE0C01" w:rsidRDefault="00AE4BE6" w:rsidP="00EE0C01">
    <w:pPr>
      <w:pStyle w:val="ae"/>
      <w:rPr>
        <w:sz w:val="20"/>
      </w:rPr>
    </w:pPr>
    <w:r w:rsidRPr="00172E54">
      <w:rPr>
        <w:sz w:val="20"/>
      </w:rPr>
      <w:fldChar w:fldCharType="begin"/>
    </w:r>
    <w:r w:rsidRPr="00172E54">
      <w:rPr>
        <w:sz w:val="20"/>
      </w:rPr>
      <w:instrText>PAGE   \* MERGEFORMAT</w:instrText>
    </w:r>
    <w:r w:rsidRPr="00172E54">
      <w:rPr>
        <w:sz w:val="20"/>
      </w:rPr>
      <w:fldChar w:fldCharType="separate"/>
    </w:r>
    <w:r w:rsidR="00707138">
      <w:rPr>
        <w:noProof/>
        <w:sz w:val="20"/>
      </w:rPr>
      <w:t>56</w:t>
    </w:r>
    <w:r w:rsidRPr="00172E54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82C16" w14:textId="5FBAD3F1" w:rsidR="00E759B1" w:rsidRDefault="00E759B1" w:rsidP="00E759B1">
    <w:pPr>
      <w:pStyle w:val="ae"/>
      <w:spacing w:before="0" w:after="0"/>
    </w:pPr>
    <w:r w:rsidRPr="00951E2B">
      <w:rPr>
        <w:noProof/>
      </w:rPr>
      <w:drawing>
        <wp:anchor distT="0" distB="0" distL="114300" distR="114300" simplePos="0" relativeHeight="251661312" behindDoc="0" locked="0" layoutInCell="1" allowOverlap="1" wp14:anchorId="1D61B3AC" wp14:editId="7F479B24">
          <wp:simplePos x="0" y="0"/>
          <wp:positionH relativeFrom="margin">
            <wp:align>right</wp:align>
          </wp:positionH>
          <wp:positionV relativeFrom="paragraph">
            <wp:posOffset>-111225</wp:posOffset>
          </wp:positionV>
          <wp:extent cx="6320155" cy="313055"/>
          <wp:effectExtent l="0" t="0" r="4445" b="0"/>
          <wp:wrapSquare wrapText="bothSides"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Рисунок 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418" t="-15652"/>
                  <a:stretch/>
                </pic:blipFill>
                <pic:spPr bwMode="auto">
                  <a:xfrm>
                    <a:off x="0" y="0"/>
                    <a:ext cx="6320155" cy="3130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E5887" w14:textId="77777777" w:rsidR="004825C4" w:rsidRDefault="004825C4" w:rsidP="000D5844">
      <w:r>
        <w:separator/>
      </w:r>
    </w:p>
    <w:p w14:paraId="44972575" w14:textId="77777777" w:rsidR="004825C4" w:rsidRDefault="004825C4" w:rsidP="000D5844"/>
    <w:p w14:paraId="7584E16D" w14:textId="77777777" w:rsidR="004825C4" w:rsidRDefault="004825C4" w:rsidP="000D5844"/>
  </w:footnote>
  <w:footnote w:type="continuationSeparator" w:id="0">
    <w:p w14:paraId="0D843891" w14:textId="77777777" w:rsidR="004825C4" w:rsidRDefault="004825C4" w:rsidP="000D5844">
      <w:r>
        <w:continuationSeparator/>
      </w:r>
    </w:p>
    <w:p w14:paraId="247AC22F" w14:textId="77777777" w:rsidR="004825C4" w:rsidRDefault="004825C4" w:rsidP="000D5844"/>
    <w:p w14:paraId="14783EB2" w14:textId="77777777" w:rsidR="004825C4" w:rsidRDefault="004825C4" w:rsidP="000D58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27062" w14:textId="39A8BC06" w:rsidR="00AE4BE6" w:rsidRDefault="009E7EEC">
    <w:pPr>
      <w:pStyle w:val="ac"/>
      <w:rPr>
        <w:sz w:val="20"/>
      </w:rPr>
    </w:pPr>
    <w:sdt>
      <w:sdtPr>
        <w:rPr>
          <w:sz w:val="20"/>
        </w:rPr>
        <w:alias w:val="Категория"/>
        <w:tag w:val=""/>
        <w:id w:val="392243851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7A4853">
          <w:rPr>
            <w:sz w:val="20"/>
          </w:rPr>
          <w:t>РУКОВОДСТВО ПОЛЬЗОВАТЕЛЯ</w:t>
        </w:r>
      </w:sdtContent>
    </w:sdt>
  </w:p>
  <w:p w14:paraId="112E33C0" w14:textId="77777777" w:rsidR="00AE4BE6" w:rsidRDefault="00AE4BE6">
    <w:pPr>
      <w:pStyle w:val="ac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FA3E8" w14:textId="0797DB11" w:rsidR="00AE4BE6" w:rsidRDefault="009E7EEC" w:rsidP="00091912">
    <w:pPr>
      <w:pStyle w:val="ac"/>
      <w:rPr>
        <w:sz w:val="20"/>
      </w:rPr>
    </w:pPr>
    <w:sdt>
      <w:sdtPr>
        <w:rPr>
          <w:sz w:val="20"/>
        </w:rPr>
        <w:alias w:val="Тема"/>
        <w:tag w:val=""/>
        <w:id w:val="-1173019482"/>
        <w:placeholder>
          <w:docPart w:val="A1E57CC04C084ADF8707F6ADFD9C971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040111">
          <w:rPr>
            <w:sz w:val="20"/>
          </w:rPr>
          <w:t>ПО «КК»</w:t>
        </w:r>
        <w:r w:rsidR="00091912">
          <w:rPr>
            <w:sz w:val="20"/>
          </w:rPr>
          <w:t xml:space="preserve">. РУКОВОДСТВО </w:t>
        </w:r>
        <w:r w:rsidR="007E214C">
          <w:rPr>
            <w:sz w:val="20"/>
          </w:rPr>
          <w:t>ПОЛЬЗОВАТЕЛЯ</w:t>
        </w:r>
      </w:sdtContent>
    </w:sdt>
    <w:r w:rsidR="00091912">
      <w:rPr>
        <w:sz w:val="20"/>
      </w:rPr>
      <w:tab/>
    </w:r>
    <w:r w:rsidR="00091912">
      <w:rPr>
        <w:sz w:val="20"/>
      </w:rPr>
      <w:tab/>
    </w:r>
    <w:r w:rsidR="00091912" w:rsidRPr="00091912">
      <w:rPr>
        <w:sz w:val="22"/>
        <w:szCs w:val="28"/>
      </w:rPr>
      <w:fldChar w:fldCharType="begin"/>
    </w:r>
    <w:r w:rsidR="00091912" w:rsidRPr="00091912">
      <w:rPr>
        <w:sz w:val="22"/>
        <w:szCs w:val="28"/>
      </w:rPr>
      <w:instrText xml:space="preserve"> PAGE  \* Arabic  \* MERGEFORMAT </w:instrText>
    </w:r>
    <w:r w:rsidR="00091912" w:rsidRPr="00091912">
      <w:rPr>
        <w:sz w:val="22"/>
        <w:szCs w:val="28"/>
      </w:rPr>
      <w:fldChar w:fldCharType="separate"/>
    </w:r>
    <w:r w:rsidR="00091912" w:rsidRPr="00091912">
      <w:rPr>
        <w:noProof/>
        <w:sz w:val="22"/>
        <w:szCs w:val="28"/>
      </w:rPr>
      <w:t>2</w:t>
    </w:r>
    <w:r w:rsidR="00091912" w:rsidRPr="00091912">
      <w:rPr>
        <w:sz w:val="22"/>
        <w:szCs w:val="28"/>
      </w:rPr>
      <w:fldChar w:fldCharType="end"/>
    </w:r>
  </w:p>
  <w:p w14:paraId="726FD365" w14:textId="77777777" w:rsidR="00AE4BE6" w:rsidRDefault="00AE4BE6" w:rsidP="00172E54">
    <w:pPr>
      <w:pStyle w:val="ac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9"/>
      <w:tblW w:w="10209" w:type="dxa"/>
      <w:tblInd w:w="-8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66"/>
      <w:gridCol w:w="1914"/>
      <w:gridCol w:w="2283"/>
      <w:gridCol w:w="1590"/>
      <w:gridCol w:w="1956"/>
    </w:tblGrid>
    <w:tr w:rsidR="00091912" w:rsidRPr="004C3B8E" w14:paraId="0495BA96" w14:textId="77777777" w:rsidTr="00F4524E">
      <w:trPr>
        <w:trHeight w:val="835"/>
      </w:trPr>
      <w:tc>
        <w:tcPr>
          <w:tcW w:w="2466" w:type="dxa"/>
        </w:tcPr>
        <w:p w14:paraId="5590BD52" w14:textId="77777777" w:rsidR="00091912" w:rsidRDefault="00091912" w:rsidP="00091912">
          <w:pPr>
            <w:pStyle w:val="ac"/>
            <w:spacing w:before="200"/>
          </w:pPr>
          <w:r>
            <w:rPr>
              <w:noProof/>
            </w:rPr>
            <w:drawing>
              <wp:inline distT="0" distB="0" distL="0" distR="0" wp14:anchorId="30F824C6" wp14:editId="3AA7834A">
                <wp:extent cx="1209675" cy="186296"/>
                <wp:effectExtent l="0" t="0" r="0" b="4445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" b="42608"/>
                        <a:stretch/>
                      </pic:blipFill>
                      <pic:spPr bwMode="auto">
                        <a:xfrm>
                          <a:off x="0" y="0"/>
                          <a:ext cx="1279068" cy="1969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14" w:type="dxa"/>
        </w:tcPr>
        <w:p w14:paraId="2CBBC703" w14:textId="77777777" w:rsidR="00091912" w:rsidRPr="00455717" w:rsidRDefault="00091912" w:rsidP="00091912">
          <w:pPr>
            <w:pStyle w:val="ac"/>
            <w:suppressAutoHyphens w:val="0"/>
            <w:spacing w:before="0"/>
            <w:ind w:left="113"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</w:rPr>
          </w:pPr>
          <w:r w:rsidRPr="00455717">
            <w:rPr>
              <w:rFonts w:ascii="TT Hoves Pro Light" w:hAnsi="TT Hoves Pro Light" w:cs="Arial"/>
              <w:color w:val="auto"/>
              <w:sz w:val="14"/>
              <w:szCs w:val="14"/>
            </w:rPr>
            <w:t>ООО «ЛИНЗА»</w:t>
          </w:r>
        </w:p>
        <w:p w14:paraId="3ACE77DC" w14:textId="77777777" w:rsidR="00091912" w:rsidRPr="00455717" w:rsidRDefault="00091912" w:rsidP="00091912">
          <w:pPr>
            <w:pStyle w:val="ac"/>
            <w:suppressAutoHyphens w:val="0"/>
            <w:spacing w:before="0"/>
            <w:ind w:left="113"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</w:rPr>
          </w:pPr>
          <w:r w:rsidRPr="00455717">
            <w:rPr>
              <w:rFonts w:ascii="TT Hoves Pro Light" w:hAnsi="TT Hoves Pro Light" w:cs="Arial"/>
              <w:color w:val="auto"/>
              <w:sz w:val="14"/>
              <w:szCs w:val="14"/>
            </w:rPr>
            <w:t>ИНН 9713008320</w:t>
          </w:r>
        </w:p>
        <w:p w14:paraId="1DD90E7D" w14:textId="77777777" w:rsidR="00091912" w:rsidRPr="00455717" w:rsidRDefault="00091912" w:rsidP="00091912">
          <w:pPr>
            <w:pStyle w:val="ac"/>
            <w:suppressAutoHyphens w:val="0"/>
            <w:spacing w:before="0"/>
            <w:ind w:left="113"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</w:rPr>
          </w:pPr>
          <w:r w:rsidRPr="00455717">
            <w:rPr>
              <w:rFonts w:ascii="TT Hoves Pro Light" w:hAnsi="TT Hoves Pro Light" w:cs="Arial"/>
              <w:color w:val="auto"/>
              <w:sz w:val="14"/>
              <w:szCs w:val="14"/>
            </w:rPr>
            <w:t>ОГРН 1237700952246</w:t>
          </w:r>
        </w:p>
        <w:p w14:paraId="2B0D838A" w14:textId="77777777" w:rsidR="00091912" w:rsidRPr="00455717" w:rsidRDefault="00091912" w:rsidP="00091912">
          <w:pPr>
            <w:pStyle w:val="ac"/>
            <w:suppressAutoHyphens w:val="0"/>
            <w:spacing w:before="0"/>
            <w:ind w:left="113"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</w:rPr>
          </w:pPr>
          <w:r w:rsidRPr="00455717">
            <w:rPr>
              <w:rFonts w:ascii="TT Hoves Pro Light" w:hAnsi="TT Hoves Pro Light" w:cs="Arial"/>
              <w:color w:val="auto"/>
              <w:sz w:val="14"/>
              <w:szCs w:val="14"/>
            </w:rPr>
            <w:t>КПП 771301001</w:t>
          </w:r>
        </w:p>
      </w:tc>
      <w:tc>
        <w:tcPr>
          <w:tcW w:w="2283" w:type="dxa"/>
        </w:tcPr>
        <w:p w14:paraId="407C0C77" w14:textId="77777777" w:rsidR="00091912" w:rsidRPr="00455717" w:rsidRDefault="00091912" w:rsidP="00091912">
          <w:pPr>
            <w:pStyle w:val="ac"/>
            <w:suppressAutoHyphens w:val="0"/>
            <w:spacing w:before="0"/>
            <w:ind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</w:rPr>
          </w:pPr>
          <w:r w:rsidRPr="00455717">
            <w:rPr>
              <w:rFonts w:ascii="TT Hoves Pro Light" w:hAnsi="TT Hoves Pro Light" w:cs="Arial"/>
              <w:color w:val="auto"/>
              <w:sz w:val="14"/>
              <w:szCs w:val="14"/>
            </w:rPr>
            <w:t xml:space="preserve">127287, г. Москва, вн. тер. г. муниципальный округ Савеловский, ул. Хуторская 2-я, </w:t>
          </w:r>
          <w:r w:rsidRPr="00455717">
            <w:rPr>
              <w:rFonts w:ascii="TT Hoves Pro Light" w:hAnsi="TT Hoves Pro Light" w:cs="Arial"/>
              <w:color w:val="auto"/>
              <w:sz w:val="14"/>
              <w:szCs w:val="14"/>
            </w:rPr>
            <w:br/>
            <w:t>д. 38А, стр. 15</w:t>
          </w:r>
        </w:p>
      </w:tc>
      <w:tc>
        <w:tcPr>
          <w:tcW w:w="1590" w:type="dxa"/>
        </w:tcPr>
        <w:p w14:paraId="71F70812" w14:textId="77777777" w:rsidR="00091912" w:rsidRPr="00091912" w:rsidRDefault="00091912" w:rsidP="00091912">
          <w:pPr>
            <w:pStyle w:val="ac"/>
            <w:suppressAutoHyphens w:val="0"/>
            <w:spacing w:before="0"/>
            <w:ind w:left="113"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  <w:lang w:val="en-US"/>
            </w:rPr>
          </w:pPr>
          <w:r w:rsidRPr="00091912">
            <w:rPr>
              <w:rFonts w:ascii="TT Hoves Pro Light" w:hAnsi="TT Hoves Pro Light" w:cs="Arial"/>
              <w:color w:val="auto"/>
              <w:sz w:val="14"/>
              <w:szCs w:val="14"/>
              <w:lang w:val="en-US"/>
            </w:rPr>
            <w:t xml:space="preserve">+7 (495) 258-06-36 </w:t>
          </w:r>
          <w:hyperlink r:id="rId2" w:history="1">
            <w:r w:rsidRPr="00091912">
              <w:rPr>
                <w:rFonts w:ascii="TT Hoves Pro Light" w:hAnsi="TT Hoves Pro Light" w:cs="Arial"/>
                <w:color w:val="auto"/>
                <w:sz w:val="14"/>
                <w:szCs w:val="14"/>
                <w:lang w:val="en-US"/>
              </w:rPr>
              <w:t>info@lense.ru</w:t>
            </w:r>
          </w:hyperlink>
          <w:r w:rsidRPr="00091912">
            <w:rPr>
              <w:rFonts w:ascii="TT Hoves Pro Light" w:hAnsi="TT Hoves Pro Light" w:cs="Arial"/>
              <w:color w:val="auto"/>
              <w:sz w:val="14"/>
              <w:szCs w:val="14"/>
              <w:lang w:val="en-US"/>
            </w:rPr>
            <w:t xml:space="preserve"> </w:t>
          </w:r>
        </w:p>
        <w:p w14:paraId="2CFD8863" w14:textId="77777777" w:rsidR="00091912" w:rsidRPr="00091912" w:rsidRDefault="00091912" w:rsidP="00091912">
          <w:pPr>
            <w:pStyle w:val="ac"/>
            <w:suppressAutoHyphens w:val="0"/>
            <w:spacing w:before="0"/>
            <w:ind w:left="113" w:right="-113"/>
            <w:jc w:val="left"/>
            <w:rPr>
              <w:rFonts w:ascii="TT Hoves Pro Light" w:hAnsi="TT Hoves Pro Light" w:cs="Arial"/>
              <w:color w:val="auto"/>
              <w:sz w:val="14"/>
              <w:szCs w:val="14"/>
              <w:lang w:val="en-US"/>
            </w:rPr>
          </w:pPr>
          <w:r w:rsidRPr="00091912">
            <w:rPr>
              <w:rFonts w:ascii="TT Hoves Pro Light" w:hAnsi="TT Hoves Pro Light" w:cs="Arial"/>
              <w:color w:val="auto"/>
              <w:sz w:val="14"/>
              <w:szCs w:val="14"/>
              <w:lang w:val="en-US"/>
            </w:rPr>
            <w:t xml:space="preserve">lense.ru </w:t>
          </w:r>
        </w:p>
      </w:tc>
      <w:tc>
        <w:tcPr>
          <w:tcW w:w="1956" w:type="dxa"/>
          <w:vMerge w:val="restart"/>
        </w:tcPr>
        <w:p w14:paraId="1565FC88" w14:textId="77777777" w:rsidR="00091912" w:rsidRPr="004C3B8E" w:rsidRDefault="00091912" w:rsidP="00F4524E">
          <w:pPr>
            <w:pStyle w:val="ac"/>
            <w:spacing w:before="0"/>
            <w:ind w:right="-113"/>
            <w:jc w:val="left"/>
            <w:rPr>
              <w:rFonts w:cs="Arial"/>
              <w:b/>
              <w:bCs/>
              <w:sz w:val="14"/>
              <w:szCs w:val="14"/>
              <w:lang w:val="en-US"/>
            </w:rPr>
          </w:pPr>
          <w:r>
            <w:rPr>
              <w:rFonts w:cs="Arial"/>
              <w:b/>
              <w:bCs/>
              <w:noProof/>
              <w:sz w:val="14"/>
              <w:szCs w:val="14"/>
              <w:lang w:val="en-US"/>
            </w:rPr>
            <w:drawing>
              <wp:inline distT="0" distB="0" distL="0" distR="0" wp14:anchorId="47649309" wp14:editId="7869A259">
                <wp:extent cx="1100747" cy="821648"/>
                <wp:effectExtent l="0" t="0" r="4445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167" cy="866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91912" w:rsidRPr="004C3B8E" w14:paraId="704F658F" w14:textId="77777777" w:rsidTr="004F5EBE">
      <w:trPr>
        <w:trHeight w:val="563"/>
      </w:trPr>
      <w:tc>
        <w:tcPr>
          <w:tcW w:w="8253" w:type="dxa"/>
          <w:gridSpan w:val="4"/>
        </w:tcPr>
        <w:p w14:paraId="7F23C369" w14:textId="77777777" w:rsidR="00091912" w:rsidRPr="004C3B8E" w:rsidRDefault="00091912" w:rsidP="00091912">
          <w:pPr>
            <w:pStyle w:val="ac"/>
            <w:rPr>
              <w:rFonts w:cs="Arial"/>
              <w:b/>
              <w:bCs/>
              <w:sz w:val="14"/>
              <w:szCs w:val="14"/>
              <w:lang w:val="en-US"/>
            </w:rPr>
          </w:pPr>
          <w:r>
            <w:rPr>
              <w:rFonts w:cs="Arial"/>
              <w:b/>
              <w:bCs/>
              <w:noProof/>
              <w:sz w:val="14"/>
              <w:szCs w:val="1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86279F" wp14:editId="40AAB8D5">
                    <wp:simplePos x="0" y="0"/>
                    <wp:positionH relativeFrom="column">
                      <wp:posOffset>19969</wp:posOffset>
                    </wp:positionH>
                    <wp:positionV relativeFrom="paragraph">
                      <wp:posOffset>141523</wp:posOffset>
                    </wp:positionV>
                    <wp:extent cx="5043225" cy="5610"/>
                    <wp:effectExtent l="0" t="0" r="24130" b="33020"/>
                    <wp:wrapNone/>
                    <wp:docPr id="1" name="Прямая соединительная линия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043225" cy="56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DB1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8E2E158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11.15pt" to="398.6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" strokecolor="#ffdb1d" strokeweight="1.5pt"/>
                </w:pict>
              </mc:Fallback>
            </mc:AlternateContent>
          </w:r>
        </w:p>
      </w:tc>
      <w:tc>
        <w:tcPr>
          <w:tcW w:w="1956" w:type="dxa"/>
          <w:vMerge/>
        </w:tcPr>
        <w:p w14:paraId="1A0C98D2" w14:textId="77777777" w:rsidR="00091912" w:rsidRPr="004C3B8E" w:rsidRDefault="00091912" w:rsidP="00091912">
          <w:pPr>
            <w:pStyle w:val="ac"/>
            <w:rPr>
              <w:rFonts w:cs="Arial"/>
              <w:b/>
              <w:bCs/>
              <w:sz w:val="14"/>
              <w:szCs w:val="14"/>
              <w:lang w:val="en-US"/>
            </w:rPr>
          </w:pPr>
        </w:p>
      </w:tc>
    </w:tr>
  </w:tbl>
  <w:p w14:paraId="57D44447" w14:textId="77777777" w:rsidR="00091912" w:rsidRDefault="00091912" w:rsidP="00091912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2FB2"/>
    <w:multiLevelType w:val="multilevel"/>
    <w:tmpl w:val="8CB48124"/>
    <w:lvl w:ilvl="0">
      <w:start w:val="1"/>
      <w:numFmt w:val="decimal"/>
      <w:pStyle w:val="a"/>
      <w:suff w:val="space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505" w:hanging="3"/>
      </w:pPr>
      <w:rPr>
        <w:rFonts w:hint="default"/>
        <w:b w:val="0"/>
        <w:sz w:val="24"/>
      </w:rPr>
    </w:lvl>
    <w:lvl w:ilvl="2">
      <w:start w:val="1"/>
      <w:numFmt w:val="decimal"/>
      <w:suff w:val="space"/>
      <w:lvlText w:val="%1.%2.%3."/>
      <w:lvlJc w:val="left"/>
      <w:pPr>
        <w:ind w:left="862" w:firstLine="0"/>
      </w:pPr>
      <w:rPr>
        <w:rFonts w:hint="default"/>
        <w:sz w:val="24"/>
      </w:rPr>
    </w:lvl>
    <w:lvl w:ilvl="3">
      <w:start w:val="1"/>
      <w:numFmt w:val="decimal"/>
      <w:suff w:val="space"/>
      <w:lvlText w:val="%1.%2.%3.%4."/>
      <w:lvlJc w:val="left"/>
      <w:pPr>
        <w:ind w:left="1225" w:hanging="3"/>
      </w:pPr>
      <w:rPr>
        <w:rFonts w:hint="default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1582" w:firstLine="0"/>
      </w:pPr>
      <w:rPr>
        <w:rFonts w:hint="default"/>
        <w:sz w:val="24"/>
      </w:rPr>
    </w:lvl>
    <w:lvl w:ilvl="5">
      <w:start w:val="1"/>
      <w:numFmt w:val="decimal"/>
      <w:suff w:val="space"/>
      <w:lvlText w:val="%1.%2.%3.%4.%5.%6."/>
      <w:lvlJc w:val="left"/>
      <w:pPr>
        <w:ind w:left="1939" w:firstLine="3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302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65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22" w:firstLine="0"/>
      </w:pPr>
      <w:rPr>
        <w:rFonts w:hint="default"/>
      </w:rPr>
    </w:lvl>
  </w:abstractNum>
  <w:abstractNum w:abstractNumId="1" w15:restartNumberingAfterBreak="0">
    <w:nsid w:val="0CF4104B"/>
    <w:multiLevelType w:val="multilevel"/>
    <w:tmpl w:val="ECD8D92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31B280E"/>
    <w:multiLevelType w:val="hybridMultilevel"/>
    <w:tmpl w:val="ABA6774E"/>
    <w:lvl w:ilvl="0" w:tplc="61B86F0C">
      <w:start w:val="1"/>
      <w:numFmt w:val="bullet"/>
      <w:pStyle w:val="30"/>
      <w:lvlText w:val=""/>
      <w:lvlJc w:val="left"/>
      <w:pPr>
        <w:ind w:left="1743" w:hanging="360"/>
      </w:pPr>
      <w:rPr>
        <w:rFonts w:ascii="Wingdings" w:hAnsi="Wingdings" w:hint="default"/>
        <w:spacing w:val="-20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920D44"/>
    <w:multiLevelType w:val="hybridMultilevel"/>
    <w:tmpl w:val="FEDAA69E"/>
    <w:lvl w:ilvl="0" w:tplc="9B3CBD22">
      <w:start w:val="1"/>
      <w:numFmt w:val="bullet"/>
      <w:pStyle w:val="tableitemlist"/>
      <w:lvlText w:val=""/>
      <w:lvlJc w:val="left"/>
      <w:pPr>
        <w:ind w:left="420" w:hanging="420"/>
      </w:pPr>
      <w:rPr>
        <w:rFonts w:ascii="Webdings" w:hAnsi="Webdings" w:hint="default"/>
        <w:b w:val="0"/>
        <w:i w:val="0"/>
        <w:color w:val="808080"/>
        <w:kern w:val="18"/>
        <w:sz w:val="18"/>
        <w:szCs w:val="18"/>
      </w:rPr>
    </w:lvl>
    <w:lvl w:ilvl="1" w:tplc="DBFCFF7C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513C87"/>
    <w:multiLevelType w:val="multilevel"/>
    <w:tmpl w:val="14E2844A"/>
    <w:lvl w:ilvl="0">
      <w:start w:val="1"/>
      <w:numFmt w:val="decimal"/>
      <w:pStyle w:val="a0"/>
      <w:suff w:val="space"/>
      <w:lvlText w:val="%1."/>
      <w:lvlJc w:val="left"/>
      <w:pPr>
        <w:ind w:left="567" w:firstLine="0"/>
      </w:pPr>
      <w:rPr>
        <w:rFonts w:ascii="HelveticaNeueCyr" w:hAnsi="HelveticaNeueCyr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851" w:firstLine="0"/>
      </w:pPr>
      <w:rPr>
        <w:rFonts w:ascii="HelveticaNeueCyr" w:hAnsi="HelveticaNeueCyr" w:hint="default"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1135" w:firstLine="0"/>
      </w:pPr>
      <w:rPr>
        <w:rFonts w:ascii="HelveticaNeueCyr" w:hAnsi="HelveticaNeueCyr" w:hint="default"/>
        <w:color w:val="auto"/>
        <w:sz w:val="24"/>
      </w:rPr>
    </w:lvl>
    <w:lvl w:ilvl="3">
      <w:start w:val="1"/>
      <w:numFmt w:val="decimal"/>
      <w:suff w:val="space"/>
      <w:lvlText w:val="%1.%2.%3.%4."/>
      <w:lvlJc w:val="left"/>
      <w:pPr>
        <w:ind w:left="1419" w:firstLine="0"/>
      </w:pPr>
      <w:rPr>
        <w:rFonts w:ascii="HelveticaNeueCyr" w:hAnsi="HelveticaNeueCyr" w:hint="default"/>
        <w:color w:val="auto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1703" w:firstLine="0"/>
      </w:pPr>
      <w:rPr>
        <w:rFonts w:ascii="HelveticaNeueCyr" w:hAnsi="HelveticaNeueCyr" w:hint="default"/>
        <w:color w:val="auto"/>
        <w:sz w:val="24"/>
      </w:rPr>
    </w:lvl>
    <w:lvl w:ilvl="5">
      <w:start w:val="1"/>
      <w:numFmt w:val="lowerRoman"/>
      <w:lvlText w:val="%6."/>
      <w:lvlJc w:val="right"/>
      <w:pPr>
        <w:tabs>
          <w:tab w:val="num" w:pos="4935"/>
        </w:tabs>
        <w:ind w:left="1987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86"/>
        </w:tabs>
        <w:ind w:left="2271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37"/>
        </w:tabs>
        <w:ind w:left="2555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88"/>
        </w:tabs>
        <w:ind w:left="2839" w:firstLine="0"/>
      </w:pPr>
      <w:rPr>
        <w:rFonts w:hint="default"/>
      </w:rPr>
    </w:lvl>
  </w:abstractNum>
  <w:abstractNum w:abstractNumId="5" w15:restartNumberingAfterBreak="0">
    <w:nsid w:val="286F5C97"/>
    <w:multiLevelType w:val="multilevel"/>
    <w:tmpl w:val="14E2844A"/>
    <w:styleLink w:val="a1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HelveticaNeueCyr" w:hAnsi="HelveticaNeueCyr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851" w:firstLine="0"/>
      </w:pPr>
      <w:rPr>
        <w:rFonts w:ascii="HelveticaNeueCyr" w:hAnsi="HelveticaNeueCyr" w:hint="default"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1135" w:firstLine="0"/>
      </w:pPr>
      <w:rPr>
        <w:rFonts w:ascii="HelveticaNeueCyr" w:hAnsi="HelveticaNeueCyr" w:hint="default"/>
        <w:color w:val="auto"/>
        <w:sz w:val="24"/>
      </w:rPr>
    </w:lvl>
    <w:lvl w:ilvl="3">
      <w:start w:val="1"/>
      <w:numFmt w:val="decimal"/>
      <w:suff w:val="space"/>
      <w:lvlText w:val="%1.%2.%3.%4."/>
      <w:lvlJc w:val="left"/>
      <w:pPr>
        <w:ind w:left="1419" w:firstLine="0"/>
      </w:pPr>
      <w:rPr>
        <w:rFonts w:ascii="HelveticaNeueCyr" w:hAnsi="HelveticaNeueCyr" w:hint="default"/>
        <w:color w:val="auto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1703" w:firstLine="0"/>
      </w:pPr>
      <w:rPr>
        <w:rFonts w:ascii="HelveticaNeueCyr" w:hAnsi="HelveticaNeueCyr" w:hint="default"/>
        <w:color w:val="auto"/>
        <w:sz w:val="24"/>
      </w:rPr>
    </w:lvl>
    <w:lvl w:ilvl="5">
      <w:start w:val="1"/>
      <w:numFmt w:val="lowerRoman"/>
      <w:lvlText w:val="%6."/>
      <w:lvlJc w:val="right"/>
      <w:pPr>
        <w:tabs>
          <w:tab w:val="num" w:pos="4935"/>
        </w:tabs>
        <w:ind w:left="1987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86"/>
        </w:tabs>
        <w:ind w:left="2271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37"/>
        </w:tabs>
        <w:ind w:left="2555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88"/>
        </w:tabs>
        <w:ind w:left="2839" w:firstLine="0"/>
      </w:pPr>
      <w:rPr>
        <w:rFonts w:hint="default"/>
      </w:rPr>
    </w:lvl>
  </w:abstractNum>
  <w:abstractNum w:abstractNumId="6" w15:restartNumberingAfterBreak="0">
    <w:nsid w:val="4916139A"/>
    <w:multiLevelType w:val="multilevel"/>
    <w:tmpl w:val="04DE1CDC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110131D"/>
    <w:multiLevelType w:val="multilevel"/>
    <w:tmpl w:val="89563592"/>
    <w:lvl w:ilvl="0">
      <w:start w:val="1"/>
      <w:numFmt w:val="bullet"/>
      <w:pStyle w:val="a2"/>
      <w:suff w:val="spac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304C28"/>
    <w:multiLevelType w:val="multilevel"/>
    <w:tmpl w:val="4FA878AC"/>
    <w:styleLink w:val="11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E664A1B"/>
    <w:multiLevelType w:val="hybridMultilevel"/>
    <w:tmpl w:val="06C03388"/>
    <w:lvl w:ilvl="0" w:tplc="3146AB4C">
      <w:start w:val="1"/>
      <w:numFmt w:val="bullet"/>
      <w:pStyle w:val="20"/>
      <w:lvlText w:val="▫"/>
      <w:lvlJc w:val="left"/>
      <w:pPr>
        <w:ind w:left="2027" w:hanging="360"/>
      </w:pPr>
      <w:rPr>
        <w:rFonts w:ascii="Calibri Light" w:hAnsi="Calibri Light" w:hint="default"/>
      </w:rPr>
    </w:lvl>
    <w:lvl w:ilvl="1" w:tplc="04190003" w:tentative="1">
      <w:start w:val="1"/>
      <w:numFmt w:val="bullet"/>
      <w:lvlText w:val="o"/>
      <w:lvlJc w:val="left"/>
      <w:pPr>
        <w:ind w:left="27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7" w:hanging="360"/>
      </w:pPr>
      <w:rPr>
        <w:rFonts w:ascii="Wingdings" w:hAnsi="Wingdings" w:hint="default"/>
      </w:rPr>
    </w:lvl>
  </w:abstractNum>
  <w:abstractNum w:abstractNumId="10" w15:restartNumberingAfterBreak="0">
    <w:nsid w:val="5F395E7B"/>
    <w:multiLevelType w:val="hybridMultilevel"/>
    <w:tmpl w:val="4434115E"/>
    <w:lvl w:ilvl="0" w:tplc="A98C07B6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826134"/>
    <w:multiLevelType w:val="multilevel"/>
    <w:tmpl w:val="4B2ADB7A"/>
    <w:lvl w:ilvl="0">
      <w:start w:val="1"/>
      <w:numFmt w:val="decimal"/>
      <w:pStyle w:val="a4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B113931"/>
    <w:multiLevelType w:val="hybridMultilevel"/>
    <w:tmpl w:val="50D8E2BC"/>
    <w:lvl w:ilvl="0" w:tplc="989E72C0">
      <w:start w:val="1"/>
      <w:numFmt w:val="bullet"/>
      <w:lvlText w:val=""/>
      <w:lvlJc w:val="left"/>
      <w:pPr>
        <w:ind w:left="947" w:hanging="360"/>
      </w:pPr>
      <w:rPr>
        <w:rFonts w:ascii="Wingdings" w:hAnsi="Wingdings" w:hint="default"/>
      </w:rPr>
    </w:lvl>
    <w:lvl w:ilvl="1" w:tplc="B24CA94C">
      <w:start w:val="1"/>
      <w:numFmt w:val="bullet"/>
      <w:pStyle w:val="12"/>
      <w:lvlText w:val=""/>
      <w:lvlJc w:val="left"/>
      <w:pPr>
        <w:ind w:left="1667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6F5846FD"/>
    <w:multiLevelType w:val="multilevel"/>
    <w:tmpl w:val="F872C4F2"/>
    <w:name w:val="ЭЛЕКТРОННЫЙ ВИД"/>
    <w:lvl w:ilvl="0">
      <w:start w:val="1"/>
      <w:numFmt w:val="decimal"/>
      <w:suff w:val="space"/>
      <w:lvlText w:val="%1."/>
      <w:lvlJc w:val="left"/>
      <w:pPr>
        <w:ind w:left="227" w:hanging="227"/>
      </w:pPr>
      <w:rPr>
        <w:rFonts w:ascii="Arial" w:hAnsi="Arial" w:hint="default"/>
        <w:b w:val="0"/>
        <w:i w:val="0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737" w:hanging="453"/>
      </w:pPr>
      <w:rPr>
        <w:rFonts w:ascii="Arial" w:hAnsi="Arial" w:hint="default"/>
        <w:b w:val="0"/>
        <w:i w:val="0"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1474" w:hanging="680"/>
      </w:pPr>
      <w:rPr>
        <w:rFonts w:ascii="Arial" w:hAnsi="Arial" w:hint="default"/>
        <w:b w:val="0"/>
        <w:i w:val="0"/>
        <w:color w:val="auto"/>
        <w:sz w:val="24"/>
      </w:rPr>
    </w:lvl>
    <w:lvl w:ilvl="3">
      <w:start w:val="1"/>
      <w:numFmt w:val="decimal"/>
      <w:suff w:val="space"/>
      <w:lvlText w:val="%1.%2.%3.%4."/>
      <w:lvlJc w:val="left"/>
      <w:pPr>
        <w:ind w:left="2438" w:hanging="907"/>
      </w:pPr>
      <w:rPr>
        <w:rFonts w:ascii="Arial" w:hAnsi="Arial" w:hint="default"/>
        <w:b w:val="0"/>
        <w:i w:val="0"/>
        <w:color w:val="auto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3572" w:hanging="1077"/>
      </w:pPr>
      <w:rPr>
        <w:rFonts w:ascii="Arial" w:hAnsi="Arial" w:hint="default"/>
        <w:b w:val="0"/>
        <w:i w:val="0"/>
        <w:color w:val="auto"/>
        <w:sz w:val="24"/>
      </w:rPr>
    </w:lvl>
    <w:lvl w:ilvl="5">
      <w:start w:val="1"/>
      <w:numFmt w:val="lowerRoman"/>
      <w:lvlText w:val="%6."/>
      <w:lvlJc w:val="right"/>
      <w:pPr>
        <w:tabs>
          <w:tab w:val="num" w:pos="4935"/>
        </w:tabs>
        <w:ind w:left="1987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86"/>
        </w:tabs>
        <w:ind w:left="2271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37"/>
        </w:tabs>
        <w:ind w:left="2555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88"/>
        </w:tabs>
        <w:ind w:left="2839" w:firstLine="0"/>
      </w:pPr>
      <w:rPr>
        <w:rFonts w:hint="default"/>
      </w:rPr>
    </w:lvl>
  </w:abstractNum>
  <w:abstractNum w:abstractNumId="14" w15:restartNumberingAfterBreak="0">
    <w:nsid w:val="73FD6F40"/>
    <w:multiLevelType w:val="multilevel"/>
    <w:tmpl w:val="5C1C1268"/>
    <w:styleLink w:val="HELVETICA"/>
    <w:lvl w:ilvl="0">
      <w:start w:val="1"/>
      <w:numFmt w:val="decimal"/>
      <w:lvlText w:val="%1."/>
      <w:lvlJc w:val="left"/>
      <w:pPr>
        <w:ind w:left="360" w:hanging="360"/>
      </w:pPr>
      <w:rPr>
        <w:rFonts w:ascii="HelveticaNeueCyr" w:hAnsi="HelveticaNeueCyr" w:hint="default"/>
        <w:color w:val="auto"/>
        <w:sz w:val="24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ascii="HelveticaNeueCyr" w:hAnsi="HelveticaNeueCyr" w:hint="default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776" w:hanging="360"/>
      </w:pPr>
      <w:rPr>
        <w:rFonts w:ascii="HelveticaNeueCyr" w:hAnsi="HelveticaNeueCyr" w:hint="default"/>
        <w:sz w:val="24"/>
      </w:rPr>
    </w:lvl>
    <w:lvl w:ilvl="3">
      <w:start w:val="1"/>
      <w:numFmt w:val="decimal"/>
      <w:lvlText w:val="%1.%2.%3.%4."/>
      <w:lvlJc w:val="left"/>
      <w:pPr>
        <w:ind w:left="2484" w:hanging="360"/>
      </w:pPr>
      <w:rPr>
        <w:rFonts w:ascii="HelveticaNeueCyr" w:hAnsi="HelveticaNeueCyr" w:hint="default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3192" w:hanging="360"/>
      </w:pPr>
      <w:rPr>
        <w:rFonts w:ascii="HelveticaNeueCyr" w:hAnsi="HelveticaNeueCyr" w:hint="default"/>
        <w:color w:val="auto"/>
        <w:sz w:val="24"/>
      </w:rPr>
    </w:lvl>
    <w:lvl w:ilvl="5">
      <w:start w:val="1"/>
      <w:numFmt w:val="lowerRoman"/>
      <w:lvlText w:val="(%6)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6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0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1"/>
  </w:num>
  <w:num w:numId="9">
    <w:abstractNumId w:val="5"/>
  </w:num>
  <w:num w:numId="10">
    <w:abstractNumId w:val="14"/>
  </w:num>
  <w:num w:numId="11">
    <w:abstractNumId w:val="11"/>
  </w:num>
  <w:num w:numId="12">
    <w:abstractNumId w:val="10"/>
  </w:num>
  <w:num w:numId="13">
    <w:abstractNumId w:val="7"/>
  </w:num>
  <w:num w:numId="14">
    <w:abstractNumId w:val="3"/>
  </w:num>
  <w:num w:numId="15">
    <w:abstractNumId w:val="6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DD"/>
    <w:rsid w:val="00002702"/>
    <w:rsid w:val="00002884"/>
    <w:rsid w:val="00002981"/>
    <w:rsid w:val="000029D2"/>
    <w:rsid w:val="0000337F"/>
    <w:rsid w:val="00003AFC"/>
    <w:rsid w:val="000076CF"/>
    <w:rsid w:val="00007B6C"/>
    <w:rsid w:val="00007E0E"/>
    <w:rsid w:val="00010DAE"/>
    <w:rsid w:val="00014024"/>
    <w:rsid w:val="00016288"/>
    <w:rsid w:val="00016BCC"/>
    <w:rsid w:val="000200FC"/>
    <w:rsid w:val="00020D2D"/>
    <w:rsid w:val="00023B35"/>
    <w:rsid w:val="000242F5"/>
    <w:rsid w:val="00024374"/>
    <w:rsid w:val="00024B92"/>
    <w:rsid w:val="00031C33"/>
    <w:rsid w:val="00032886"/>
    <w:rsid w:val="00032C17"/>
    <w:rsid w:val="00033884"/>
    <w:rsid w:val="00033A50"/>
    <w:rsid w:val="00035AC6"/>
    <w:rsid w:val="00035E16"/>
    <w:rsid w:val="00040111"/>
    <w:rsid w:val="000408AE"/>
    <w:rsid w:val="00040B8F"/>
    <w:rsid w:val="00041D0D"/>
    <w:rsid w:val="00041EC0"/>
    <w:rsid w:val="0004205D"/>
    <w:rsid w:val="000424E1"/>
    <w:rsid w:val="00044614"/>
    <w:rsid w:val="000475E9"/>
    <w:rsid w:val="00052945"/>
    <w:rsid w:val="0005394D"/>
    <w:rsid w:val="000539FC"/>
    <w:rsid w:val="000577BE"/>
    <w:rsid w:val="00057E91"/>
    <w:rsid w:val="00060078"/>
    <w:rsid w:val="00063C45"/>
    <w:rsid w:val="000642CA"/>
    <w:rsid w:val="00065153"/>
    <w:rsid w:val="000674D0"/>
    <w:rsid w:val="00070525"/>
    <w:rsid w:val="00071380"/>
    <w:rsid w:val="00073A72"/>
    <w:rsid w:val="000771D8"/>
    <w:rsid w:val="00080FEF"/>
    <w:rsid w:val="00082141"/>
    <w:rsid w:val="0008316E"/>
    <w:rsid w:val="00083280"/>
    <w:rsid w:val="000835D8"/>
    <w:rsid w:val="00083A88"/>
    <w:rsid w:val="0008429B"/>
    <w:rsid w:val="0008484C"/>
    <w:rsid w:val="00085FE2"/>
    <w:rsid w:val="0008667F"/>
    <w:rsid w:val="00086963"/>
    <w:rsid w:val="00090302"/>
    <w:rsid w:val="00090717"/>
    <w:rsid w:val="00091912"/>
    <w:rsid w:val="00091F34"/>
    <w:rsid w:val="00092551"/>
    <w:rsid w:val="000927B3"/>
    <w:rsid w:val="00092C12"/>
    <w:rsid w:val="00094BA2"/>
    <w:rsid w:val="000A0095"/>
    <w:rsid w:val="000A0A31"/>
    <w:rsid w:val="000A0EDA"/>
    <w:rsid w:val="000A13A4"/>
    <w:rsid w:val="000A299C"/>
    <w:rsid w:val="000A378C"/>
    <w:rsid w:val="000A4BE8"/>
    <w:rsid w:val="000A7726"/>
    <w:rsid w:val="000B2BF1"/>
    <w:rsid w:val="000B76BF"/>
    <w:rsid w:val="000C1393"/>
    <w:rsid w:val="000C290D"/>
    <w:rsid w:val="000C37F3"/>
    <w:rsid w:val="000C46A0"/>
    <w:rsid w:val="000C59F8"/>
    <w:rsid w:val="000C743C"/>
    <w:rsid w:val="000D3415"/>
    <w:rsid w:val="000D515C"/>
    <w:rsid w:val="000D57E8"/>
    <w:rsid w:val="000D5844"/>
    <w:rsid w:val="000D67F8"/>
    <w:rsid w:val="000E17DF"/>
    <w:rsid w:val="000E2115"/>
    <w:rsid w:val="000E25C4"/>
    <w:rsid w:val="000E3CA3"/>
    <w:rsid w:val="000E41AB"/>
    <w:rsid w:val="000E44A4"/>
    <w:rsid w:val="000E5624"/>
    <w:rsid w:val="000E5845"/>
    <w:rsid w:val="000E735A"/>
    <w:rsid w:val="000E79C3"/>
    <w:rsid w:val="000F1650"/>
    <w:rsid w:val="000F21EA"/>
    <w:rsid w:val="000F2536"/>
    <w:rsid w:val="000F2C1C"/>
    <w:rsid w:val="000F2D69"/>
    <w:rsid w:val="000F6452"/>
    <w:rsid w:val="000F65EB"/>
    <w:rsid w:val="000F6E94"/>
    <w:rsid w:val="000F78DE"/>
    <w:rsid w:val="00100855"/>
    <w:rsid w:val="001013FC"/>
    <w:rsid w:val="0010161A"/>
    <w:rsid w:val="0010313B"/>
    <w:rsid w:val="0010406B"/>
    <w:rsid w:val="00104D40"/>
    <w:rsid w:val="00104FD8"/>
    <w:rsid w:val="00105B72"/>
    <w:rsid w:val="00105F65"/>
    <w:rsid w:val="0010632B"/>
    <w:rsid w:val="001066E9"/>
    <w:rsid w:val="001071FB"/>
    <w:rsid w:val="00107350"/>
    <w:rsid w:val="00110CFE"/>
    <w:rsid w:val="00110E99"/>
    <w:rsid w:val="00111612"/>
    <w:rsid w:val="00113297"/>
    <w:rsid w:val="0011478C"/>
    <w:rsid w:val="0011488E"/>
    <w:rsid w:val="0011522D"/>
    <w:rsid w:val="0011561B"/>
    <w:rsid w:val="00115F3C"/>
    <w:rsid w:val="00120DB0"/>
    <w:rsid w:val="00123033"/>
    <w:rsid w:val="001254B1"/>
    <w:rsid w:val="00130321"/>
    <w:rsid w:val="001309A1"/>
    <w:rsid w:val="00130D72"/>
    <w:rsid w:val="0013125A"/>
    <w:rsid w:val="00131CBF"/>
    <w:rsid w:val="00133D2F"/>
    <w:rsid w:val="0013458B"/>
    <w:rsid w:val="0013476F"/>
    <w:rsid w:val="00134AD0"/>
    <w:rsid w:val="001358AB"/>
    <w:rsid w:val="00136072"/>
    <w:rsid w:val="001364FB"/>
    <w:rsid w:val="00141310"/>
    <w:rsid w:val="001414E4"/>
    <w:rsid w:val="00146A96"/>
    <w:rsid w:val="00150A0A"/>
    <w:rsid w:val="00151D2B"/>
    <w:rsid w:val="0015287D"/>
    <w:rsid w:val="00152DAE"/>
    <w:rsid w:val="0015758F"/>
    <w:rsid w:val="0016095C"/>
    <w:rsid w:val="00160C25"/>
    <w:rsid w:val="00161029"/>
    <w:rsid w:val="001640AB"/>
    <w:rsid w:val="0016485D"/>
    <w:rsid w:val="00164AF4"/>
    <w:rsid w:val="001701DA"/>
    <w:rsid w:val="001724C1"/>
    <w:rsid w:val="00172E54"/>
    <w:rsid w:val="0017399F"/>
    <w:rsid w:val="001742E3"/>
    <w:rsid w:val="00175190"/>
    <w:rsid w:val="00176416"/>
    <w:rsid w:val="0017683C"/>
    <w:rsid w:val="00176BEC"/>
    <w:rsid w:val="00176E06"/>
    <w:rsid w:val="0017715A"/>
    <w:rsid w:val="00177458"/>
    <w:rsid w:val="00180724"/>
    <w:rsid w:val="00181D29"/>
    <w:rsid w:val="00181E40"/>
    <w:rsid w:val="00183514"/>
    <w:rsid w:val="001835AC"/>
    <w:rsid w:val="00183873"/>
    <w:rsid w:val="001851DE"/>
    <w:rsid w:val="001909FB"/>
    <w:rsid w:val="001916A3"/>
    <w:rsid w:val="00192DBF"/>
    <w:rsid w:val="00193A30"/>
    <w:rsid w:val="001950E7"/>
    <w:rsid w:val="00195832"/>
    <w:rsid w:val="00195BD8"/>
    <w:rsid w:val="001963AB"/>
    <w:rsid w:val="001A0153"/>
    <w:rsid w:val="001A187E"/>
    <w:rsid w:val="001A1AB6"/>
    <w:rsid w:val="001A3D00"/>
    <w:rsid w:val="001A4896"/>
    <w:rsid w:val="001B2B41"/>
    <w:rsid w:val="001B38F7"/>
    <w:rsid w:val="001B4E70"/>
    <w:rsid w:val="001B4F98"/>
    <w:rsid w:val="001B5392"/>
    <w:rsid w:val="001B6019"/>
    <w:rsid w:val="001B6967"/>
    <w:rsid w:val="001C0279"/>
    <w:rsid w:val="001C2E1E"/>
    <w:rsid w:val="001C374B"/>
    <w:rsid w:val="001D0A84"/>
    <w:rsid w:val="001D1853"/>
    <w:rsid w:val="001D1941"/>
    <w:rsid w:val="001D2253"/>
    <w:rsid w:val="001D6D25"/>
    <w:rsid w:val="001D717C"/>
    <w:rsid w:val="001D7236"/>
    <w:rsid w:val="001E0B58"/>
    <w:rsid w:val="001E10D1"/>
    <w:rsid w:val="001E1326"/>
    <w:rsid w:val="001E1877"/>
    <w:rsid w:val="001E1D9D"/>
    <w:rsid w:val="001E7C09"/>
    <w:rsid w:val="001E7CAB"/>
    <w:rsid w:val="001E7D35"/>
    <w:rsid w:val="001F1E35"/>
    <w:rsid w:val="001F2B38"/>
    <w:rsid w:val="001F34EE"/>
    <w:rsid w:val="001F7129"/>
    <w:rsid w:val="001F7A2E"/>
    <w:rsid w:val="00200F6F"/>
    <w:rsid w:val="0020104D"/>
    <w:rsid w:val="0020134A"/>
    <w:rsid w:val="00203D2E"/>
    <w:rsid w:val="00205420"/>
    <w:rsid w:val="00206021"/>
    <w:rsid w:val="00206729"/>
    <w:rsid w:val="002074B5"/>
    <w:rsid w:val="00207D82"/>
    <w:rsid w:val="00210280"/>
    <w:rsid w:val="002116C9"/>
    <w:rsid w:val="0021256C"/>
    <w:rsid w:val="00212D7E"/>
    <w:rsid w:val="00213893"/>
    <w:rsid w:val="00214722"/>
    <w:rsid w:val="00215CD0"/>
    <w:rsid w:val="00216FAA"/>
    <w:rsid w:val="00216FFC"/>
    <w:rsid w:val="00220F8E"/>
    <w:rsid w:val="0022471C"/>
    <w:rsid w:val="00224CD4"/>
    <w:rsid w:val="00225BB9"/>
    <w:rsid w:val="002264D0"/>
    <w:rsid w:val="00226D28"/>
    <w:rsid w:val="00227A31"/>
    <w:rsid w:val="00230F17"/>
    <w:rsid w:val="0023135A"/>
    <w:rsid w:val="00234882"/>
    <w:rsid w:val="00235769"/>
    <w:rsid w:val="00235CCE"/>
    <w:rsid w:val="00237E35"/>
    <w:rsid w:val="00241727"/>
    <w:rsid w:val="00241D67"/>
    <w:rsid w:val="002431F7"/>
    <w:rsid w:val="00243600"/>
    <w:rsid w:val="00247822"/>
    <w:rsid w:val="002479D8"/>
    <w:rsid w:val="00247E5B"/>
    <w:rsid w:val="00247F90"/>
    <w:rsid w:val="00253896"/>
    <w:rsid w:val="00257EE8"/>
    <w:rsid w:val="002605C9"/>
    <w:rsid w:val="002626C1"/>
    <w:rsid w:val="00263159"/>
    <w:rsid w:val="00263367"/>
    <w:rsid w:val="00265697"/>
    <w:rsid w:val="00266679"/>
    <w:rsid w:val="00267636"/>
    <w:rsid w:val="00274928"/>
    <w:rsid w:val="00277F9F"/>
    <w:rsid w:val="00280CDF"/>
    <w:rsid w:val="00282A0F"/>
    <w:rsid w:val="002833A9"/>
    <w:rsid w:val="00283E14"/>
    <w:rsid w:val="00284EBA"/>
    <w:rsid w:val="0028522B"/>
    <w:rsid w:val="002868E4"/>
    <w:rsid w:val="00291C1D"/>
    <w:rsid w:val="00292357"/>
    <w:rsid w:val="00292F42"/>
    <w:rsid w:val="00294AF4"/>
    <w:rsid w:val="00294E5C"/>
    <w:rsid w:val="002950E1"/>
    <w:rsid w:val="002A1B8A"/>
    <w:rsid w:val="002A1C1E"/>
    <w:rsid w:val="002A3466"/>
    <w:rsid w:val="002A649B"/>
    <w:rsid w:val="002A7492"/>
    <w:rsid w:val="002A796D"/>
    <w:rsid w:val="002A7AEF"/>
    <w:rsid w:val="002A7E9E"/>
    <w:rsid w:val="002B11DA"/>
    <w:rsid w:val="002B3757"/>
    <w:rsid w:val="002B70DF"/>
    <w:rsid w:val="002C072E"/>
    <w:rsid w:val="002C1D3E"/>
    <w:rsid w:val="002C232B"/>
    <w:rsid w:val="002C2816"/>
    <w:rsid w:val="002C4727"/>
    <w:rsid w:val="002C4766"/>
    <w:rsid w:val="002C55E5"/>
    <w:rsid w:val="002C7971"/>
    <w:rsid w:val="002D0C6C"/>
    <w:rsid w:val="002D261E"/>
    <w:rsid w:val="002D4761"/>
    <w:rsid w:val="002D6F6E"/>
    <w:rsid w:val="002D763A"/>
    <w:rsid w:val="002E5183"/>
    <w:rsid w:val="002E554F"/>
    <w:rsid w:val="002E6387"/>
    <w:rsid w:val="002E7356"/>
    <w:rsid w:val="002F056E"/>
    <w:rsid w:val="002F057E"/>
    <w:rsid w:val="002F0684"/>
    <w:rsid w:val="002F2BC6"/>
    <w:rsid w:val="002F3618"/>
    <w:rsid w:val="002F43AE"/>
    <w:rsid w:val="002F4BA0"/>
    <w:rsid w:val="002F4C8E"/>
    <w:rsid w:val="002F5E06"/>
    <w:rsid w:val="002F74BD"/>
    <w:rsid w:val="002F7D50"/>
    <w:rsid w:val="00300FA1"/>
    <w:rsid w:val="00301927"/>
    <w:rsid w:val="003029F3"/>
    <w:rsid w:val="003052E2"/>
    <w:rsid w:val="00305900"/>
    <w:rsid w:val="00306938"/>
    <w:rsid w:val="00307070"/>
    <w:rsid w:val="00307EB1"/>
    <w:rsid w:val="00307F40"/>
    <w:rsid w:val="0031141D"/>
    <w:rsid w:val="00311DCB"/>
    <w:rsid w:val="0031280B"/>
    <w:rsid w:val="00312938"/>
    <w:rsid w:val="0031388B"/>
    <w:rsid w:val="003146BD"/>
    <w:rsid w:val="00315261"/>
    <w:rsid w:val="00321EA3"/>
    <w:rsid w:val="003220DE"/>
    <w:rsid w:val="00326D35"/>
    <w:rsid w:val="00326E64"/>
    <w:rsid w:val="00331A44"/>
    <w:rsid w:val="00333520"/>
    <w:rsid w:val="003336F0"/>
    <w:rsid w:val="003347C2"/>
    <w:rsid w:val="00335E68"/>
    <w:rsid w:val="00337D7C"/>
    <w:rsid w:val="0034114C"/>
    <w:rsid w:val="003425FA"/>
    <w:rsid w:val="003442C0"/>
    <w:rsid w:val="0034515E"/>
    <w:rsid w:val="003468DD"/>
    <w:rsid w:val="0034728C"/>
    <w:rsid w:val="00351755"/>
    <w:rsid w:val="00352721"/>
    <w:rsid w:val="00353DBC"/>
    <w:rsid w:val="00355201"/>
    <w:rsid w:val="00355A50"/>
    <w:rsid w:val="003566AC"/>
    <w:rsid w:val="0035689E"/>
    <w:rsid w:val="003601D3"/>
    <w:rsid w:val="00361062"/>
    <w:rsid w:val="00361349"/>
    <w:rsid w:val="00361996"/>
    <w:rsid w:val="00362007"/>
    <w:rsid w:val="0036450A"/>
    <w:rsid w:val="003647BE"/>
    <w:rsid w:val="003654D8"/>
    <w:rsid w:val="003654E3"/>
    <w:rsid w:val="00365681"/>
    <w:rsid w:val="00365B4C"/>
    <w:rsid w:val="00366F55"/>
    <w:rsid w:val="00367E11"/>
    <w:rsid w:val="00371084"/>
    <w:rsid w:val="00371756"/>
    <w:rsid w:val="00371CFE"/>
    <w:rsid w:val="0037456E"/>
    <w:rsid w:val="003760D9"/>
    <w:rsid w:val="00376CF1"/>
    <w:rsid w:val="0037741D"/>
    <w:rsid w:val="00380546"/>
    <w:rsid w:val="00380608"/>
    <w:rsid w:val="003814DB"/>
    <w:rsid w:val="00381A89"/>
    <w:rsid w:val="0038258E"/>
    <w:rsid w:val="0038280C"/>
    <w:rsid w:val="00385221"/>
    <w:rsid w:val="003855C1"/>
    <w:rsid w:val="003866DE"/>
    <w:rsid w:val="003907B7"/>
    <w:rsid w:val="0039174B"/>
    <w:rsid w:val="00391CEE"/>
    <w:rsid w:val="0039236F"/>
    <w:rsid w:val="00392D48"/>
    <w:rsid w:val="00395256"/>
    <w:rsid w:val="003954AD"/>
    <w:rsid w:val="00395581"/>
    <w:rsid w:val="00395E52"/>
    <w:rsid w:val="003960F1"/>
    <w:rsid w:val="00396D76"/>
    <w:rsid w:val="00397451"/>
    <w:rsid w:val="003A2BDD"/>
    <w:rsid w:val="003A4588"/>
    <w:rsid w:val="003A461E"/>
    <w:rsid w:val="003A4ACA"/>
    <w:rsid w:val="003A4B1B"/>
    <w:rsid w:val="003A57E7"/>
    <w:rsid w:val="003A6503"/>
    <w:rsid w:val="003A6F0E"/>
    <w:rsid w:val="003A7C08"/>
    <w:rsid w:val="003B03E0"/>
    <w:rsid w:val="003B1E39"/>
    <w:rsid w:val="003B1EFD"/>
    <w:rsid w:val="003B35EC"/>
    <w:rsid w:val="003B72A9"/>
    <w:rsid w:val="003C0FCA"/>
    <w:rsid w:val="003C0FDB"/>
    <w:rsid w:val="003C234C"/>
    <w:rsid w:val="003C27E0"/>
    <w:rsid w:val="003C3C21"/>
    <w:rsid w:val="003C3E14"/>
    <w:rsid w:val="003C68BB"/>
    <w:rsid w:val="003C7969"/>
    <w:rsid w:val="003D0716"/>
    <w:rsid w:val="003D08CC"/>
    <w:rsid w:val="003D0D5A"/>
    <w:rsid w:val="003D18C8"/>
    <w:rsid w:val="003D2426"/>
    <w:rsid w:val="003D27C9"/>
    <w:rsid w:val="003D2B53"/>
    <w:rsid w:val="003D375E"/>
    <w:rsid w:val="003D5025"/>
    <w:rsid w:val="003D76EB"/>
    <w:rsid w:val="003E1240"/>
    <w:rsid w:val="003E24B7"/>
    <w:rsid w:val="003E280C"/>
    <w:rsid w:val="003E3EA9"/>
    <w:rsid w:val="003E786C"/>
    <w:rsid w:val="003F3C5D"/>
    <w:rsid w:val="003F4341"/>
    <w:rsid w:val="003F74F2"/>
    <w:rsid w:val="003F75F8"/>
    <w:rsid w:val="00400637"/>
    <w:rsid w:val="004007B2"/>
    <w:rsid w:val="004022F5"/>
    <w:rsid w:val="00403872"/>
    <w:rsid w:val="0040524E"/>
    <w:rsid w:val="00407061"/>
    <w:rsid w:val="004072D7"/>
    <w:rsid w:val="0040758D"/>
    <w:rsid w:val="00411106"/>
    <w:rsid w:val="00411641"/>
    <w:rsid w:val="00412305"/>
    <w:rsid w:val="004132AA"/>
    <w:rsid w:val="004135E6"/>
    <w:rsid w:val="004142BF"/>
    <w:rsid w:val="0041628F"/>
    <w:rsid w:val="00416D89"/>
    <w:rsid w:val="00417D54"/>
    <w:rsid w:val="00417E07"/>
    <w:rsid w:val="004227F1"/>
    <w:rsid w:val="00423739"/>
    <w:rsid w:val="00424D13"/>
    <w:rsid w:val="004250A8"/>
    <w:rsid w:val="00425C09"/>
    <w:rsid w:val="00426107"/>
    <w:rsid w:val="004263C0"/>
    <w:rsid w:val="004267C1"/>
    <w:rsid w:val="00427E35"/>
    <w:rsid w:val="00431453"/>
    <w:rsid w:val="004317C6"/>
    <w:rsid w:val="0043238A"/>
    <w:rsid w:val="0043301C"/>
    <w:rsid w:val="004350D7"/>
    <w:rsid w:val="00435D3F"/>
    <w:rsid w:val="004371B4"/>
    <w:rsid w:val="004373F9"/>
    <w:rsid w:val="00440F49"/>
    <w:rsid w:val="00441881"/>
    <w:rsid w:val="00443F19"/>
    <w:rsid w:val="00444C4B"/>
    <w:rsid w:val="00446D57"/>
    <w:rsid w:val="00446FD4"/>
    <w:rsid w:val="00447731"/>
    <w:rsid w:val="00451655"/>
    <w:rsid w:val="00452280"/>
    <w:rsid w:val="004524B1"/>
    <w:rsid w:val="0045547D"/>
    <w:rsid w:val="0045586F"/>
    <w:rsid w:val="00456236"/>
    <w:rsid w:val="00456410"/>
    <w:rsid w:val="004570C6"/>
    <w:rsid w:val="004573C9"/>
    <w:rsid w:val="004576C2"/>
    <w:rsid w:val="00457891"/>
    <w:rsid w:val="00461EA4"/>
    <w:rsid w:val="004626DE"/>
    <w:rsid w:val="004627C6"/>
    <w:rsid w:val="00462DD0"/>
    <w:rsid w:val="004639E8"/>
    <w:rsid w:val="004648B2"/>
    <w:rsid w:val="00470CD6"/>
    <w:rsid w:val="0047147A"/>
    <w:rsid w:val="0047201F"/>
    <w:rsid w:val="00472FDF"/>
    <w:rsid w:val="0047462F"/>
    <w:rsid w:val="00474CE3"/>
    <w:rsid w:val="00477355"/>
    <w:rsid w:val="00477CDD"/>
    <w:rsid w:val="004814B5"/>
    <w:rsid w:val="004819BC"/>
    <w:rsid w:val="004825C4"/>
    <w:rsid w:val="00483DE8"/>
    <w:rsid w:val="00485DE9"/>
    <w:rsid w:val="0048611A"/>
    <w:rsid w:val="0049006D"/>
    <w:rsid w:val="004921D0"/>
    <w:rsid w:val="00492E95"/>
    <w:rsid w:val="0049796E"/>
    <w:rsid w:val="00497A85"/>
    <w:rsid w:val="004A0D21"/>
    <w:rsid w:val="004A0E30"/>
    <w:rsid w:val="004A0F36"/>
    <w:rsid w:val="004A0F4C"/>
    <w:rsid w:val="004A0F82"/>
    <w:rsid w:val="004A1D4C"/>
    <w:rsid w:val="004A342A"/>
    <w:rsid w:val="004A46AC"/>
    <w:rsid w:val="004A7112"/>
    <w:rsid w:val="004A72D9"/>
    <w:rsid w:val="004A7D0E"/>
    <w:rsid w:val="004B0849"/>
    <w:rsid w:val="004B5EBE"/>
    <w:rsid w:val="004B5F91"/>
    <w:rsid w:val="004B6099"/>
    <w:rsid w:val="004B734B"/>
    <w:rsid w:val="004C20CD"/>
    <w:rsid w:val="004C4DD8"/>
    <w:rsid w:val="004C57C5"/>
    <w:rsid w:val="004C58C7"/>
    <w:rsid w:val="004C6EE6"/>
    <w:rsid w:val="004C7B03"/>
    <w:rsid w:val="004D0A28"/>
    <w:rsid w:val="004D0DC3"/>
    <w:rsid w:val="004D38D4"/>
    <w:rsid w:val="004D39A7"/>
    <w:rsid w:val="004D494D"/>
    <w:rsid w:val="004D7148"/>
    <w:rsid w:val="004E1766"/>
    <w:rsid w:val="004E6465"/>
    <w:rsid w:val="004F12B9"/>
    <w:rsid w:val="004F3199"/>
    <w:rsid w:val="004F7585"/>
    <w:rsid w:val="004F78EC"/>
    <w:rsid w:val="004F7E0C"/>
    <w:rsid w:val="00500963"/>
    <w:rsid w:val="00500FE4"/>
    <w:rsid w:val="005024E9"/>
    <w:rsid w:val="0050348D"/>
    <w:rsid w:val="00503F9D"/>
    <w:rsid w:val="005059BC"/>
    <w:rsid w:val="00506BCE"/>
    <w:rsid w:val="00507D4B"/>
    <w:rsid w:val="00510E5E"/>
    <w:rsid w:val="0051106F"/>
    <w:rsid w:val="00511E17"/>
    <w:rsid w:val="0051396E"/>
    <w:rsid w:val="00517E2A"/>
    <w:rsid w:val="00522E10"/>
    <w:rsid w:val="00524B9D"/>
    <w:rsid w:val="005258E5"/>
    <w:rsid w:val="0052607A"/>
    <w:rsid w:val="00526ED0"/>
    <w:rsid w:val="005272A4"/>
    <w:rsid w:val="00530233"/>
    <w:rsid w:val="00531914"/>
    <w:rsid w:val="00531C61"/>
    <w:rsid w:val="00534B2A"/>
    <w:rsid w:val="00534E77"/>
    <w:rsid w:val="00535B81"/>
    <w:rsid w:val="005364E5"/>
    <w:rsid w:val="005374FE"/>
    <w:rsid w:val="0054068D"/>
    <w:rsid w:val="00541875"/>
    <w:rsid w:val="00541ED7"/>
    <w:rsid w:val="005463AB"/>
    <w:rsid w:val="00547ECF"/>
    <w:rsid w:val="005505A5"/>
    <w:rsid w:val="005540C2"/>
    <w:rsid w:val="0055654E"/>
    <w:rsid w:val="00560DA8"/>
    <w:rsid w:val="00560EE5"/>
    <w:rsid w:val="00560FF4"/>
    <w:rsid w:val="00561B5B"/>
    <w:rsid w:val="00561E63"/>
    <w:rsid w:val="00565730"/>
    <w:rsid w:val="00565F77"/>
    <w:rsid w:val="00566B41"/>
    <w:rsid w:val="005679EA"/>
    <w:rsid w:val="00571203"/>
    <w:rsid w:val="005727A6"/>
    <w:rsid w:val="00573654"/>
    <w:rsid w:val="00573A2E"/>
    <w:rsid w:val="00573BB1"/>
    <w:rsid w:val="00573F74"/>
    <w:rsid w:val="00574129"/>
    <w:rsid w:val="0057412D"/>
    <w:rsid w:val="0057576E"/>
    <w:rsid w:val="00576852"/>
    <w:rsid w:val="00576DD7"/>
    <w:rsid w:val="00577786"/>
    <w:rsid w:val="005814AD"/>
    <w:rsid w:val="0058233E"/>
    <w:rsid w:val="00582BB8"/>
    <w:rsid w:val="00582E7A"/>
    <w:rsid w:val="00582F36"/>
    <w:rsid w:val="00584B98"/>
    <w:rsid w:val="0058560D"/>
    <w:rsid w:val="0058619C"/>
    <w:rsid w:val="00586727"/>
    <w:rsid w:val="005904BA"/>
    <w:rsid w:val="0059063F"/>
    <w:rsid w:val="0059117B"/>
    <w:rsid w:val="005938B8"/>
    <w:rsid w:val="00593A9E"/>
    <w:rsid w:val="005A0565"/>
    <w:rsid w:val="005A11F1"/>
    <w:rsid w:val="005A3395"/>
    <w:rsid w:val="005A4C07"/>
    <w:rsid w:val="005B17F4"/>
    <w:rsid w:val="005B3A17"/>
    <w:rsid w:val="005C1149"/>
    <w:rsid w:val="005C12BC"/>
    <w:rsid w:val="005C25E5"/>
    <w:rsid w:val="005C2643"/>
    <w:rsid w:val="005C2A72"/>
    <w:rsid w:val="005C40B7"/>
    <w:rsid w:val="005C4FB0"/>
    <w:rsid w:val="005C7EF7"/>
    <w:rsid w:val="005D0A9A"/>
    <w:rsid w:val="005D0FC2"/>
    <w:rsid w:val="005D40B4"/>
    <w:rsid w:val="005D57D6"/>
    <w:rsid w:val="005D594E"/>
    <w:rsid w:val="005D5B10"/>
    <w:rsid w:val="005D76C5"/>
    <w:rsid w:val="005E11F8"/>
    <w:rsid w:val="005E1EEF"/>
    <w:rsid w:val="005E26A5"/>
    <w:rsid w:val="005E3BFB"/>
    <w:rsid w:val="005E40CF"/>
    <w:rsid w:val="005E461E"/>
    <w:rsid w:val="005E545E"/>
    <w:rsid w:val="005E62F9"/>
    <w:rsid w:val="005E68E0"/>
    <w:rsid w:val="005E7D08"/>
    <w:rsid w:val="005F0B82"/>
    <w:rsid w:val="005F0C44"/>
    <w:rsid w:val="005F11C9"/>
    <w:rsid w:val="005F1847"/>
    <w:rsid w:val="005F1C05"/>
    <w:rsid w:val="005F3533"/>
    <w:rsid w:val="005F4E7B"/>
    <w:rsid w:val="006007CD"/>
    <w:rsid w:val="00601238"/>
    <w:rsid w:val="0060228A"/>
    <w:rsid w:val="00602E3D"/>
    <w:rsid w:val="00603C8C"/>
    <w:rsid w:val="00604140"/>
    <w:rsid w:val="0060452D"/>
    <w:rsid w:val="00604EAA"/>
    <w:rsid w:val="006064C0"/>
    <w:rsid w:val="00606662"/>
    <w:rsid w:val="00611461"/>
    <w:rsid w:val="006114AD"/>
    <w:rsid w:val="00611641"/>
    <w:rsid w:val="00611FAD"/>
    <w:rsid w:val="00612A16"/>
    <w:rsid w:val="0061381A"/>
    <w:rsid w:val="00613C6D"/>
    <w:rsid w:val="00614884"/>
    <w:rsid w:val="00614DDC"/>
    <w:rsid w:val="006164E6"/>
    <w:rsid w:val="006201CD"/>
    <w:rsid w:val="00621CD7"/>
    <w:rsid w:val="006222C2"/>
    <w:rsid w:val="00622C0D"/>
    <w:rsid w:val="00623107"/>
    <w:rsid w:val="006261C7"/>
    <w:rsid w:val="00626572"/>
    <w:rsid w:val="006275B0"/>
    <w:rsid w:val="00627BBC"/>
    <w:rsid w:val="006313B9"/>
    <w:rsid w:val="00632835"/>
    <w:rsid w:val="006348DA"/>
    <w:rsid w:val="0063616B"/>
    <w:rsid w:val="006374C4"/>
    <w:rsid w:val="0063796D"/>
    <w:rsid w:val="00641067"/>
    <w:rsid w:val="006418B8"/>
    <w:rsid w:val="00641D20"/>
    <w:rsid w:val="0064483D"/>
    <w:rsid w:val="006448CE"/>
    <w:rsid w:val="00644BE1"/>
    <w:rsid w:val="00645BD0"/>
    <w:rsid w:val="00645DB5"/>
    <w:rsid w:val="006468F3"/>
    <w:rsid w:val="00646FDA"/>
    <w:rsid w:val="00651A97"/>
    <w:rsid w:val="00651E11"/>
    <w:rsid w:val="006522D9"/>
    <w:rsid w:val="00652DCA"/>
    <w:rsid w:val="00653750"/>
    <w:rsid w:val="00653783"/>
    <w:rsid w:val="0065398B"/>
    <w:rsid w:val="00653A86"/>
    <w:rsid w:val="00654848"/>
    <w:rsid w:val="00654B10"/>
    <w:rsid w:val="00654BD1"/>
    <w:rsid w:val="0065643F"/>
    <w:rsid w:val="00656A89"/>
    <w:rsid w:val="006603A8"/>
    <w:rsid w:val="00661142"/>
    <w:rsid w:val="00661FAA"/>
    <w:rsid w:val="00663231"/>
    <w:rsid w:val="006635D1"/>
    <w:rsid w:val="0066526D"/>
    <w:rsid w:val="006653CC"/>
    <w:rsid w:val="006656BE"/>
    <w:rsid w:val="006659EE"/>
    <w:rsid w:val="006660B3"/>
    <w:rsid w:val="00666FE5"/>
    <w:rsid w:val="00666FFF"/>
    <w:rsid w:val="00670777"/>
    <w:rsid w:val="00670AD5"/>
    <w:rsid w:val="00670F0D"/>
    <w:rsid w:val="00671494"/>
    <w:rsid w:val="006720A7"/>
    <w:rsid w:val="00674108"/>
    <w:rsid w:val="00675569"/>
    <w:rsid w:val="00676B4E"/>
    <w:rsid w:val="00676CC1"/>
    <w:rsid w:val="006778F6"/>
    <w:rsid w:val="00680679"/>
    <w:rsid w:val="006855A2"/>
    <w:rsid w:val="006857EC"/>
    <w:rsid w:val="006863D9"/>
    <w:rsid w:val="00687344"/>
    <w:rsid w:val="00693633"/>
    <w:rsid w:val="00693DFB"/>
    <w:rsid w:val="00694533"/>
    <w:rsid w:val="006946F6"/>
    <w:rsid w:val="006968B5"/>
    <w:rsid w:val="00697890"/>
    <w:rsid w:val="006B0708"/>
    <w:rsid w:val="006B20C4"/>
    <w:rsid w:val="006B25FA"/>
    <w:rsid w:val="006B291F"/>
    <w:rsid w:val="006B302D"/>
    <w:rsid w:val="006B5075"/>
    <w:rsid w:val="006B660D"/>
    <w:rsid w:val="006B7AAB"/>
    <w:rsid w:val="006C4B91"/>
    <w:rsid w:val="006C4CD8"/>
    <w:rsid w:val="006C53F6"/>
    <w:rsid w:val="006C5D9C"/>
    <w:rsid w:val="006C6D0F"/>
    <w:rsid w:val="006C737C"/>
    <w:rsid w:val="006C77D5"/>
    <w:rsid w:val="006C7DDB"/>
    <w:rsid w:val="006D059B"/>
    <w:rsid w:val="006D14EC"/>
    <w:rsid w:val="006D2610"/>
    <w:rsid w:val="006D2847"/>
    <w:rsid w:val="006D4EE3"/>
    <w:rsid w:val="006D5A08"/>
    <w:rsid w:val="006D6FAD"/>
    <w:rsid w:val="006D6FD4"/>
    <w:rsid w:val="006E08F1"/>
    <w:rsid w:val="006E0D24"/>
    <w:rsid w:val="006E1038"/>
    <w:rsid w:val="006E4197"/>
    <w:rsid w:val="006E4365"/>
    <w:rsid w:val="006E6A4E"/>
    <w:rsid w:val="006F27F8"/>
    <w:rsid w:val="006F36E1"/>
    <w:rsid w:val="006F4543"/>
    <w:rsid w:val="006F57F4"/>
    <w:rsid w:val="006F5B04"/>
    <w:rsid w:val="006F65EF"/>
    <w:rsid w:val="006F695D"/>
    <w:rsid w:val="006F78E2"/>
    <w:rsid w:val="00700332"/>
    <w:rsid w:val="00700779"/>
    <w:rsid w:val="00701847"/>
    <w:rsid w:val="00702AE1"/>
    <w:rsid w:val="00702D20"/>
    <w:rsid w:val="00703279"/>
    <w:rsid w:val="007044A1"/>
    <w:rsid w:val="00705268"/>
    <w:rsid w:val="00707138"/>
    <w:rsid w:val="007076A3"/>
    <w:rsid w:val="0071137D"/>
    <w:rsid w:val="007156C1"/>
    <w:rsid w:val="007164EF"/>
    <w:rsid w:val="007167E8"/>
    <w:rsid w:val="00716BBF"/>
    <w:rsid w:val="00716FC4"/>
    <w:rsid w:val="007177F2"/>
    <w:rsid w:val="00720042"/>
    <w:rsid w:val="00723FE6"/>
    <w:rsid w:val="007252D8"/>
    <w:rsid w:val="00725753"/>
    <w:rsid w:val="00725B4B"/>
    <w:rsid w:val="00725D7C"/>
    <w:rsid w:val="00727AE0"/>
    <w:rsid w:val="00727DDD"/>
    <w:rsid w:val="00727EEB"/>
    <w:rsid w:val="00730B89"/>
    <w:rsid w:val="00730FB5"/>
    <w:rsid w:val="00731623"/>
    <w:rsid w:val="00731C2A"/>
    <w:rsid w:val="0073271D"/>
    <w:rsid w:val="0073293E"/>
    <w:rsid w:val="00733AAE"/>
    <w:rsid w:val="00734E75"/>
    <w:rsid w:val="00735B52"/>
    <w:rsid w:val="0074015A"/>
    <w:rsid w:val="007405E2"/>
    <w:rsid w:val="00742AC3"/>
    <w:rsid w:val="00743537"/>
    <w:rsid w:val="007437A0"/>
    <w:rsid w:val="00743A87"/>
    <w:rsid w:val="007449E0"/>
    <w:rsid w:val="007455C7"/>
    <w:rsid w:val="00745830"/>
    <w:rsid w:val="00746146"/>
    <w:rsid w:val="00747ACF"/>
    <w:rsid w:val="00747B32"/>
    <w:rsid w:val="00747F98"/>
    <w:rsid w:val="00753042"/>
    <w:rsid w:val="00754F52"/>
    <w:rsid w:val="00755AA9"/>
    <w:rsid w:val="00756FCF"/>
    <w:rsid w:val="00760408"/>
    <w:rsid w:val="0076064F"/>
    <w:rsid w:val="00760C79"/>
    <w:rsid w:val="0076101B"/>
    <w:rsid w:val="00761751"/>
    <w:rsid w:val="00761E69"/>
    <w:rsid w:val="007654E2"/>
    <w:rsid w:val="00766AAF"/>
    <w:rsid w:val="00766E01"/>
    <w:rsid w:val="00767574"/>
    <w:rsid w:val="007702AF"/>
    <w:rsid w:val="00773910"/>
    <w:rsid w:val="0077482F"/>
    <w:rsid w:val="0077492B"/>
    <w:rsid w:val="00774D1F"/>
    <w:rsid w:val="00786245"/>
    <w:rsid w:val="007865FA"/>
    <w:rsid w:val="00786A98"/>
    <w:rsid w:val="007909BA"/>
    <w:rsid w:val="00790BB8"/>
    <w:rsid w:val="0079127E"/>
    <w:rsid w:val="007933AD"/>
    <w:rsid w:val="007952A0"/>
    <w:rsid w:val="0079633E"/>
    <w:rsid w:val="00796B40"/>
    <w:rsid w:val="00796C10"/>
    <w:rsid w:val="007977CC"/>
    <w:rsid w:val="007A072A"/>
    <w:rsid w:val="007A0C7A"/>
    <w:rsid w:val="007A1A4C"/>
    <w:rsid w:val="007A246A"/>
    <w:rsid w:val="007A295F"/>
    <w:rsid w:val="007A3B15"/>
    <w:rsid w:val="007A4853"/>
    <w:rsid w:val="007A5C7C"/>
    <w:rsid w:val="007A6339"/>
    <w:rsid w:val="007A6C0B"/>
    <w:rsid w:val="007A6C87"/>
    <w:rsid w:val="007B1C2C"/>
    <w:rsid w:val="007B2311"/>
    <w:rsid w:val="007B3FC2"/>
    <w:rsid w:val="007B4D2E"/>
    <w:rsid w:val="007B4E70"/>
    <w:rsid w:val="007B52C0"/>
    <w:rsid w:val="007B5A93"/>
    <w:rsid w:val="007B7640"/>
    <w:rsid w:val="007C1178"/>
    <w:rsid w:val="007C1414"/>
    <w:rsid w:val="007C2C18"/>
    <w:rsid w:val="007C3093"/>
    <w:rsid w:val="007C3399"/>
    <w:rsid w:val="007C579D"/>
    <w:rsid w:val="007C65B2"/>
    <w:rsid w:val="007C752E"/>
    <w:rsid w:val="007C790E"/>
    <w:rsid w:val="007D6AEF"/>
    <w:rsid w:val="007D7363"/>
    <w:rsid w:val="007D7FB2"/>
    <w:rsid w:val="007E1951"/>
    <w:rsid w:val="007E214C"/>
    <w:rsid w:val="007E22B0"/>
    <w:rsid w:val="007E2576"/>
    <w:rsid w:val="007E305F"/>
    <w:rsid w:val="007E31A6"/>
    <w:rsid w:val="007E54DA"/>
    <w:rsid w:val="007E5798"/>
    <w:rsid w:val="007E6113"/>
    <w:rsid w:val="007E6557"/>
    <w:rsid w:val="007E6BDE"/>
    <w:rsid w:val="007E6F9F"/>
    <w:rsid w:val="007E6FBC"/>
    <w:rsid w:val="007F0FA5"/>
    <w:rsid w:val="007F1265"/>
    <w:rsid w:val="007F17A1"/>
    <w:rsid w:val="007F1D3F"/>
    <w:rsid w:val="007F3634"/>
    <w:rsid w:val="007F39FD"/>
    <w:rsid w:val="007F480D"/>
    <w:rsid w:val="00801B84"/>
    <w:rsid w:val="00801FD7"/>
    <w:rsid w:val="00802416"/>
    <w:rsid w:val="0080320B"/>
    <w:rsid w:val="00803718"/>
    <w:rsid w:val="00804E81"/>
    <w:rsid w:val="00804F3F"/>
    <w:rsid w:val="008070E7"/>
    <w:rsid w:val="00807AE0"/>
    <w:rsid w:val="00811F74"/>
    <w:rsid w:val="00813DE1"/>
    <w:rsid w:val="00814230"/>
    <w:rsid w:val="00815794"/>
    <w:rsid w:val="00820CC0"/>
    <w:rsid w:val="00820DEC"/>
    <w:rsid w:val="00821319"/>
    <w:rsid w:val="0082311C"/>
    <w:rsid w:val="008263DD"/>
    <w:rsid w:val="0082781D"/>
    <w:rsid w:val="0083114C"/>
    <w:rsid w:val="0083153B"/>
    <w:rsid w:val="00831FE8"/>
    <w:rsid w:val="00832320"/>
    <w:rsid w:val="00833696"/>
    <w:rsid w:val="00834E61"/>
    <w:rsid w:val="00835FBD"/>
    <w:rsid w:val="0084103E"/>
    <w:rsid w:val="00845A06"/>
    <w:rsid w:val="00851E50"/>
    <w:rsid w:val="00852555"/>
    <w:rsid w:val="00852DC7"/>
    <w:rsid w:val="00852ED8"/>
    <w:rsid w:val="00853A30"/>
    <w:rsid w:val="00854470"/>
    <w:rsid w:val="00855F1B"/>
    <w:rsid w:val="008570DB"/>
    <w:rsid w:val="0086207D"/>
    <w:rsid w:val="0086326B"/>
    <w:rsid w:val="00865392"/>
    <w:rsid w:val="00865A06"/>
    <w:rsid w:val="00867E53"/>
    <w:rsid w:val="00874998"/>
    <w:rsid w:val="008752AE"/>
    <w:rsid w:val="0087597B"/>
    <w:rsid w:val="00877052"/>
    <w:rsid w:val="00877860"/>
    <w:rsid w:val="008779E6"/>
    <w:rsid w:val="00881411"/>
    <w:rsid w:val="00886610"/>
    <w:rsid w:val="00886746"/>
    <w:rsid w:val="00890ABC"/>
    <w:rsid w:val="00890C61"/>
    <w:rsid w:val="00891875"/>
    <w:rsid w:val="008927D1"/>
    <w:rsid w:val="00892951"/>
    <w:rsid w:val="008963A5"/>
    <w:rsid w:val="008977EB"/>
    <w:rsid w:val="008A086B"/>
    <w:rsid w:val="008A0887"/>
    <w:rsid w:val="008A1A3C"/>
    <w:rsid w:val="008A6DCB"/>
    <w:rsid w:val="008A764E"/>
    <w:rsid w:val="008B01FF"/>
    <w:rsid w:val="008B13D3"/>
    <w:rsid w:val="008B2325"/>
    <w:rsid w:val="008B2C9F"/>
    <w:rsid w:val="008B3974"/>
    <w:rsid w:val="008B5D23"/>
    <w:rsid w:val="008B61DE"/>
    <w:rsid w:val="008B7549"/>
    <w:rsid w:val="008B7ABE"/>
    <w:rsid w:val="008C3AF6"/>
    <w:rsid w:val="008C3D6D"/>
    <w:rsid w:val="008C4200"/>
    <w:rsid w:val="008C6AC9"/>
    <w:rsid w:val="008C6FBA"/>
    <w:rsid w:val="008D2411"/>
    <w:rsid w:val="008D320F"/>
    <w:rsid w:val="008D3B17"/>
    <w:rsid w:val="008D4085"/>
    <w:rsid w:val="008D4C28"/>
    <w:rsid w:val="008D6B6B"/>
    <w:rsid w:val="008D6FD6"/>
    <w:rsid w:val="008E1790"/>
    <w:rsid w:val="008E1BB7"/>
    <w:rsid w:val="008E2C21"/>
    <w:rsid w:val="008E34EB"/>
    <w:rsid w:val="008E4291"/>
    <w:rsid w:val="008E46E8"/>
    <w:rsid w:val="008E6783"/>
    <w:rsid w:val="008E690A"/>
    <w:rsid w:val="008E782B"/>
    <w:rsid w:val="008F12EB"/>
    <w:rsid w:val="008F4A62"/>
    <w:rsid w:val="008F6CC3"/>
    <w:rsid w:val="00900113"/>
    <w:rsid w:val="00900D72"/>
    <w:rsid w:val="00900FF3"/>
    <w:rsid w:val="009019AE"/>
    <w:rsid w:val="00901FF3"/>
    <w:rsid w:val="00903FCA"/>
    <w:rsid w:val="0090406D"/>
    <w:rsid w:val="00905CB0"/>
    <w:rsid w:val="00906D8D"/>
    <w:rsid w:val="0090703F"/>
    <w:rsid w:val="00907C79"/>
    <w:rsid w:val="009100E5"/>
    <w:rsid w:val="00912A13"/>
    <w:rsid w:val="009134DD"/>
    <w:rsid w:val="009146A9"/>
    <w:rsid w:val="009148E3"/>
    <w:rsid w:val="00915006"/>
    <w:rsid w:val="009155A7"/>
    <w:rsid w:val="00916A79"/>
    <w:rsid w:val="00916D8B"/>
    <w:rsid w:val="00916FE8"/>
    <w:rsid w:val="00921A2D"/>
    <w:rsid w:val="00922F57"/>
    <w:rsid w:val="00923F5B"/>
    <w:rsid w:val="009256AE"/>
    <w:rsid w:val="0092593A"/>
    <w:rsid w:val="009272E6"/>
    <w:rsid w:val="00927CC2"/>
    <w:rsid w:val="009314CF"/>
    <w:rsid w:val="0093273F"/>
    <w:rsid w:val="0093332D"/>
    <w:rsid w:val="00933766"/>
    <w:rsid w:val="00933851"/>
    <w:rsid w:val="0093719B"/>
    <w:rsid w:val="00940595"/>
    <w:rsid w:val="0094332A"/>
    <w:rsid w:val="0094405A"/>
    <w:rsid w:val="00944239"/>
    <w:rsid w:val="00947120"/>
    <w:rsid w:val="00947818"/>
    <w:rsid w:val="0095047E"/>
    <w:rsid w:val="00951F89"/>
    <w:rsid w:val="00953B23"/>
    <w:rsid w:val="00953B7F"/>
    <w:rsid w:val="00955454"/>
    <w:rsid w:val="009554C5"/>
    <w:rsid w:val="009556F8"/>
    <w:rsid w:val="0095702D"/>
    <w:rsid w:val="0096123E"/>
    <w:rsid w:val="009620D0"/>
    <w:rsid w:val="009625E9"/>
    <w:rsid w:val="00963071"/>
    <w:rsid w:val="0096307F"/>
    <w:rsid w:val="009633E6"/>
    <w:rsid w:val="00964DE3"/>
    <w:rsid w:val="00965A81"/>
    <w:rsid w:val="00965D03"/>
    <w:rsid w:val="00967902"/>
    <w:rsid w:val="0096796D"/>
    <w:rsid w:val="009718CE"/>
    <w:rsid w:val="009745A8"/>
    <w:rsid w:val="00974DA1"/>
    <w:rsid w:val="00975A3B"/>
    <w:rsid w:val="00976027"/>
    <w:rsid w:val="009761F8"/>
    <w:rsid w:val="00983F8B"/>
    <w:rsid w:val="00986EA6"/>
    <w:rsid w:val="00987457"/>
    <w:rsid w:val="0099093F"/>
    <w:rsid w:val="0099146D"/>
    <w:rsid w:val="00996104"/>
    <w:rsid w:val="00996C08"/>
    <w:rsid w:val="00997C2C"/>
    <w:rsid w:val="009A0781"/>
    <w:rsid w:val="009A07C0"/>
    <w:rsid w:val="009A4083"/>
    <w:rsid w:val="009A4246"/>
    <w:rsid w:val="009A4554"/>
    <w:rsid w:val="009A49BD"/>
    <w:rsid w:val="009A5150"/>
    <w:rsid w:val="009A547C"/>
    <w:rsid w:val="009B0CEB"/>
    <w:rsid w:val="009C140E"/>
    <w:rsid w:val="009C1A44"/>
    <w:rsid w:val="009C2277"/>
    <w:rsid w:val="009C24E2"/>
    <w:rsid w:val="009C2A60"/>
    <w:rsid w:val="009C3514"/>
    <w:rsid w:val="009C4456"/>
    <w:rsid w:val="009C4EC8"/>
    <w:rsid w:val="009C5E26"/>
    <w:rsid w:val="009D0559"/>
    <w:rsid w:val="009D1210"/>
    <w:rsid w:val="009D269B"/>
    <w:rsid w:val="009D2B4D"/>
    <w:rsid w:val="009D3F5D"/>
    <w:rsid w:val="009D4069"/>
    <w:rsid w:val="009D66CB"/>
    <w:rsid w:val="009D7080"/>
    <w:rsid w:val="009D74D7"/>
    <w:rsid w:val="009E1B82"/>
    <w:rsid w:val="009E2BF4"/>
    <w:rsid w:val="009E2F95"/>
    <w:rsid w:val="009E44B6"/>
    <w:rsid w:val="009E59B1"/>
    <w:rsid w:val="009E7428"/>
    <w:rsid w:val="009E789A"/>
    <w:rsid w:val="009E7EEC"/>
    <w:rsid w:val="009F0733"/>
    <w:rsid w:val="009F0BC8"/>
    <w:rsid w:val="009F1444"/>
    <w:rsid w:val="009F14AD"/>
    <w:rsid w:val="009F5FC9"/>
    <w:rsid w:val="009F7D56"/>
    <w:rsid w:val="00A0008A"/>
    <w:rsid w:val="00A00D4C"/>
    <w:rsid w:val="00A018A7"/>
    <w:rsid w:val="00A022E7"/>
    <w:rsid w:val="00A0359D"/>
    <w:rsid w:val="00A04C65"/>
    <w:rsid w:val="00A060F5"/>
    <w:rsid w:val="00A0647F"/>
    <w:rsid w:val="00A0728B"/>
    <w:rsid w:val="00A10A28"/>
    <w:rsid w:val="00A1202C"/>
    <w:rsid w:val="00A1247C"/>
    <w:rsid w:val="00A1527E"/>
    <w:rsid w:val="00A153E2"/>
    <w:rsid w:val="00A15ED7"/>
    <w:rsid w:val="00A16E4A"/>
    <w:rsid w:val="00A173C0"/>
    <w:rsid w:val="00A17A7F"/>
    <w:rsid w:val="00A22BAF"/>
    <w:rsid w:val="00A22D32"/>
    <w:rsid w:val="00A265E2"/>
    <w:rsid w:val="00A26D2F"/>
    <w:rsid w:val="00A2735B"/>
    <w:rsid w:val="00A31939"/>
    <w:rsid w:val="00A3336A"/>
    <w:rsid w:val="00A3356F"/>
    <w:rsid w:val="00A33A3C"/>
    <w:rsid w:val="00A353AE"/>
    <w:rsid w:val="00A36809"/>
    <w:rsid w:val="00A4058E"/>
    <w:rsid w:val="00A41A12"/>
    <w:rsid w:val="00A47F48"/>
    <w:rsid w:val="00A52D64"/>
    <w:rsid w:val="00A55054"/>
    <w:rsid w:val="00A55CEF"/>
    <w:rsid w:val="00A56825"/>
    <w:rsid w:val="00A569C8"/>
    <w:rsid w:val="00A5765C"/>
    <w:rsid w:val="00A60D3B"/>
    <w:rsid w:val="00A613EA"/>
    <w:rsid w:val="00A62496"/>
    <w:rsid w:val="00A62C61"/>
    <w:rsid w:val="00A64404"/>
    <w:rsid w:val="00A678DA"/>
    <w:rsid w:val="00A67906"/>
    <w:rsid w:val="00A70093"/>
    <w:rsid w:val="00A70311"/>
    <w:rsid w:val="00A708EA"/>
    <w:rsid w:val="00A709A0"/>
    <w:rsid w:val="00A71944"/>
    <w:rsid w:val="00A721C5"/>
    <w:rsid w:val="00A730EE"/>
    <w:rsid w:val="00A753B1"/>
    <w:rsid w:val="00A755B7"/>
    <w:rsid w:val="00A772B1"/>
    <w:rsid w:val="00A778A6"/>
    <w:rsid w:val="00A80864"/>
    <w:rsid w:val="00A817C3"/>
    <w:rsid w:val="00A832FE"/>
    <w:rsid w:val="00A83E0D"/>
    <w:rsid w:val="00A83E72"/>
    <w:rsid w:val="00A84692"/>
    <w:rsid w:val="00A863AD"/>
    <w:rsid w:val="00A8695C"/>
    <w:rsid w:val="00A878E5"/>
    <w:rsid w:val="00A87F5A"/>
    <w:rsid w:val="00A92BFF"/>
    <w:rsid w:val="00A9406F"/>
    <w:rsid w:val="00A94CEE"/>
    <w:rsid w:val="00AA08AD"/>
    <w:rsid w:val="00AA09D8"/>
    <w:rsid w:val="00AA1427"/>
    <w:rsid w:val="00AA30D9"/>
    <w:rsid w:val="00AA32E4"/>
    <w:rsid w:val="00AA5424"/>
    <w:rsid w:val="00AA5902"/>
    <w:rsid w:val="00AA627F"/>
    <w:rsid w:val="00AA62DB"/>
    <w:rsid w:val="00AB0336"/>
    <w:rsid w:val="00AB195B"/>
    <w:rsid w:val="00AB3FCD"/>
    <w:rsid w:val="00AB577C"/>
    <w:rsid w:val="00AB5BEC"/>
    <w:rsid w:val="00AB7FF5"/>
    <w:rsid w:val="00AC02E0"/>
    <w:rsid w:val="00AC149D"/>
    <w:rsid w:val="00AC2267"/>
    <w:rsid w:val="00AC3502"/>
    <w:rsid w:val="00AC54FA"/>
    <w:rsid w:val="00AC5AE8"/>
    <w:rsid w:val="00AC5F1D"/>
    <w:rsid w:val="00AC7262"/>
    <w:rsid w:val="00AC7291"/>
    <w:rsid w:val="00AC75E8"/>
    <w:rsid w:val="00AD0BB9"/>
    <w:rsid w:val="00AD0C4C"/>
    <w:rsid w:val="00AD0E54"/>
    <w:rsid w:val="00AD3998"/>
    <w:rsid w:val="00AD57DF"/>
    <w:rsid w:val="00AD60AF"/>
    <w:rsid w:val="00AD666B"/>
    <w:rsid w:val="00AD697D"/>
    <w:rsid w:val="00AD7A3E"/>
    <w:rsid w:val="00AE00A5"/>
    <w:rsid w:val="00AE0529"/>
    <w:rsid w:val="00AE1A6D"/>
    <w:rsid w:val="00AE39B3"/>
    <w:rsid w:val="00AE4BE6"/>
    <w:rsid w:val="00AE56BC"/>
    <w:rsid w:val="00AE6DCC"/>
    <w:rsid w:val="00AF069D"/>
    <w:rsid w:val="00AF0979"/>
    <w:rsid w:val="00AF13AD"/>
    <w:rsid w:val="00AF19AD"/>
    <w:rsid w:val="00AF2C64"/>
    <w:rsid w:val="00AF4173"/>
    <w:rsid w:val="00AF4833"/>
    <w:rsid w:val="00AF4EC9"/>
    <w:rsid w:val="00AF6133"/>
    <w:rsid w:val="00AF6A3F"/>
    <w:rsid w:val="00AF709F"/>
    <w:rsid w:val="00AF7127"/>
    <w:rsid w:val="00AF771F"/>
    <w:rsid w:val="00B0016D"/>
    <w:rsid w:val="00B006A3"/>
    <w:rsid w:val="00B00C02"/>
    <w:rsid w:val="00B02394"/>
    <w:rsid w:val="00B07D6D"/>
    <w:rsid w:val="00B110B2"/>
    <w:rsid w:val="00B11E77"/>
    <w:rsid w:val="00B12F41"/>
    <w:rsid w:val="00B13C9C"/>
    <w:rsid w:val="00B13FD3"/>
    <w:rsid w:val="00B163AD"/>
    <w:rsid w:val="00B170FA"/>
    <w:rsid w:val="00B1721D"/>
    <w:rsid w:val="00B17A20"/>
    <w:rsid w:val="00B201BA"/>
    <w:rsid w:val="00B226EF"/>
    <w:rsid w:val="00B27E01"/>
    <w:rsid w:val="00B309F4"/>
    <w:rsid w:val="00B32309"/>
    <w:rsid w:val="00B3689C"/>
    <w:rsid w:val="00B4054C"/>
    <w:rsid w:val="00B414EC"/>
    <w:rsid w:val="00B41A81"/>
    <w:rsid w:val="00B42586"/>
    <w:rsid w:val="00B42596"/>
    <w:rsid w:val="00B444B2"/>
    <w:rsid w:val="00B46AE6"/>
    <w:rsid w:val="00B4735B"/>
    <w:rsid w:val="00B47A77"/>
    <w:rsid w:val="00B5139C"/>
    <w:rsid w:val="00B531DC"/>
    <w:rsid w:val="00B552E2"/>
    <w:rsid w:val="00B553B5"/>
    <w:rsid w:val="00B56282"/>
    <w:rsid w:val="00B56CCC"/>
    <w:rsid w:val="00B57D3C"/>
    <w:rsid w:val="00B6010E"/>
    <w:rsid w:val="00B6090D"/>
    <w:rsid w:val="00B60CB3"/>
    <w:rsid w:val="00B613B8"/>
    <w:rsid w:val="00B62067"/>
    <w:rsid w:val="00B621FF"/>
    <w:rsid w:val="00B62E3E"/>
    <w:rsid w:val="00B633FC"/>
    <w:rsid w:val="00B64235"/>
    <w:rsid w:val="00B645A8"/>
    <w:rsid w:val="00B6531C"/>
    <w:rsid w:val="00B65BA8"/>
    <w:rsid w:val="00B67F4C"/>
    <w:rsid w:val="00B7081A"/>
    <w:rsid w:val="00B72D4C"/>
    <w:rsid w:val="00B74E26"/>
    <w:rsid w:val="00B75DAC"/>
    <w:rsid w:val="00B82BB3"/>
    <w:rsid w:val="00B84F08"/>
    <w:rsid w:val="00B87832"/>
    <w:rsid w:val="00B907C5"/>
    <w:rsid w:val="00B917FF"/>
    <w:rsid w:val="00B9451C"/>
    <w:rsid w:val="00B95B6E"/>
    <w:rsid w:val="00B95FAF"/>
    <w:rsid w:val="00B96312"/>
    <w:rsid w:val="00BA0430"/>
    <w:rsid w:val="00BA095E"/>
    <w:rsid w:val="00BA0AF5"/>
    <w:rsid w:val="00BA126C"/>
    <w:rsid w:val="00BA13F2"/>
    <w:rsid w:val="00BA2090"/>
    <w:rsid w:val="00BA26CD"/>
    <w:rsid w:val="00BA2B33"/>
    <w:rsid w:val="00BA30AD"/>
    <w:rsid w:val="00BA42EB"/>
    <w:rsid w:val="00BA4A4D"/>
    <w:rsid w:val="00BA51CA"/>
    <w:rsid w:val="00BA73F2"/>
    <w:rsid w:val="00BA7F69"/>
    <w:rsid w:val="00BB30F2"/>
    <w:rsid w:val="00BB3E88"/>
    <w:rsid w:val="00BB47D0"/>
    <w:rsid w:val="00BB74DA"/>
    <w:rsid w:val="00BB785D"/>
    <w:rsid w:val="00BC19FB"/>
    <w:rsid w:val="00BC46EF"/>
    <w:rsid w:val="00BC5541"/>
    <w:rsid w:val="00BD0A4F"/>
    <w:rsid w:val="00BD0DC0"/>
    <w:rsid w:val="00BD1033"/>
    <w:rsid w:val="00BD39F3"/>
    <w:rsid w:val="00BD764C"/>
    <w:rsid w:val="00BD7EA8"/>
    <w:rsid w:val="00BD7FD5"/>
    <w:rsid w:val="00BE03C4"/>
    <w:rsid w:val="00BE0778"/>
    <w:rsid w:val="00BE14A2"/>
    <w:rsid w:val="00BE1841"/>
    <w:rsid w:val="00BE2048"/>
    <w:rsid w:val="00BE4730"/>
    <w:rsid w:val="00BE5CE9"/>
    <w:rsid w:val="00BE7B27"/>
    <w:rsid w:val="00BF1AB2"/>
    <w:rsid w:val="00BF239B"/>
    <w:rsid w:val="00BF3DED"/>
    <w:rsid w:val="00BF5D04"/>
    <w:rsid w:val="00BF6280"/>
    <w:rsid w:val="00BF6390"/>
    <w:rsid w:val="00BF6E5B"/>
    <w:rsid w:val="00BF7A60"/>
    <w:rsid w:val="00C00466"/>
    <w:rsid w:val="00C01386"/>
    <w:rsid w:val="00C01570"/>
    <w:rsid w:val="00C022AA"/>
    <w:rsid w:val="00C02C19"/>
    <w:rsid w:val="00C05BFA"/>
    <w:rsid w:val="00C065D2"/>
    <w:rsid w:val="00C069DB"/>
    <w:rsid w:val="00C0744C"/>
    <w:rsid w:val="00C0781C"/>
    <w:rsid w:val="00C10400"/>
    <w:rsid w:val="00C12A57"/>
    <w:rsid w:val="00C13F63"/>
    <w:rsid w:val="00C17493"/>
    <w:rsid w:val="00C20A4A"/>
    <w:rsid w:val="00C21670"/>
    <w:rsid w:val="00C21BF2"/>
    <w:rsid w:val="00C21D9B"/>
    <w:rsid w:val="00C22A48"/>
    <w:rsid w:val="00C22AA1"/>
    <w:rsid w:val="00C22CEE"/>
    <w:rsid w:val="00C2429B"/>
    <w:rsid w:val="00C24760"/>
    <w:rsid w:val="00C2487D"/>
    <w:rsid w:val="00C24DF2"/>
    <w:rsid w:val="00C2518A"/>
    <w:rsid w:val="00C252AC"/>
    <w:rsid w:val="00C2574E"/>
    <w:rsid w:val="00C264BE"/>
    <w:rsid w:val="00C26800"/>
    <w:rsid w:val="00C278A3"/>
    <w:rsid w:val="00C30A84"/>
    <w:rsid w:val="00C31ADD"/>
    <w:rsid w:val="00C328FE"/>
    <w:rsid w:val="00C33296"/>
    <w:rsid w:val="00C33FB2"/>
    <w:rsid w:val="00C34A19"/>
    <w:rsid w:val="00C372A5"/>
    <w:rsid w:val="00C409E4"/>
    <w:rsid w:val="00C40BD7"/>
    <w:rsid w:val="00C40C24"/>
    <w:rsid w:val="00C41048"/>
    <w:rsid w:val="00C4143D"/>
    <w:rsid w:val="00C42FD7"/>
    <w:rsid w:val="00C447B6"/>
    <w:rsid w:val="00C45289"/>
    <w:rsid w:val="00C466CC"/>
    <w:rsid w:val="00C46F09"/>
    <w:rsid w:val="00C47D95"/>
    <w:rsid w:val="00C47E4D"/>
    <w:rsid w:val="00C510D7"/>
    <w:rsid w:val="00C5292C"/>
    <w:rsid w:val="00C53FE0"/>
    <w:rsid w:val="00C54C1E"/>
    <w:rsid w:val="00C55581"/>
    <w:rsid w:val="00C5593D"/>
    <w:rsid w:val="00C56457"/>
    <w:rsid w:val="00C578FF"/>
    <w:rsid w:val="00C62159"/>
    <w:rsid w:val="00C62D81"/>
    <w:rsid w:val="00C6346C"/>
    <w:rsid w:val="00C63A16"/>
    <w:rsid w:val="00C67DD9"/>
    <w:rsid w:val="00C71549"/>
    <w:rsid w:val="00C71B95"/>
    <w:rsid w:val="00C723C6"/>
    <w:rsid w:val="00C72659"/>
    <w:rsid w:val="00C72C51"/>
    <w:rsid w:val="00C73D4D"/>
    <w:rsid w:val="00C74E0A"/>
    <w:rsid w:val="00C76DAD"/>
    <w:rsid w:val="00C810D4"/>
    <w:rsid w:val="00C8173D"/>
    <w:rsid w:val="00C84123"/>
    <w:rsid w:val="00C84B66"/>
    <w:rsid w:val="00C85551"/>
    <w:rsid w:val="00C86740"/>
    <w:rsid w:val="00C87820"/>
    <w:rsid w:val="00C87F88"/>
    <w:rsid w:val="00C9115D"/>
    <w:rsid w:val="00C946A9"/>
    <w:rsid w:val="00C95687"/>
    <w:rsid w:val="00C9669B"/>
    <w:rsid w:val="00C9670D"/>
    <w:rsid w:val="00CA0736"/>
    <w:rsid w:val="00CA2BD2"/>
    <w:rsid w:val="00CA54A1"/>
    <w:rsid w:val="00CA5796"/>
    <w:rsid w:val="00CA7575"/>
    <w:rsid w:val="00CA7AFD"/>
    <w:rsid w:val="00CA7CF4"/>
    <w:rsid w:val="00CB032B"/>
    <w:rsid w:val="00CB1C88"/>
    <w:rsid w:val="00CB3307"/>
    <w:rsid w:val="00CB33FF"/>
    <w:rsid w:val="00CB3E59"/>
    <w:rsid w:val="00CB60CD"/>
    <w:rsid w:val="00CB7A4A"/>
    <w:rsid w:val="00CB7EFA"/>
    <w:rsid w:val="00CC08C6"/>
    <w:rsid w:val="00CC264D"/>
    <w:rsid w:val="00CC4054"/>
    <w:rsid w:val="00CC4813"/>
    <w:rsid w:val="00CC5ED9"/>
    <w:rsid w:val="00CC7CE9"/>
    <w:rsid w:val="00CD0498"/>
    <w:rsid w:val="00CD0879"/>
    <w:rsid w:val="00CD0E1E"/>
    <w:rsid w:val="00CD1F81"/>
    <w:rsid w:val="00CD2667"/>
    <w:rsid w:val="00CD2A91"/>
    <w:rsid w:val="00CD3968"/>
    <w:rsid w:val="00CD503A"/>
    <w:rsid w:val="00CD518A"/>
    <w:rsid w:val="00CD66D0"/>
    <w:rsid w:val="00CE10E8"/>
    <w:rsid w:val="00CE25E7"/>
    <w:rsid w:val="00CE65FC"/>
    <w:rsid w:val="00CE6EC3"/>
    <w:rsid w:val="00CE70C0"/>
    <w:rsid w:val="00CF30F7"/>
    <w:rsid w:val="00CF4B4B"/>
    <w:rsid w:val="00CF514B"/>
    <w:rsid w:val="00CF5803"/>
    <w:rsid w:val="00CF5938"/>
    <w:rsid w:val="00CF59C6"/>
    <w:rsid w:val="00CF74D9"/>
    <w:rsid w:val="00D01391"/>
    <w:rsid w:val="00D0168C"/>
    <w:rsid w:val="00D01B18"/>
    <w:rsid w:val="00D01CC3"/>
    <w:rsid w:val="00D02343"/>
    <w:rsid w:val="00D051FA"/>
    <w:rsid w:val="00D064E0"/>
    <w:rsid w:val="00D065B4"/>
    <w:rsid w:val="00D0763C"/>
    <w:rsid w:val="00D10622"/>
    <w:rsid w:val="00D10AD8"/>
    <w:rsid w:val="00D12DCC"/>
    <w:rsid w:val="00D12EC4"/>
    <w:rsid w:val="00D1459E"/>
    <w:rsid w:val="00D14916"/>
    <w:rsid w:val="00D151EC"/>
    <w:rsid w:val="00D15F30"/>
    <w:rsid w:val="00D228B7"/>
    <w:rsid w:val="00D246C6"/>
    <w:rsid w:val="00D24951"/>
    <w:rsid w:val="00D25799"/>
    <w:rsid w:val="00D25CB0"/>
    <w:rsid w:val="00D26558"/>
    <w:rsid w:val="00D2656F"/>
    <w:rsid w:val="00D30085"/>
    <w:rsid w:val="00D313CE"/>
    <w:rsid w:val="00D31898"/>
    <w:rsid w:val="00D32F72"/>
    <w:rsid w:val="00D3355B"/>
    <w:rsid w:val="00D33F96"/>
    <w:rsid w:val="00D34A83"/>
    <w:rsid w:val="00D37CAA"/>
    <w:rsid w:val="00D406E8"/>
    <w:rsid w:val="00D43C58"/>
    <w:rsid w:val="00D447EF"/>
    <w:rsid w:val="00D44B82"/>
    <w:rsid w:val="00D4665D"/>
    <w:rsid w:val="00D46676"/>
    <w:rsid w:val="00D473CA"/>
    <w:rsid w:val="00D47A3A"/>
    <w:rsid w:val="00D522F1"/>
    <w:rsid w:val="00D53A7A"/>
    <w:rsid w:val="00D54178"/>
    <w:rsid w:val="00D54188"/>
    <w:rsid w:val="00D55562"/>
    <w:rsid w:val="00D56448"/>
    <w:rsid w:val="00D60449"/>
    <w:rsid w:val="00D61DC1"/>
    <w:rsid w:val="00D62B1D"/>
    <w:rsid w:val="00D6302A"/>
    <w:rsid w:val="00D64432"/>
    <w:rsid w:val="00D653F5"/>
    <w:rsid w:val="00D6614F"/>
    <w:rsid w:val="00D6617A"/>
    <w:rsid w:val="00D66AD6"/>
    <w:rsid w:val="00D7030D"/>
    <w:rsid w:val="00D74CB7"/>
    <w:rsid w:val="00D75E03"/>
    <w:rsid w:val="00D76A31"/>
    <w:rsid w:val="00D810B9"/>
    <w:rsid w:val="00D8263B"/>
    <w:rsid w:val="00D83525"/>
    <w:rsid w:val="00D84731"/>
    <w:rsid w:val="00D85265"/>
    <w:rsid w:val="00D85C34"/>
    <w:rsid w:val="00D8613F"/>
    <w:rsid w:val="00D901B2"/>
    <w:rsid w:val="00D90498"/>
    <w:rsid w:val="00D904FC"/>
    <w:rsid w:val="00D921EB"/>
    <w:rsid w:val="00D948E1"/>
    <w:rsid w:val="00D94E3D"/>
    <w:rsid w:val="00D965A2"/>
    <w:rsid w:val="00D971C2"/>
    <w:rsid w:val="00DA063A"/>
    <w:rsid w:val="00DA1022"/>
    <w:rsid w:val="00DA14C8"/>
    <w:rsid w:val="00DA23FF"/>
    <w:rsid w:val="00DA2990"/>
    <w:rsid w:val="00DA43D5"/>
    <w:rsid w:val="00DA4B4A"/>
    <w:rsid w:val="00DA6530"/>
    <w:rsid w:val="00DA6CA8"/>
    <w:rsid w:val="00DA776E"/>
    <w:rsid w:val="00DB0721"/>
    <w:rsid w:val="00DB109B"/>
    <w:rsid w:val="00DB1C5E"/>
    <w:rsid w:val="00DB1C83"/>
    <w:rsid w:val="00DB2864"/>
    <w:rsid w:val="00DB3D66"/>
    <w:rsid w:val="00DB69C8"/>
    <w:rsid w:val="00DB6F7C"/>
    <w:rsid w:val="00DB76AC"/>
    <w:rsid w:val="00DC2BF0"/>
    <w:rsid w:val="00DC2E44"/>
    <w:rsid w:val="00DC3ABF"/>
    <w:rsid w:val="00DC5117"/>
    <w:rsid w:val="00DC6213"/>
    <w:rsid w:val="00DD120F"/>
    <w:rsid w:val="00DD1351"/>
    <w:rsid w:val="00DD23DF"/>
    <w:rsid w:val="00DD2858"/>
    <w:rsid w:val="00DD43BE"/>
    <w:rsid w:val="00DD4997"/>
    <w:rsid w:val="00DD6ED6"/>
    <w:rsid w:val="00DE16B2"/>
    <w:rsid w:val="00DE63EF"/>
    <w:rsid w:val="00DE65FA"/>
    <w:rsid w:val="00DE772E"/>
    <w:rsid w:val="00DF2333"/>
    <w:rsid w:val="00DF2447"/>
    <w:rsid w:val="00DF2D77"/>
    <w:rsid w:val="00DF4355"/>
    <w:rsid w:val="00DF56C4"/>
    <w:rsid w:val="00DF6F77"/>
    <w:rsid w:val="00DF7681"/>
    <w:rsid w:val="00E0021A"/>
    <w:rsid w:val="00E0070C"/>
    <w:rsid w:val="00E00BDD"/>
    <w:rsid w:val="00E0147B"/>
    <w:rsid w:val="00E025C0"/>
    <w:rsid w:val="00E02A23"/>
    <w:rsid w:val="00E0345E"/>
    <w:rsid w:val="00E03AF2"/>
    <w:rsid w:val="00E05536"/>
    <w:rsid w:val="00E05840"/>
    <w:rsid w:val="00E0705E"/>
    <w:rsid w:val="00E073B6"/>
    <w:rsid w:val="00E109BC"/>
    <w:rsid w:val="00E112FB"/>
    <w:rsid w:val="00E12492"/>
    <w:rsid w:val="00E130CB"/>
    <w:rsid w:val="00E1383F"/>
    <w:rsid w:val="00E14215"/>
    <w:rsid w:val="00E16841"/>
    <w:rsid w:val="00E20E65"/>
    <w:rsid w:val="00E21F85"/>
    <w:rsid w:val="00E231C0"/>
    <w:rsid w:val="00E23254"/>
    <w:rsid w:val="00E233AA"/>
    <w:rsid w:val="00E233C3"/>
    <w:rsid w:val="00E242AD"/>
    <w:rsid w:val="00E24607"/>
    <w:rsid w:val="00E25107"/>
    <w:rsid w:val="00E251FB"/>
    <w:rsid w:val="00E254E5"/>
    <w:rsid w:val="00E25A18"/>
    <w:rsid w:val="00E2605A"/>
    <w:rsid w:val="00E265B6"/>
    <w:rsid w:val="00E26CAC"/>
    <w:rsid w:val="00E30AD0"/>
    <w:rsid w:val="00E315BB"/>
    <w:rsid w:val="00E31920"/>
    <w:rsid w:val="00E32213"/>
    <w:rsid w:val="00E32818"/>
    <w:rsid w:val="00E330FA"/>
    <w:rsid w:val="00E37103"/>
    <w:rsid w:val="00E41234"/>
    <w:rsid w:val="00E421FB"/>
    <w:rsid w:val="00E4251B"/>
    <w:rsid w:val="00E42530"/>
    <w:rsid w:val="00E42876"/>
    <w:rsid w:val="00E42B2E"/>
    <w:rsid w:val="00E46286"/>
    <w:rsid w:val="00E4733C"/>
    <w:rsid w:val="00E47EE7"/>
    <w:rsid w:val="00E50109"/>
    <w:rsid w:val="00E540CF"/>
    <w:rsid w:val="00E5489E"/>
    <w:rsid w:val="00E54C4C"/>
    <w:rsid w:val="00E5559E"/>
    <w:rsid w:val="00E61076"/>
    <w:rsid w:val="00E637B7"/>
    <w:rsid w:val="00E64FAA"/>
    <w:rsid w:val="00E6687B"/>
    <w:rsid w:val="00E66F34"/>
    <w:rsid w:val="00E7023A"/>
    <w:rsid w:val="00E70D12"/>
    <w:rsid w:val="00E731A2"/>
    <w:rsid w:val="00E73522"/>
    <w:rsid w:val="00E74394"/>
    <w:rsid w:val="00E75414"/>
    <w:rsid w:val="00E759B1"/>
    <w:rsid w:val="00E7661E"/>
    <w:rsid w:val="00E76995"/>
    <w:rsid w:val="00E81F8A"/>
    <w:rsid w:val="00E847A0"/>
    <w:rsid w:val="00E85366"/>
    <w:rsid w:val="00E862E3"/>
    <w:rsid w:val="00E92367"/>
    <w:rsid w:val="00E931C0"/>
    <w:rsid w:val="00E93752"/>
    <w:rsid w:val="00E96AC9"/>
    <w:rsid w:val="00E979D1"/>
    <w:rsid w:val="00EA0823"/>
    <w:rsid w:val="00EA0DB6"/>
    <w:rsid w:val="00EA187A"/>
    <w:rsid w:val="00EA1B2A"/>
    <w:rsid w:val="00EA1B33"/>
    <w:rsid w:val="00EA2404"/>
    <w:rsid w:val="00EA56F3"/>
    <w:rsid w:val="00EA6EB0"/>
    <w:rsid w:val="00EA70BC"/>
    <w:rsid w:val="00EB11CB"/>
    <w:rsid w:val="00EB2934"/>
    <w:rsid w:val="00EB3B59"/>
    <w:rsid w:val="00EB3C2B"/>
    <w:rsid w:val="00EB3CA9"/>
    <w:rsid w:val="00EB436B"/>
    <w:rsid w:val="00EB4725"/>
    <w:rsid w:val="00EB6522"/>
    <w:rsid w:val="00EC0851"/>
    <w:rsid w:val="00EC179C"/>
    <w:rsid w:val="00EC1D64"/>
    <w:rsid w:val="00EC755F"/>
    <w:rsid w:val="00ED0FBE"/>
    <w:rsid w:val="00ED11A7"/>
    <w:rsid w:val="00ED2009"/>
    <w:rsid w:val="00EE0AD8"/>
    <w:rsid w:val="00EE0C01"/>
    <w:rsid w:val="00EE0E40"/>
    <w:rsid w:val="00EE199F"/>
    <w:rsid w:val="00EE5988"/>
    <w:rsid w:val="00EE5D15"/>
    <w:rsid w:val="00EE5F63"/>
    <w:rsid w:val="00EE6509"/>
    <w:rsid w:val="00EF2595"/>
    <w:rsid w:val="00EF3159"/>
    <w:rsid w:val="00EF40CB"/>
    <w:rsid w:val="00EF5769"/>
    <w:rsid w:val="00EF6A57"/>
    <w:rsid w:val="00EF6D90"/>
    <w:rsid w:val="00F052E4"/>
    <w:rsid w:val="00F06777"/>
    <w:rsid w:val="00F06DA7"/>
    <w:rsid w:val="00F07FE0"/>
    <w:rsid w:val="00F11052"/>
    <w:rsid w:val="00F11143"/>
    <w:rsid w:val="00F12328"/>
    <w:rsid w:val="00F17C25"/>
    <w:rsid w:val="00F2040C"/>
    <w:rsid w:val="00F2515E"/>
    <w:rsid w:val="00F30737"/>
    <w:rsid w:val="00F31B46"/>
    <w:rsid w:val="00F31CD9"/>
    <w:rsid w:val="00F33A2B"/>
    <w:rsid w:val="00F34839"/>
    <w:rsid w:val="00F34F87"/>
    <w:rsid w:val="00F35741"/>
    <w:rsid w:val="00F35A14"/>
    <w:rsid w:val="00F35CA5"/>
    <w:rsid w:val="00F362EE"/>
    <w:rsid w:val="00F37334"/>
    <w:rsid w:val="00F37B35"/>
    <w:rsid w:val="00F37BC9"/>
    <w:rsid w:val="00F438C3"/>
    <w:rsid w:val="00F44E51"/>
    <w:rsid w:val="00F4524E"/>
    <w:rsid w:val="00F50D13"/>
    <w:rsid w:val="00F514FA"/>
    <w:rsid w:val="00F55503"/>
    <w:rsid w:val="00F56B50"/>
    <w:rsid w:val="00F60563"/>
    <w:rsid w:val="00F60DF7"/>
    <w:rsid w:val="00F61182"/>
    <w:rsid w:val="00F61737"/>
    <w:rsid w:val="00F61A15"/>
    <w:rsid w:val="00F63016"/>
    <w:rsid w:val="00F6573E"/>
    <w:rsid w:val="00F669E8"/>
    <w:rsid w:val="00F702C6"/>
    <w:rsid w:val="00F70DC1"/>
    <w:rsid w:val="00F71B57"/>
    <w:rsid w:val="00F72419"/>
    <w:rsid w:val="00F72479"/>
    <w:rsid w:val="00F7319C"/>
    <w:rsid w:val="00F73FC0"/>
    <w:rsid w:val="00F7507A"/>
    <w:rsid w:val="00F75B1E"/>
    <w:rsid w:val="00F76B93"/>
    <w:rsid w:val="00F80805"/>
    <w:rsid w:val="00F90250"/>
    <w:rsid w:val="00F914B5"/>
    <w:rsid w:val="00F941D7"/>
    <w:rsid w:val="00F95DF9"/>
    <w:rsid w:val="00F97B0D"/>
    <w:rsid w:val="00F97E60"/>
    <w:rsid w:val="00FA0EE7"/>
    <w:rsid w:val="00FA23A3"/>
    <w:rsid w:val="00FA2A33"/>
    <w:rsid w:val="00FA3297"/>
    <w:rsid w:val="00FA383D"/>
    <w:rsid w:val="00FA3B55"/>
    <w:rsid w:val="00FA3E57"/>
    <w:rsid w:val="00FA6CDA"/>
    <w:rsid w:val="00FA71D9"/>
    <w:rsid w:val="00FB1178"/>
    <w:rsid w:val="00FB1EC5"/>
    <w:rsid w:val="00FB40E6"/>
    <w:rsid w:val="00FB4D1F"/>
    <w:rsid w:val="00FB5734"/>
    <w:rsid w:val="00FB7E7D"/>
    <w:rsid w:val="00FC0395"/>
    <w:rsid w:val="00FC0476"/>
    <w:rsid w:val="00FC0C61"/>
    <w:rsid w:val="00FC1C0E"/>
    <w:rsid w:val="00FC2C69"/>
    <w:rsid w:val="00FC52D9"/>
    <w:rsid w:val="00FC5ECF"/>
    <w:rsid w:val="00FD1109"/>
    <w:rsid w:val="00FD25DF"/>
    <w:rsid w:val="00FD425B"/>
    <w:rsid w:val="00FD4B47"/>
    <w:rsid w:val="00FD4F3D"/>
    <w:rsid w:val="00FD5475"/>
    <w:rsid w:val="00FD553E"/>
    <w:rsid w:val="00FD7F7C"/>
    <w:rsid w:val="00FE014A"/>
    <w:rsid w:val="00FE04F1"/>
    <w:rsid w:val="00FE25E1"/>
    <w:rsid w:val="00FE385B"/>
    <w:rsid w:val="00FE594E"/>
    <w:rsid w:val="00FE5E5B"/>
    <w:rsid w:val="00FE66B7"/>
    <w:rsid w:val="00FF1D36"/>
    <w:rsid w:val="00FF3E4D"/>
    <w:rsid w:val="00FF4246"/>
    <w:rsid w:val="00FF71A7"/>
    <w:rsid w:val="00FF7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3C005FA2"/>
  <w15:docId w15:val="{20C914B7-B7CA-4071-A338-810D8C2B1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0253F"/>
        <w:sz w:val="24"/>
        <w:szCs w:val="24"/>
        <w:lang w:val="ru-R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E759B1"/>
    <w:pPr>
      <w:suppressAutoHyphens/>
      <w:spacing w:before="120"/>
      <w:jc w:val="both"/>
    </w:pPr>
    <w:rPr>
      <w:rFonts w:ascii="Arial" w:hAnsi="Arial"/>
      <w:color w:val="1F1F1F" w:themeColor="text1" w:themeShade="80"/>
    </w:rPr>
  </w:style>
  <w:style w:type="paragraph" w:styleId="1">
    <w:name w:val="heading 1"/>
    <w:basedOn w:val="a5"/>
    <w:next w:val="2"/>
    <w:link w:val="13"/>
    <w:autoRedefine/>
    <w:uiPriority w:val="9"/>
    <w:qFormat/>
    <w:rsid w:val="00091912"/>
    <w:pPr>
      <w:keepNext/>
      <w:keepLines/>
      <w:pageBreakBefore/>
      <w:numPr>
        <w:numId w:val="7"/>
      </w:numPr>
      <w:spacing w:before="400"/>
      <w:ind w:left="0" w:firstLine="0"/>
      <w:jc w:val="left"/>
      <w:outlineLvl w:val="0"/>
    </w:pPr>
    <w:rPr>
      <w:rFonts w:eastAsiaTheme="majorEastAsia" w:cstheme="majorBidi"/>
      <w:b/>
      <w:bCs/>
      <w:caps/>
      <w:color w:val="auto"/>
      <w:sz w:val="44"/>
      <w:szCs w:val="48"/>
    </w:rPr>
  </w:style>
  <w:style w:type="paragraph" w:styleId="2">
    <w:name w:val="heading 2"/>
    <w:basedOn w:val="a5"/>
    <w:next w:val="3"/>
    <w:link w:val="21"/>
    <w:autoRedefine/>
    <w:uiPriority w:val="9"/>
    <w:qFormat/>
    <w:rsid w:val="00091912"/>
    <w:pPr>
      <w:keepNext/>
      <w:keepLines/>
      <w:numPr>
        <w:ilvl w:val="1"/>
        <w:numId w:val="8"/>
      </w:numPr>
      <w:spacing w:before="360"/>
      <w:jc w:val="left"/>
      <w:outlineLvl w:val="1"/>
    </w:pPr>
    <w:rPr>
      <w:rFonts w:eastAsiaTheme="majorEastAsia" w:cstheme="majorBidi"/>
      <w:bCs/>
      <w:caps/>
      <w:color w:val="auto"/>
      <w:sz w:val="28"/>
      <w:szCs w:val="40"/>
      <w:lang w:eastAsia="ru-RU"/>
    </w:rPr>
  </w:style>
  <w:style w:type="paragraph" w:styleId="3">
    <w:name w:val="heading 3"/>
    <w:basedOn w:val="a5"/>
    <w:next w:val="a5"/>
    <w:link w:val="31"/>
    <w:autoRedefine/>
    <w:uiPriority w:val="9"/>
    <w:qFormat/>
    <w:rsid w:val="008C6AC9"/>
    <w:pPr>
      <w:keepNext/>
      <w:keepLines/>
      <w:numPr>
        <w:ilvl w:val="2"/>
        <w:numId w:val="8"/>
      </w:numPr>
      <w:spacing w:before="320"/>
      <w:ind w:right="-1"/>
      <w:jc w:val="left"/>
      <w:outlineLvl w:val="2"/>
    </w:pPr>
    <w:rPr>
      <w:rFonts w:eastAsiaTheme="majorEastAsia" w:cstheme="majorBidi"/>
      <w:bCs/>
      <w:caps/>
      <w:color w:val="auto"/>
    </w:rPr>
  </w:style>
  <w:style w:type="paragraph" w:styleId="4">
    <w:name w:val="heading 4"/>
    <w:basedOn w:val="a5"/>
    <w:next w:val="a5"/>
    <w:link w:val="40"/>
    <w:autoRedefine/>
    <w:uiPriority w:val="9"/>
    <w:qFormat/>
    <w:rsid w:val="0086207D"/>
    <w:pPr>
      <w:keepNext/>
      <w:keepLines/>
      <w:numPr>
        <w:ilvl w:val="3"/>
        <w:numId w:val="8"/>
      </w:numPr>
      <w:tabs>
        <w:tab w:val="left" w:pos="993"/>
      </w:tabs>
      <w:spacing w:before="280"/>
      <w:ind w:left="0" w:firstLine="0"/>
      <w:jc w:val="left"/>
      <w:outlineLvl w:val="3"/>
    </w:pPr>
    <w:rPr>
      <w:rFonts w:eastAsiaTheme="majorEastAsia" w:cstheme="majorHAnsi"/>
      <w:bCs/>
      <w:iCs/>
      <w:caps/>
      <w:color w:val="auto"/>
      <w:lang w:eastAsia="ru-RU"/>
    </w:rPr>
  </w:style>
  <w:style w:type="paragraph" w:styleId="5">
    <w:name w:val="heading 5"/>
    <w:basedOn w:val="a5"/>
    <w:next w:val="a5"/>
    <w:link w:val="50"/>
    <w:autoRedefine/>
    <w:uiPriority w:val="9"/>
    <w:qFormat/>
    <w:rsid w:val="00641D20"/>
    <w:pPr>
      <w:keepNext/>
      <w:keepLines/>
      <w:numPr>
        <w:ilvl w:val="4"/>
        <w:numId w:val="8"/>
      </w:numPr>
      <w:spacing w:before="240"/>
      <w:jc w:val="left"/>
      <w:outlineLvl w:val="4"/>
    </w:pPr>
    <w:rPr>
      <w:rFonts w:eastAsiaTheme="majorEastAsia" w:cstheme="majorHAnsi"/>
      <w:bCs/>
      <w:caps/>
      <w:color w:val="auto"/>
      <w:sz w:val="28"/>
    </w:rPr>
  </w:style>
  <w:style w:type="paragraph" w:styleId="6">
    <w:name w:val="heading 6"/>
    <w:basedOn w:val="a5"/>
    <w:next w:val="a5"/>
    <w:link w:val="60"/>
    <w:uiPriority w:val="9"/>
    <w:qFormat/>
    <w:rsid w:val="00641D20"/>
    <w:pPr>
      <w:keepNext/>
      <w:keepLines/>
      <w:numPr>
        <w:ilvl w:val="5"/>
        <w:numId w:val="8"/>
      </w:numPr>
      <w:spacing w:before="200"/>
      <w:outlineLvl w:val="5"/>
    </w:pPr>
    <w:rPr>
      <w:rFonts w:eastAsiaTheme="majorEastAsia" w:cstheme="majorBidi"/>
      <w:b/>
      <w:iCs/>
      <w:color w:val="auto"/>
      <w:sz w:val="28"/>
    </w:rPr>
  </w:style>
  <w:style w:type="paragraph" w:styleId="7">
    <w:name w:val="heading 7"/>
    <w:basedOn w:val="a5"/>
    <w:next w:val="a5"/>
    <w:link w:val="70"/>
    <w:uiPriority w:val="9"/>
    <w:qFormat/>
    <w:rsid w:val="00641D20"/>
    <w:pPr>
      <w:keepNext/>
      <w:keepLines/>
      <w:numPr>
        <w:ilvl w:val="6"/>
        <w:numId w:val="8"/>
      </w:numPr>
      <w:spacing w:before="200"/>
      <w:outlineLvl w:val="6"/>
    </w:pPr>
    <w:rPr>
      <w:rFonts w:eastAsiaTheme="majorEastAsia" w:cstheme="majorBidi"/>
      <w:b/>
      <w:iCs/>
    </w:rPr>
  </w:style>
  <w:style w:type="paragraph" w:styleId="8">
    <w:name w:val="heading 8"/>
    <w:basedOn w:val="a5"/>
    <w:next w:val="a5"/>
    <w:link w:val="80"/>
    <w:uiPriority w:val="9"/>
    <w:unhideWhenUsed/>
    <w:qFormat/>
    <w:rsid w:val="00B96312"/>
    <w:pPr>
      <w:keepNext/>
      <w:keepLines/>
      <w:numPr>
        <w:ilvl w:val="7"/>
        <w:numId w:val="8"/>
      </w:numPr>
      <w:spacing w:before="200"/>
      <w:outlineLvl w:val="7"/>
    </w:pPr>
    <w:rPr>
      <w:rFonts w:eastAsiaTheme="majorEastAsia" w:cstheme="majorBidi"/>
      <w:color w:val="6F6F6F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90ABC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6F6F6F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59"/>
    <w:rsid w:val="0045789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5"/>
    <w:link w:val="ab"/>
    <w:uiPriority w:val="99"/>
    <w:semiHidden/>
    <w:unhideWhenUsed/>
    <w:rsid w:val="000E562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6"/>
    <w:link w:val="aa"/>
    <w:uiPriority w:val="99"/>
    <w:semiHidden/>
    <w:rsid w:val="000E5624"/>
    <w:rPr>
      <w:rFonts w:ascii="Tahoma" w:hAnsi="Tahoma" w:cs="Tahoma"/>
      <w:sz w:val="16"/>
      <w:szCs w:val="16"/>
    </w:rPr>
  </w:style>
  <w:style w:type="paragraph" w:styleId="ac">
    <w:name w:val="header"/>
    <w:basedOn w:val="a5"/>
    <w:link w:val="ad"/>
    <w:uiPriority w:val="99"/>
    <w:unhideWhenUsed/>
    <w:rsid w:val="00D2495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6"/>
    <w:link w:val="ac"/>
    <w:uiPriority w:val="99"/>
    <w:rsid w:val="00D24951"/>
  </w:style>
  <w:style w:type="paragraph" w:styleId="ae">
    <w:name w:val="footer"/>
    <w:basedOn w:val="a5"/>
    <w:link w:val="af"/>
    <w:uiPriority w:val="99"/>
    <w:unhideWhenUsed/>
    <w:rsid w:val="00D2495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6"/>
    <w:link w:val="ae"/>
    <w:uiPriority w:val="99"/>
    <w:rsid w:val="00D24951"/>
  </w:style>
  <w:style w:type="character" w:customStyle="1" w:styleId="13">
    <w:name w:val="Заголовок 1 Знак"/>
    <w:basedOn w:val="a6"/>
    <w:link w:val="1"/>
    <w:uiPriority w:val="9"/>
    <w:rsid w:val="00091912"/>
    <w:rPr>
      <w:rFonts w:ascii="Arial" w:eastAsiaTheme="majorEastAsia" w:hAnsi="Arial" w:cstheme="majorBidi"/>
      <w:b/>
      <w:bCs/>
      <w:caps/>
      <w:color w:val="auto"/>
      <w:sz w:val="44"/>
      <w:szCs w:val="48"/>
    </w:rPr>
  </w:style>
  <w:style w:type="character" w:customStyle="1" w:styleId="21">
    <w:name w:val="Заголовок 2 Знак"/>
    <w:basedOn w:val="a6"/>
    <w:link w:val="2"/>
    <w:uiPriority w:val="9"/>
    <w:rsid w:val="00091912"/>
    <w:rPr>
      <w:rFonts w:ascii="Arial" w:eastAsiaTheme="majorEastAsia" w:hAnsi="Arial" w:cstheme="majorBidi"/>
      <w:bCs/>
      <w:caps/>
      <w:color w:val="auto"/>
      <w:sz w:val="28"/>
      <w:szCs w:val="40"/>
      <w:lang w:eastAsia="ru-RU"/>
    </w:rPr>
  </w:style>
  <w:style w:type="paragraph" w:styleId="14">
    <w:name w:val="toc 1"/>
    <w:basedOn w:val="a5"/>
    <w:next w:val="a5"/>
    <w:link w:val="15"/>
    <w:uiPriority w:val="39"/>
    <w:unhideWhenUsed/>
    <w:qFormat/>
    <w:rsid w:val="00E330FA"/>
    <w:pPr>
      <w:tabs>
        <w:tab w:val="right" w:leader="dot" w:pos="9922"/>
      </w:tabs>
    </w:pPr>
    <w:rPr>
      <w:bCs/>
      <w:caps/>
      <w:noProof/>
      <w:color w:val="auto"/>
      <w:szCs w:val="28"/>
    </w:rPr>
  </w:style>
  <w:style w:type="paragraph" w:styleId="22">
    <w:name w:val="toc 2"/>
    <w:basedOn w:val="a5"/>
    <w:next w:val="a5"/>
    <w:autoRedefine/>
    <w:uiPriority w:val="39"/>
    <w:unhideWhenUsed/>
    <w:rsid w:val="00E330FA"/>
    <w:pPr>
      <w:tabs>
        <w:tab w:val="right" w:leader="dot" w:pos="9922"/>
      </w:tabs>
      <w:spacing w:before="0"/>
      <w:ind w:left="426"/>
      <w:contextualSpacing/>
    </w:pPr>
    <w:rPr>
      <w:noProof/>
    </w:rPr>
  </w:style>
  <w:style w:type="character" w:styleId="af0">
    <w:name w:val="Hyperlink"/>
    <w:basedOn w:val="a6"/>
    <w:uiPriority w:val="99"/>
    <w:unhideWhenUsed/>
    <w:qFormat/>
    <w:rsid w:val="0035689E"/>
    <w:rPr>
      <w:rFonts w:ascii="Arial" w:hAnsi="Arial"/>
      <w:color w:val="auto"/>
      <w:u w:val="single"/>
    </w:rPr>
  </w:style>
  <w:style w:type="character" w:styleId="af1">
    <w:name w:val="Intense Emphasis"/>
    <w:basedOn w:val="a6"/>
    <w:uiPriority w:val="21"/>
    <w:rsid w:val="00705268"/>
    <w:rPr>
      <w:rFonts w:ascii="Arial" w:hAnsi="Arial"/>
      <w:b/>
      <w:bCs/>
      <w:i w:val="0"/>
      <w:iCs/>
      <w:color w:val="10253F" w:themeColor="accent1"/>
      <w:sz w:val="24"/>
    </w:rPr>
  </w:style>
  <w:style w:type="paragraph" w:customStyle="1" w:styleId="af2">
    <w:name w:val="Примечание"/>
    <w:basedOn w:val="a5"/>
    <w:link w:val="af3"/>
    <w:autoRedefine/>
    <w:rsid w:val="00CD3968"/>
    <w:pPr>
      <w:spacing w:before="40"/>
    </w:pPr>
    <w:rPr>
      <w:b/>
      <w:caps/>
      <w:color w:val="auto"/>
    </w:rPr>
  </w:style>
  <w:style w:type="paragraph" w:customStyle="1" w:styleId="12">
    <w:name w:val="Маркированный список: 1 уровень"/>
    <w:basedOn w:val="a5"/>
    <w:link w:val="16"/>
    <w:autoRedefine/>
    <w:qFormat/>
    <w:rsid w:val="005D594E"/>
    <w:pPr>
      <w:numPr>
        <w:ilvl w:val="1"/>
        <w:numId w:val="1"/>
      </w:numPr>
      <w:spacing w:before="60"/>
      <w:contextualSpacing/>
    </w:pPr>
  </w:style>
  <w:style w:type="character" w:customStyle="1" w:styleId="af3">
    <w:name w:val="Примечание Знак"/>
    <w:basedOn w:val="13"/>
    <w:link w:val="af2"/>
    <w:rsid w:val="00CD3968"/>
    <w:rPr>
      <w:rFonts w:ascii="Arial" w:eastAsiaTheme="majorEastAsia" w:hAnsi="Arial" w:cstheme="majorBidi"/>
      <w:b w:val="0"/>
      <w:bCs w:val="0"/>
      <w:caps/>
      <w:color w:val="auto"/>
      <w:sz w:val="44"/>
      <w:szCs w:val="48"/>
    </w:rPr>
  </w:style>
  <w:style w:type="paragraph" w:customStyle="1" w:styleId="af4">
    <w:name w:val="Заголовок таблицы"/>
    <w:basedOn w:val="a5"/>
    <w:next w:val="a5"/>
    <w:link w:val="af5"/>
    <w:autoRedefine/>
    <w:rsid w:val="00403872"/>
    <w:pPr>
      <w:spacing w:before="0"/>
      <w:contextualSpacing/>
      <w:jc w:val="left"/>
    </w:pPr>
    <w:rPr>
      <w:color w:val="auto"/>
    </w:rPr>
  </w:style>
  <w:style w:type="character" w:customStyle="1" w:styleId="16">
    <w:name w:val="Маркированный список: 1 уровень Знак"/>
    <w:basedOn w:val="a6"/>
    <w:link w:val="12"/>
    <w:rsid w:val="005D594E"/>
    <w:rPr>
      <w:rFonts w:ascii="Arial" w:hAnsi="Arial"/>
      <w:color w:val="1F1F1F" w:themeColor="text1" w:themeShade="80"/>
    </w:rPr>
  </w:style>
  <w:style w:type="character" w:customStyle="1" w:styleId="af5">
    <w:name w:val="Заголовок таблицы Знак"/>
    <w:basedOn w:val="13"/>
    <w:link w:val="af4"/>
    <w:rsid w:val="004A0D21"/>
    <w:rPr>
      <w:rFonts w:ascii="Arial" w:eastAsiaTheme="majorEastAsia" w:hAnsi="Arial" w:cstheme="majorBidi"/>
      <w:b/>
      <w:bCs w:val="0"/>
      <w:caps w:val="0"/>
      <w:color w:val="auto"/>
      <w:sz w:val="44"/>
      <w:szCs w:val="48"/>
    </w:rPr>
  </w:style>
  <w:style w:type="character" w:customStyle="1" w:styleId="15">
    <w:name w:val="Оглавление 1 Знак"/>
    <w:basedOn w:val="13"/>
    <w:link w:val="14"/>
    <w:uiPriority w:val="39"/>
    <w:rsid w:val="00E330FA"/>
    <w:rPr>
      <w:rFonts w:ascii="Arial" w:eastAsiaTheme="majorEastAsia" w:hAnsi="Arial" w:cstheme="majorBidi"/>
      <w:b/>
      <w:bCs/>
      <w:caps/>
      <w:noProof/>
      <w:color w:val="auto"/>
      <w:sz w:val="44"/>
      <w:szCs w:val="28"/>
    </w:rPr>
  </w:style>
  <w:style w:type="character" w:customStyle="1" w:styleId="31">
    <w:name w:val="Заголовок 3 Знак"/>
    <w:basedOn w:val="a6"/>
    <w:link w:val="3"/>
    <w:uiPriority w:val="9"/>
    <w:rsid w:val="008C6AC9"/>
    <w:rPr>
      <w:rFonts w:ascii="Arial" w:eastAsiaTheme="majorEastAsia" w:hAnsi="Arial" w:cstheme="majorBidi"/>
      <w:bCs/>
      <w:caps/>
      <w:color w:val="auto"/>
    </w:rPr>
  </w:style>
  <w:style w:type="paragraph" w:styleId="32">
    <w:name w:val="toc 3"/>
    <w:basedOn w:val="a5"/>
    <w:next w:val="a5"/>
    <w:autoRedefine/>
    <w:uiPriority w:val="39"/>
    <w:unhideWhenUsed/>
    <w:rsid w:val="00BA0AF5"/>
    <w:pPr>
      <w:tabs>
        <w:tab w:val="right" w:leader="dot" w:pos="9922"/>
      </w:tabs>
      <w:spacing w:before="0"/>
      <w:ind w:left="851"/>
      <w:contextualSpacing/>
    </w:pPr>
    <w:rPr>
      <w:noProof/>
      <w:spacing w:val="-6"/>
    </w:rPr>
  </w:style>
  <w:style w:type="paragraph" w:customStyle="1" w:styleId="af6">
    <w:name w:val="Название таблицы"/>
    <w:basedOn w:val="a5"/>
    <w:next w:val="a5"/>
    <w:link w:val="af7"/>
    <w:autoRedefine/>
    <w:qFormat/>
    <w:rsid w:val="00E759B1"/>
    <w:pPr>
      <w:spacing w:before="240"/>
    </w:pPr>
    <w:rPr>
      <w:rFonts w:cstheme="majorHAnsi"/>
      <w:color w:val="auto"/>
      <w:sz w:val="18"/>
    </w:rPr>
  </w:style>
  <w:style w:type="character" w:customStyle="1" w:styleId="af7">
    <w:name w:val="Название таблицы Знак"/>
    <w:basedOn w:val="a6"/>
    <w:link w:val="af6"/>
    <w:rsid w:val="00E759B1"/>
    <w:rPr>
      <w:rFonts w:ascii="Arial" w:hAnsi="Arial" w:cstheme="majorHAnsi"/>
      <w:color w:val="auto"/>
      <w:sz w:val="18"/>
    </w:rPr>
  </w:style>
  <w:style w:type="paragraph" w:customStyle="1" w:styleId="20">
    <w:name w:val="Маркированный список: 2 уровень"/>
    <w:basedOn w:val="12"/>
    <w:link w:val="23"/>
    <w:autoRedefine/>
    <w:qFormat/>
    <w:rsid w:val="001071FB"/>
    <w:pPr>
      <w:numPr>
        <w:ilvl w:val="0"/>
        <w:numId w:val="2"/>
      </w:numPr>
      <w:ind w:left="1248" w:hanging="227"/>
    </w:pPr>
  </w:style>
  <w:style w:type="character" w:customStyle="1" w:styleId="23">
    <w:name w:val="Маркированный список: 2 уровень Знак"/>
    <w:basedOn w:val="16"/>
    <w:link w:val="20"/>
    <w:rsid w:val="001071FB"/>
    <w:rPr>
      <w:rFonts w:ascii="Arial" w:hAnsi="Arial"/>
      <w:color w:val="1F1F1F" w:themeColor="text1" w:themeShade="80"/>
    </w:rPr>
  </w:style>
  <w:style w:type="paragraph" w:customStyle="1" w:styleId="af8">
    <w:name w:val="Название рисунка"/>
    <w:basedOn w:val="af6"/>
    <w:next w:val="a5"/>
    <w:link w:val="af9"/>
    <w:autoRedefine/>
    <w:qFormat/>
    <w:rsid w:val="00C5593D"/>
    <w:pPr>
      <w:spacing w:before="120" w:line="360" w:lineRule="auto"/>
      <w:jc w:val="center"/>
    </w:pPr>
  </w:style>
  <w:style w:type="character" w:customStyle="1" w:styleId="40">
    <w:name w:val="Заголовок 4 Знак"/>
    <w:basedOn w:val="a6"/>
    <w:link w:val="4"/>
    <w:uiPriority w:val="9"/>
    <w:rsid w:val="0086207D"/>
    <w:rPr>
      <w:rFonts w:ascii="Arial" w:eastAsiaTheme="majorEastAsia" w:hAnsi="Arial" w:cstheme="majorHAnsi"/>
      <w:bCs/>
      <w:iCs/>
      <w:caps/>
      <w:color w:val="auto"/>
      <w:lang w:eastAsia="ru-RU"/>
    </w:rPr>
  </w:style>
  <w:style w:type="character" w:customStyle="1" w:styleId="af9">
    <w:name w:val="Название рисунка Знак"/>
    <w:basedOn w:val="af7"/>
    <w:link w:val="af8"/>
    <w:rsid w:val="00C5593D"/>
    <w:rPr>
      <w:rFonts w:ascii="Arial" w:hAnsi="Arial" w:cstheme="majorHAnsi"/>
      <w:color w:val="C00000"/>
      <w:sz w:val="18"/>
    </w:rPr>
  </w:style>
  <w:style w:type="character" w:customStyle="1" w:styleId="50">
    <w:name w:val="Заголовок 5 Знак"/>
    <w:basedOn w:val="a6"/>
    <w:link w:val="5"/>
    <w:uiPriority w:val="9"/>
    <w:rsid w:val="00641D20"/>
    <w:rPr>
      <w:rFonts w:ascii="Arial" w:eastAsiaTheme="majorEastAsia" w:hAnsi="Arial" w:cstheme="majorHAnsi"/>
      <w:bCs/>
      <w:caps/>
      <w:color w:val="auto"/>
      <w:sz w:val="28"/>
    </w:rPr>
  </w:style>
  <w:style w:type="table" w:styleId="afa">
    <w:name w:val="Light Shading"/>
    <w:basedOn w:val="a7"/>
    <w:uiPriority w:val="60"/>
    <w:rsid w:val="00E233C3"/>
    <w:pPr>
      <w:spacing w:after="0"/>
    </w:pPr>
    <w:rPr>
      <w:color w:val="2F2F2F" w:themeColor="text1" w:themeShade="BF"/>
      <w:sz w:val="40"/>
    </w:rPr>
    <w:tblPr>
      <w:tblCellMar>
        <w:left w:w="0" w:type="dxa"/>
        <w:right w:w="0" w:type="dxa"/>
      </w:tblCellMar>
    </w:tblPr>
    <w:tcPr>
      <w:tcMar>
        <w:left w:w="0" w:type="dxa"/>
        <w:right w:w="0" w:type="dxa"/>
      </w:tcMar>
    </w:tcPr>
    <w:tblStylePr w:type="firstRow">
      <w:pPr>
        <w:spacing w:before="0" w:after="0" w:line="240" w:lineRule="auto"/>
      </w:pPr>
      <w:rPr>
        <w:rFonts w:asciiTheme="minorHAnsi" w:hAnsiTheme="minorHAnsi"/>
        <w:b/>
        <w:bCs/>
        <w:sz w:val="40"/>
      </w:rPr>
      <w:tblPr/>
      <w:tcPr>
        <w:tcBorders>
          <w:top w:val="single" w:sz="2" w:space="0" w:color="auto"/>
          <w:left w:val="nil"/>
          <w:bottom w:val="single" w:sz="2" w:space="0" w:color="auto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F3F3F" w:themeColor="text1"/>
          <w:left w:val="nil"/>
          <w:bottom w:val="single" w:sz="8" w:space="0" w:color="3F3F3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neCell">
      <w:tblPr>
        <w:tblCellMar>
          <w:top w:w="0" w:type="dxa"/>
          <w:left w:w="113" w:type="dxa"/>
          <w:bottom w:w="0" w:type="dxa"/>
          <w:right w:w="0" w:type="dxa"/>
        </w:tblCellMar>
      </w:tblPr>
    </w:tblStylePr>
  </w:style>
  <w:style w:type="table" w:customStyle="1" w:styleId="afb">
    <w:name w:val="Таблица СИЛА"/>
    <w:basedOn w:val="a7"/>
    <w:uiPriority w:val="99"/>
    <w:rsid w:val="000029D2"/>
    <w:pPr>
      <w:spacing w:before="120"/>
    </w:pPr>
    <w:rPr>
      <w:rFonts w:ascii="Arial" w:hAnsi="Arial"/>
      <w:color w:val="auto"/>
    </w:rPr>
    <w:tblPr>
      <w:tblStyleRowBandSize w:val="1"/>
      <w:tblStyleColBandSize w:val="1"/>
      <w:tblBorders>
        <w:top w:val="single" w:sz="2" w:space="0" w:color="D9D9D9" w:themeColor="background1" w:themeShade="D9"/>
        <w:left w:val="single" w:sz="2" w:space="0" w:color="D9D9D9" w:themeColor="background1" w:themeShade="D9"/>
        <w:bottom w:val="single" w:sz="2" w:space="0" w:color="D9D9D9" w:themeColor="background1" w:themeShade="D9"/>
        <w:right w:val="single" w:sz="2" w:space="0" w:color="D9D9D9" w:themeColor="background1" w:themeShade="D9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top w:w="113" w:type="dxa"/>
        <w:bottom w:w="113" w:type="dxa"/>
      </w:tblCellMar>
    </w:tblPr>
    <w:tblStylePr w:type="firstRow">
      <w:pPr>
        <w:wordWrap/>
        <w:spacing w:beforeLines="0" w:before="120" w:beforeAutospacing="0" w:afterLines="0" w:after="120" w:afterAutospacing="0" w:line="240" w:lineRule="auto"/>
        <w:contextualSpacing w:val="0"/>
        <w:jc w:val="left"/>
      </w:pPr>
      <w:rPr>
        <w:rFonts w:ascii="Arial" w:hAnsi="Arial"/>
        <w:b/>
        <w:caps w:val="0"/>
        <w:smallCaps w:val="0"/>
        <w:sz w:val="24"/>
      </w:rPr>
      <w:tblPr/>
      <w:trPr>
        <w:tblHeader/>
      </w:trPr>
      <w:tcPr>
        <w:shd w:val="clear" w:color="auto" w:fill="F2F2F2" w:themeFill="background1" w:themeFillShade="F2"/>
      </w:tcPr>
    </w:tblStylePr>
  </w:style>
  <w:style w:type="paragraph" w:customStyle="1" w:styleId="afc">
    <w:name w:val="Таблицы Текст"/>
    <w:link w:val="afd"/>
    <w:autoRedefine/>
    <w:qFormat/>
    <w:rsid w:val="00AF4EC9"/>
    <w:pPr>
      <w:spacing w:before="80" w:after="80"/>
    </w:pPr>
    <w:rPr>
      <w:rFonts w:ascii="Arial" w:hAnsi="Arial" w:cs="Corbel"/>
      <w:color w:val="auto"/>
      <w:lang w:eastAsia="ru-RU"/>
    </w:rPr>
  </w:style>
  <w:style w:type="paragraph" w:customStyle="1" w:styleId="afe">
    <w:name w:val="Таблица Шапка"/>
    <w:basedOn w:val="a5"/>
    <w:link w:val="aff"/>
    <w:autoRedefine/>
    <w:qFormat/>
    <w:rsid w:val="00263367"/>
    <w:pPr>
      <w:widowControl w:val="0"/>
      <w:suppressAutoHyphens w:val="0"/>
      <w:autoSpaceDE w:val="0"/>
      <w:autoSpaceDN w:val="0"/>
      <w:adjustRightInd w:val="0"/>
      <w:spacing w:before="80" w:after="80"/>
      <w:jc w:val="left"/>
    </w:pPr>
    <w:rPr>
      <w:rFonts w:eastAsia="Times New Roman" w:cs="Dell Replica"/>
      <w:color w:val="auto"/>
    </w:rPr>
  </w:style>
  <w:style w:type="character" w:customStyle="1" w:styleId="aff">
    <w:name w:val="Таблица Шапка Знак"/>
    <w:basedOn w:val="a6"/>
    <w:link w:val="afe"/>
    <w:rsid w:val="00263367"/>
    <w:rPr>
      <w:rFonts w:ascii="Arial" w:eastAsia="Times New Roman" w:hAnsi="Arial" w:cs="Dell Replica"/>
      <w:color w:val="auto"/>
    </w:rPr>
  </w:style>
  <w:style w:type="character" w:customStyle="1" w:styleId="afd">
    <w:name w:val="Таблицы Текст Знак"/>
    <w:basedOn w:val="a6"/>
    <w:link w:val="afc"/>
    <w:rsid w:val="00AF4EC9"/>
    <w:rPr>
      <w:rFonts w:ascii="Arial" w:hAnsi="Arial" w:cs="Corbel"/>
      <w:color w:val="auto"/>
      <w:lang w:eastAsia="ru-RU"/>
    </w:rPr>
  </w:style>
  <w:style w:type="table" w:customStyle="1" w:styleId="aff0">
    <w:name w:val="Стиль таблицы"/>
    <w:basedOn w:val="a7"/>
    <w:uiPriority w:val="99"/>
    <w:rsid w:val="00355201"/>
    <w:pPr>
      <w:spacing w:after="0"/>
    </w:pPr>
    <w:rPr>
      <w:rFonts w:cs="Times New Roman"/>
      <w:color w:val="auto"/>
      <w:szCs w:val="20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shd w:val="clear" w:color="auto" w:fill="FFFFFF" w:themeFill="background1"/>
    </w:tcPr>
    <w:tblStylePr w:type="firstRow">
      <w:tblPr/>
      <w:tcPr>
        <w:shd w:val="clear" w:color="auto" w:fill="F2F2F2" w:themeFill="background1" w:themeFillShade="F2"/>
      </w:tcPr>
    </w:tblStylePr>
  </w:style>
  <w:style w:type="paragraph" w:styleId="aff1">
    <w:name w:val="footnote text"/>
    <w:basedOn w:val="a5"/>
    <w:link w:val="aff2"/>
    <w:uiPriority w:val="99"/>
    <w:semiHidden/>
    <w:unhideWhenUsed/>
    <w:rsid w:val="002A1B8A"/>
    <w:pPr>
      <w:spacing w:before="0"/>
    </w:pPr>
    <w:rPr>
      <w:sz w:val="20"/>
      <w:szCs w:val="20"/>
    </w:rPr>
  </w:style>
  <w:style w:type="character" w:customStyle="1" w:styleId="aff2">
    <w:name w:val="Текст сноски Знак"/>
    <w:basedOn w:val="a6"/>
    <w:link w:val="aff1"/>
    <w:uiPriority w:val="99"/>
    <w:semiHidden/>
    <w:rsid w:val="002A1B8A"/>
    <w:rPr>
      <w:color w:val="1F1F1F" w:themeColor="text1" w:themeShade="80"/>
      <w:sz w:val="20"/>
      <w:szCs w:val="20"/>
    </w:rPr>
  </w:style>
  <w:style w:type="character" w:styleId="aff3">
    <w:name w:val="footnote reference"/>
    <w:basedOn w:val="a6"/>
    <w:uiPriority w:val="99"/>
    <w:semiHidden/>
    <w:unhideWhenUsed/>
    <w:rsid w:val="002A1B8A"/>
    <w:rPr>
      <w:vertAlign w:val="superscript"/>
    </w:rPr>
  </w:style>
  <w:style w:type="table" w:customStyle="1" w:styleId="TableNormal">
    <w:name w:val="Table Normal"/>
    <w:uiPriority w:val="2"/>
    <w:semiHidden/>
    <w:unhideWhenUsed/>
    <w:qFormat/>
    <w:rsid w:val="00EB3C2B"/>
    <w:pPr>
      <w:widowControl w:val="0"/>
      <w:autoSpaceDE w:val="0"/>
      <w:autoSpaceDN w:val="0"/>
      <w:spacing w:after="0"/>
    </w:pPr>
    <w:rPr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Заголовок 6 Знак"/>
    <w:basedOn w:val="a6"/>
    <w:link w:val="6"/>
    <w:uiPriority w:val="9"/>
    <w:rsid w:val="00641D20"/>
    <w:rPr>
      <w:rFonts w:ascii="Arial" w:eastAsiaTheme="majorEastAsia" w:hAnsi="Arial" w:cstheme="majorBidi"/>
      <w:b/>
      <w:iCs/>
      <w:color w:val="auto"/>
      <w:sz w:val="28"/>
    </w:rPr>
  </w:style>
  <w:style w:type="paragraph" w:customStyle="1" w:styleId="aff4">
    <w:name w:val="Содержание"/>
    <w:next w:val="a5"/>
    <w:link w:val="aff5"/>
    <w:autoRedefine/>
    <w:rsid w:val="00091912"/>
    <w:rPr>
      <w:rFonts w:ascii="Arial" w:eastAsiaTheme="majorEastAsia" w:hAnsi="Arial" w:cstheme="majorBidi"/>
      <w:b/>
      <w:iCs/>
      <w:caps/>
      <w:color w:val="auto"/>
      <w:sz w:val="40"/>
      <w:szCs w:val="48"/>
    </w:rPr>
  </w:style>
  <w:style w:type="character" w:customStyle="1" w:styleId="aff5">
    <w:name w:val="Содержание Знак"/>
    <w:basedOn w:val="13"/>
    <w:link w:val="aff4"/>
    <w:rsid w:val="00091912"/>
    <w:rPr>
      <w:rFonts w:ascii="Arial" w:eastAsiaTheme="majorEastAsia" w:hAnsi="Arial" w:cstheme="majorBidi"/>
      <w:b w:val="0"/>
      <w:bCs w:val="0"/>
      <w:iCs/>
      <w:caps/>
      <w:color w:val="auto"/>
      <w:sz w:val="40"/>
      <w:szCs w:val="48"/>
    </w:rPr>
  </w:style>
  <w:style w:type="character" w:customStyle="1" w:styleId="90">
    <w:name w:val="Заголовок 9 Знак"/>
    <w:basedOn w:val="a6"/>
    <w:link w:val="9"/>
    <w:uiPriority w:val="9"/>
    <w:semiHidden/>
    <w:rsid w:val="00890ABC"/>
    <w:rPr>
      <w:rFonts w:asciiTheme="majorHAnsi" w:eastAsiaTheme="majorEastAsia" w:hAnsiTheme="majorHAnsi" w:cstheme="majorBidi"/>
      <w:i/>
      <w:iCs/>
      <w:color w:val="6F6F6F" w:themeColor="text1" w:themeTint="BF"/>
      <w:sz w:val="20"/>
      <w:szCs w:val="20"/>
    </w:rPr>
  </w:style>
  <w:style w:type="character" w:customStyle="1" w:styleId="70">
    <w:name w:val="Заголовок 7 Знак"/>
    <w:basedOn w:val="a6"/>
    <w:link w:val="7"/>
    <w:uiPriority w:val="9"/>
    <w:rsid w:val="00641D20"/>
    <w:rPr>
      <w:rFonts w:ascii="Arial" w:eastAsiaTheme="majorEastAsia" w:hAnsi="Arial" w:cstheme="majorBidi"/>
      <w:b/>
      <w:iCs/>
      <w:color w:val="1F1F1F" w:themeColor="text1" w:themeShade="80"/>
    </w:rPr>
  </w:style>
  <w:style w:type="character" w:customStyle="1" w:styleId="80">
    <w:name w:val="Заголовок 8 Знак"/>
    <w:basedOn w:val="a6"/>
    <w:link w:val="8"/>
    <w:uiPriority w:val="9"/>
    <w:rsid w:val="00B96312"/>
    <w:rPr>
      <w:rFonts w:ascii="Arial" w:eastAsiaTheme="majorEastAsia" w:hAnsi="Arial" w:cstheme="majorBidi"/>
      <w:color w:val="6F6F6F" w:themeColor="text1" w:themeTint="BF"/>
      <w:sz w:val="20"/>
      <w:szCs w:val="20"/>
    </w:rPr>
  </w:style>
  <w:style w:type="paragraph" w:customStyle="1" w:styleId="aff6">
    <w:name w:val="Команды"/>
    <w:basedOn w:val="a5"/>
    <w:next w:val="a5"/>
    <w:link w:val="aff7"/>
    <w:autoRedefine/>
    <w:qFormat/>
    <w:rsid w:val="00561B5B"/>
    <w:pPr>
      <w:spacing w:before="0"/>
      <w:jc w:val="left"/>
    </w:pPr>
    <w:rPr>
      <w:rFonts w:ascii="Courier New" w:hAnsi="Courier New"/>
      <w:color w:val="auto"/>
      <w:sz w:val="26"/>
    </w:rPr>
  </w:style>
  <w:style w:type="character" w:customStyle="1" w:styleId="aff7">
    <w:name w:val="Команды Знак"/>
    <w:basedOn w:val="a6"/>
    <w:link w:val="aff6"/>
    <w:rsid w:val="00561B5B"/>
    <w:rPr>
      <w:rFonts w:ascii="Courier New" w:hAnsi="Courier New"/>
      <w:color w:val="auto"/>
      <w:sz w:val="26"/>
    </w:rPr>
  </w:style>
  <w:style w:type="paragraph" w:customStyle="1" w:styleId="aff8">
    <w:name w:val="Пояснительный текст"/>
    <w:basedOn w:val="a5"/>
    <w:link w:val="aff9"/>
    <w:autoRedefine/>
    <w:qFormat/>
    <w:rsid w:val="00E265B6"/>
    <w:pPr>
      <w:spacing w:before="60"/>
      <w:jc w:val="center"/>
    </w:pPr>
    <w:rPr>
      <w:sz w:val="18"/>
    </w:rPr>
  </w:style>
  <w:style w:type="character" w:customStyle="1" w:styleId="aff9">
    <w:name w:val="Пояснительный текст Знак"/>
    <w:basedOn w:val="a6"/>
    <w:link w:val="aff8"/>
    <w:rsid w:val="00E265B6"/>
    <w:rPr>
      <w:rFonts w:ascii="Arial" w:hAnsi="Arial"/>
      <w:color w:val="1F1F1F" w:themeColor="text1" w:themeShade="80"/>
      <w:sz w:val="18"/>
    </w:rPr>
  </w:style>
  <w:style w:type="paragraph" w:styleId="affa">
    <w:name w:val="Subtitle"/>
    <w:basedOn w:val="a5"/>
    <w:next w:val="a5"/>
    <w:link w:val="affb"/>
    <w:uiPriority w:val="11"/>
    <w:rsid w:val="009E44B6"/>
    <w:rPr>
      <w:b/>
      <w:i/>
    </w:rPr>
  </w:style>
  <w:style w:type="character" w:customStyle="1" w:styleId="affb">
    <w:name w:val="Подзаголовок Знак"/>
    <w:basedOn w:val="a6"/>
    <w:link w:val="affa"/>
    <w:uiPriority w:val="11"/>
    <w:rsid w:val="009E44B6"/>
    <w:rPr>
      <w:rFonts w:ascii="Arial" w:hAnsi="Arial"/>
      <w:b/>
      <w:i/>
      <w:color w:val="1F1F1F" w:themeColor="text1" w:themeShade="80"/>
    </w:rPr>
  </w:style>
  <w:style w:type="paragraph" w:customStyle="1" w:styleId="30">
    <w:name w:val="Маркированный список: 3 уровень"/>
    <w:basedOn w:val="20"/>
    <w:link w:val="33"/>
    <w:autoRedefine/>
    <w:qFormat/>
    <w:rsid w:val="001071FB"/>
    <w:pPr>
      <w:numPr>
        <w:numId w:val="4"/>
      </w:numPr>
      <w:ind w:left="1610" w:hanging="227"/>
    </w:pPr>
    <w:rPr>
      <w:lang w:val="en-US"/>
    </w:rPr>
  </w:style>
  <w:style w:type="character" w:customStyle="1" w:styleId="33">
    <w:name w:val="Маркированный список: 3 уровень Знак"/>
    <w:basedOn w:val="23"/>
    <w:link w:val="30"/>
    <w:rsid w:val="001071FB"/>
    <w:rPr>
      <w:rFonts w:ascii="Arial" w:hAnsi="Arial"/>
      <w:color w:val="1F1F1F" w:themeColor="text1" w:themeShade="80"/>
      <w:lang w:val="en-US"/>
    </w:rPr>
  </w:style>
  <w:style w:type="paragraph" w:customStyle="1" w:styleId="a">
    <w:name w:val="СписокСила"/>
    <w:basedOn w:val="a5"/>
    <w:rsid w:val="00E1383F"/>
    <w:pPr>
      <w:numPr>
        <w:numId w:val="5"/>
      </w:numPr>
      <w:suppressAutoHyphens w:val="0"/>
    </w:pPr>
    <w:rPr>
      <w:rFonts w:cs="Arial"/>
    </w:rPr>
  </w:style>
  <w:style w:type="numbering" w:customStyle="1" w:styleId="11">
    <w:name w:val="Стиль1"/>
    <w:uiPriority w:val="99"/>
    <w:rsid w:val="00016288"/>
    <w:pPr>
      <w:numPr>
        <w:numId w:val="6"/>
      </w:numPr>
    </w:pPr>
  </w:style>
  <w:style w:type="paragraph" w:styleId="a2">
    <w:name w:val="List Paragraph"/>
    <w:aliases w:val="паспорт"/>
    <w:basedOn w:val="a5"/>
    <w:link w:val="affc"/>
    <w:uiPriority w:val="34"/>
    <w:qFormat/>
    <w:rsid w:val="0022471C"/>
    <w:pPr>
      <w:numPr>
        <w:numId w:val="13"/>
      </w:numPr>
      <w:spacing w:after="160" w:line="276" w:lineRule="auto"/>
      <w:ind w:left="527" w:hanging="170"/>
      <w:contextualSpacing/>
    </w:pPr>
    <w:rPr>
      <w:rFonts w:cs="Arial"/>
    </w:rPr>
  </w:style>
  <w:style w:type="character" w:styleId="affd">
    <w:name w:val="Placeholder Text"/>
    <w:basedOn w:val="a6"/>
    <w:uiPriority w:val="99"/>
    <w:semiHidden/>
    <w:rsid w:val="005C25E5"/>
    <w:rPr>
      <w:color w:val="808080"/>
    </w:rPr>
  </w:style>
  <w:style w:type="paragraph" w:styleId="a0">
    <w:name w:val="TOC Heading"/>
    <w:basedOn w:val="1"/>
    <w:next w:val="a5"/>
    <w:uiPriority w:val="39"/>
    <w:unhideWhenUsed/>
    <w:qFormat/>
    <w:rsid w:val="002264D0"/>
    <w:pPr>
      <w:numPr>
        <w:numId w:val="3"/>
      </w:numPr>
      <w:spacing w:before="480" w:line="276" w:lineRule="auto"/>
      <w:outlineLvl w:val="9"/>
    </w:pPr>
    <w:rPr>
      <w:b w:val="0"/>
      <w:caps w:val="0"/>
      <w:color w:val="0C1B2F" w:themeColor="accent1" w:themeShade="BF"/>
      <w:sz w:val="28"/>
      <w:lang w:eastAsia="ru-RU"/>
    </w:rPr>
  </w:style>
  <w:style w:type="paragraph" w:styleId="affe">
    <w:name w:val="caption"/>
    <w:basedOn w:val="af4"/>
    <w:next w:val="a5"/>
    <w:autoRedefine/>
    <w:uiPriority w:val="35"/>
    <w:unhideWhenUsed/>
    <w:qFormat/>
    <w:rsid w:val="00D61DC1"/>
    <w:pPr>
      <w:keepNext/>
      <w:jc w:val="center"/>
    </w:pPr>
    <w:rPr>
      <w:rFonts w:eastAsiaTheme="majorEastAsia" w:cstheme="majorBidi"/>
      <w:sz w:val="18"/>
      <w:szCs w:val="18"/>
    </w:rPr>
  </w:style>
  <w:style w:type="paragraph" w:customStyle="1" w:styleId="afff">
    <w:name w:val="Ячейка с красным квадратом"/>
    <w:basedOn w:val="a5"/>
    <w:link w:val="afff0"/>
    <w:autoRedefine/>
    <w:rsid w:val="002264D0"/>
    <w:pPr>
      <w:spacing w:before="0"/>
    </w:pPr>
    <w:rPr>
      <w:noProof/>
      <w:lang w:eastAsia="ru-RU"/>
    </w:rPr>
  </w:style>
  <w:style w:type="character" w:customStyle="1" w:styleId="afff0">
    <w:name w:val="Ячейка с красным квадратом Знак"/>
    <w:basedOn w:val="a6"/>
    <w:link w:val="afff"/>
    <w:rsid w:val="002264D0"/>
    <w:rPr>
      <w:rFonts w:ascii="Arial" w:hAnsi="Arial"/>
      <w:noProof/>
      <w:color w:val="1F1F1F" w:themeColor="text1" w:themeShade="80"/>
      <w:lang w:eastAsia="ru-RU"/>
    </w:rPr>
  </w:style>
  <w:style w:type="table" w:customStyle="1" w:styleId="17">
    <w:name w:val="ТАБЛИЦА ЗАГОЛОВОК 1"/>
    <w:basedOn w:val="a7"/>
    <w:uiPriority w:val="99"/>
    <w:rsid w:val="002264D0"/>
    <w:pPr>
      <w:spacing w:after="0"/>
    </w:pPr>
    <w:tblPr/>
    <w:tblStylePr w:type="firstRow">
      <w:pPr>
        <w:jc w:val="left"/>
      </w:pPr>
      <w:rPr>
        <w:rFonts w:asciiTheme="minorHAnsi" w:hAnsiTheme="minorHAnsi"/>
        <w:caps/>
        <w:smallCaps w:val="0"/>
        <w:sz w:val="36"/>
      </w:rPr>
      <w:tblPr/>
      <w:tcPr>
        <w:vAlign w:val="center"/>
      </w:tcPr>
    </w:tblStylePr>
    <w:tblStylePr w:type="lastCol">
      <w:tblPr>
        <w:tblCellMar>
          <w:top w:w="0" w:type="dxa"/>
          <w:left w:w="113" w:type="dxa"/>
          <w:bottom w:w="0" w:type="dxa"/>
          <w:right w:w="108" w:type="dxa"/>
        </w:tblCellMar>
      </w:tblPr>
    </w:tblStylePr>
    <w:tblStylePr w:type="nwCell">
      <w:tblPr/>
      <w:tcPr>
        <w:tcMar>
          <w:top w:w="0" w:type="nil"/>
          <w:left w:w="113" w:type="dxa"/>
          <w:bottom w:w="0" w:type="nil"/>
          <w:right w:w="0" w:type="nil"/>
        </w:tcMar>
      </w:tcPr>
    </w:tblStylePr>
  </w:style>
  <w:style w:type="table" w:customStyle="1" w:styleId="afff1">
    <w:name w:val="ПРИМЕЧАНИЕ"/>
    <w:basedOn w:val="a7"/>
    <w:uiPriority w:val="99"/>
    <w:rsid w:val="002264D0"/>
    <w:pPr>
      <w:spacing w:after="0"/>
      <w:contextualSpacing/>
    </w:pPr>
    <w:tblPr>
      <w:tblInd w:w="170" w:type="dxa"/>
      <w:tblBorders>
        <w:left w:val="single" w:sz="18" w:space="0" w:color="C00000"/>
      </w:tblBorders>
      <w:tblCellMar>
        <w:top w:w="113" w:type="dxa"/>
        <w:bottom w:w="113" w:type="dxa"/>
        <w:right w:w="0" w:type="dxa"/>
      </w:tblCellMar>
    </w:tblPr>
    <w:tcPr>
      <w:shd w:val="clear" w:color="auto" w:fill="auto"/>
      <w:tcMar>
        <w:top w:w="113" w:type="dxa"/>
        <w:bottom w:w="113" w:type="dxa"/>
      </w:tcMar>
      <w:vAlign w:val="center"/>
    </w:tcPr>
  </w:style>
  <w:style w:type="character" w:customStyle="1" w:styleId="afff2">
    <w:name w:val="ПРИМЕЧАНИЕ Знак"/>
    <w:basedOn w:val="a6"/>
    <w:rsid w:val="002264D0"/>
    <w:rPr>
      <w:rFonts w:asciiTheme="minorHAnsi" w:hAnsiTheme="minorHAnsi" w:cs="Arial"/>
      <w:b/>
      <w:color w:val="10253F"/>
      <w:sz w:val="24"/>
      <w:szCs w:val="22"/>
    </w:rPr>
  </w:style>
  <w:style w:type="numbering" w:customStyle="1" w:styleId="a1">
    <w:name w:val="СПИСОК СИЛА"/>
    <w:uiPriority w:val="99"/>
    <w:rsid w:val="002264D0"/>
    <w:pPr>
      <w:numPr>
        <w:numId w:val="9"/>
      </w:numPr>
    </w:pPr>
  </w:style>
  <w:style w:type="numbering" w:customStyle="1" w:styleId="HELVETICA">
    <w:name w:val="СПИСОК СИЛА HELVETICA"/>
    <w:uiPriority w:val="99"/>
    <w:rsid w:val="002264D0"/>
    <w:pPr>
      <w:numPr>
        <w:numId w:val="10"/>
      </w:numPr>
    </w:pPr>
  </w:style>
  <w:style w:type="paragraph" w:customStyle="1" w:styleId="afff3">
    <w:name w:val="Жирный шрифт"/>
    <w:basedOn w:val="a5"/>
    <w:next w:val="a5"/>
    <w:autoRedefine/>
    <w:qFormat/>
    <w:rsid w:val="002264D0"/>
    <w:rPr>
      <w:b/>
    </w:rPr>
  </w:style>
  <w:style w:type="character" w:customStyle="1" w:styleId="affc">
    <w:name w:val="Абзац списка Знак"/>
    <w:aliases w:val="паспорт Знак"/>
    <w:basedOn w:val="a6"/>
    <w:link w:val="a2"/>
    <w:uiPriority w:val="34"/>
    <w:rsid w:val="0022471C"/>
    <w:rPr>
      <w:rFonts w:ascii="Arial" w:hAnsi="Arial" w:cs="Arial"/>
      <w:color w:val="1F1F1F" w:themeColor="text1" w:themeShade="80"/>
    </w:rPr>
  </w:style>
  <w:style w:type="table" w:customStyle="1" w:styleId="TableNormal1">
    <w:name w:val="Table Normal1"/>
    <w:uiPriority w:val="2"/>
    <w:semiHidden/>
    <w:unhideWhenUsed/>
    <w:qFormat/>
    <w:rsid w:val="002264D0"/>
    <w:pPr>
      <w:widowControl w:val="0"/>
      <w:autoSpaceDE w:val="0"/>
      <w:autoSpaceDN w:val="0"/>
      <w:spacing w:after="0"/>
    </w:pPr>
    <w:rPr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4">
    <w:name w:val="Body Text"/>
    <w:basedOn w:val="a5"/>
    <w:link w:val="afff5"/>
    <w:uiPriority w:val="99"/>
    <w:qFormat/>
    <w:rsid w:val="002264D0"/>
  </w:style>
  <w:style w:type="character" w:customStyle="1" w:styleId="afff5">
    <w:name w:val="Основной текст Знак"/>
    <w:basedOn w:val="a6"/>
    <w:link w:val="afff4"/>
    <w:uiPriority w:val="99"/>
    <w:rsid w:val="002264D0"/>
    <w:rPr>
      <w:rFonts w:ascii="Arial" w:hAnsi="Arial"/>
      <w:color w:val="1F1F1F" w:themeColor="text1" w:themeShade="80"/>
    </w:rPr>
  </w:style>
  <w:style w:type="paragraph" w:customStyle="1" w:styleId="TableParagraph">
    <w:name w:val="Table Paragraph"/>
    <w:basedOn w:val="a5"/>
    <w:link w:val="TableParagraph0"/>
    <w:uiPriority w:val="1"/>
    <w:qFormat/>
    <w:rsid w:val="002264D0"/>
    <w:pPr>
      <w:widowControl w:val="0"/>
      <w:autoSpaceDE w:val="0"/>
      <w:autoSpaceDN w:val="0"/>
      <w:ind w:left="113" w:right="113"/>
      <w:jc w:val="left"/>
    </w:pPr>
    <w:rPr>
      <w:rFonts w:ascii="Calibri Light" w:eastAsia="Lucida Sans" w:hAnsi="Calibri Light" w:cs="Lucida Sans"/>
      <w:color w:val="auto"/>
      <w:szCs w:val="22"/>
      <w:lang w:val="en-US" w:bidi="en-US"/>
    </w:rPr>
  </w:style>
  <w:style w:type="character" w:styleId="afff6">
    <w:name w:val="annotation reference"/>
    <w:basedOn w:val="a6"/>
    <w:uiPriority w:val="99"/>
    <w:semiHidden/>
    <w:unhideWhenUsed/>
    <w:rsid w:val="002264D0"/>
    <w:rPr>
      <w:sz w:val="16"/>
      <w:szCs w:val="16"/>
    </w:rPr>
  </w:style>
  <w:style w:type="character" w:customStyle="1" w:styleId="TableParagraph0">
    <w:name w:val="Table Paragraph Знак"/>
    <w:basedOn w:val="a6"/>
    <w:link w:val="TableParagraph"/>
    <w:uiPriority w:val="1"/>
    <w:rsid w:val="002264D0"/>
    <w:rPr>
      <w:rFonts w:ascii="Calibri Light" w:eastAsia="Lucida Sans" w:hAnsi="Calibri Light" w:cs="Lucida Sans"/>
      <w:color w:val="auto"/>
      <w:szCs w:val="22"/>
      <w:lang w:val="en-US" w:bidi="en-US"/>
    </w:rPr>
  </w:style>
  <w:style w:type="paragraph" w:styleId="afff7">
    <w:name w:val="No Spacing"/>
    <w:uiPriority w:val="1"/>
    <w:rsid w:val="002264D0"/>
    <w:pPr>
      <w:widowControl w:val="0"/>
      <w:autoSpaceDE w:val="0"/>
      <w:autoSpaceDN w:val="0"/>
      <w:spacing w:after="0"/>
    </w:pPr>
    <w:rPr>
      <w:rFonts w:eastAsia="Lucida Sans" w:cs="Lucida Sans"/>
      <w:color w:val="auto"/>
      <w:sz w:val="18"/>
      <w:szCs w:val="22"/>
      <w:lang w:val="en-US"/>
    </w:rPr>
  </w:style>
  <w:style w:type="table" w:customStyle="1" w:styleId="TableNormal0">
    <w:name w:val="Table Normal_0"/>
    <w:uiPriority w:val="2"/>
    <w:semiHidden/>
    <w:unhideWhenUsed/>
    <w:qFormat/>
    <w:rsid w:val="002264D0"/>
    <w:pPr>
      <w:widowControl w:val="0"/>
      <w:autoSpaceDE w:val="0"/>
      <w:autoSpaceDN w:val="0"/>
      <w:spacing w:after="0"/>
    </w:pPr>
    <w:rPr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8">
    <w:name w:val="Основной текст документов1"/>
    <w:basedOn w:val="a5"/>
    <w:link w:val="19"/>
    <w:autoRedefine/>
    <w:rsid w:val="002264D0"/>
    <w:rPr>
      <w:rFonts w:ascii="Calibri Light" w:hAnsi="Calibri Light" w:cstheme="minorHAnsi"/>
    </w:rPr>
  </w:style>
  <w:style w:type="character" w:customStyle="1" w:styleId="19">
    <w:name w:val="Основной текст документов1 Знак"/>
    <w:link w:val="18"/>
    <w:rsid w:val="002264D0"/>
    <w:rPr>
      <w:rFonts w:ascii="Calibri Light" w:hAnsi="Calibri Light" w:cstheme="minorHAnsi"/>
      <w:color w:val="1F1F1F" w:themeColor="text1" w:themeShade="80"/>
    </w:rPr>
  </w:style>
  <w:style w:type="paragraph" w:customStyle="1" w:styleId="Default">
    <w:name w:val="Default"/>
    <w:link w:val="Default0"/>
    <w:rsid w:val="002264D0"/>
    <w:pPr>
      <w:autoSpaceDE w:val="0"/>
      <w:autoSpaceDN w:val="0"/>
      <w:adjustRightInd w:val="0"/>
      <w:spacing w:after="0"/>
    </w:pPr>
    <w:rPr>
      <w:rFonts w:ascii="Courier New PSMT" w:hAnsi="Courier New PSMT" w:cs="Courier New PSMT"/>
      <w:color w:val="000000"/>
    </w:rPr>
  </w:style>
  <w:style w:type="character" w:customStyle="1" w:styleId="Default0">
    <w:name w:val="Default Знак"/>
    <w:basedOn w:val="a6"/>
    <w:link w:val="Default"/>
    <w:rsid w:val="002264D0"/>
    <w:rPr>
      <w:rFonts w:ascii="Courier New PSMT" w:hAnsi="Courier New PSMT" w:cs="Courier New PSMT"/>
      <w:color w:val="000000"/>
    </w:rPr>
  </w:style>
  <w:style w:type="character" w:styleId="afff8">
    <w:name w:val="FollowedHyperlink"/>
    <w:basedOn w:val="a6"/>
    <w:uiPriority w:val="99"/>
    <w:semiHidden/>
    <w:unhideWhenUsed/>
    <w:rsid w:val="002264D0"/>
    <w:rPr>
      <w:color w:val="95B3D7" w:themeColor="followedHyperlink"/>
      <w:u w:val="single"/>
    </w:rPr>
  </w:style>
  <w:style w:type="paragraph" w:styleId="afff9">
    <w:name w:val="Revision"/>
    <w:hidden/>
    <w:uiPriority w:val="99"/>
    <w:semiHidden/>
    <w:rsid w:val="002264D0"/>
    <w:pPr>
      <w:spacing w:after="0"/>
    </w:pPr>
    <w:rPr>
      <w:color w:val="1F1F1F" w:themeColor="text1" w:themeShade="80"/>
    </w:rPr>
  </w:style>
  <w:style w:type="paragraph" w:customStyle="1" w:styleId="afffa">
    <w:name w:val="рисунок по центру"/>
    <w:basedOn w:val="a5"/>
    <w:link w:val="afffb"/>
    <w:qFormat/>
    <w:rsid w:val="002479D8"/>
    <w:pPr>
      <w:keepNext/>
      <w:jc w:val="center"/>
    </w:pPr>
    <w:rPr>
      <w:noProof/>
      <w:lang w:eastAsia="ru-RU"/>
    </w:rPr>
  </w:style>
  <w:style w:type="character" w:customStyle="1" w:styleId="afffb">
    <w:name w:val="рисунок по центру Знак"/>
    <w:basedOn w:val="a6"/>
    <w:link w:val="afffa"/>
    <w:rsid w:val="002479D8"/>
    <w:rPr>
      <w:rFonts w:ascii="Arial" w:hAnsi="Arial"/>
      <w:noProof/>
      <w:color w:val="1F1F1F" w:themeColor="text1" w:themeShade="80"/>
      <w:lang w:eastAsia="ru-RU"/>
    </w:rPr>
  </w:style>
  <w:style w:type="paragraph" w:customStyle="1" w:styleId="1a">
    <w:name w:val="Выделенный1"/>
    <w:basedOn w:val="afff4"/>
    <w:link w:val="1b"/>
    <w:qFormat/>
    <w:rsid w:val="002264D0"/>
    <w:rPr>
      <w:rFonts w:cstheme="minorHAnsi"/>
      <w:b/>
    </w:rPr>
  </w:style>
  <w:style w:type="character" w:customStyle="1" w:styleId="1b">
    <w:name w:val="Выделенный1 Знак"/>
    <w:basedOn w:val="afff5"/>
    <w:link w:val="1a"/>
    <w:rsid w:val="002264D0"/>
    <w:rPr>
      <w:rFonts w:ascii="Arial" w:hAnsi="Arial" w:cstheme="minorHAnsi"/>
      <w:b/>
      <w:color w:val="1F1F1F" w:themeColor="text1" w:themeShade="80"/>
    </w:rPr>
  </w:style>
  <w:style w:type="paragraph" w:styleId="afffc">
    <w:name w:val="annotation text"/>
    <w:basedOn w:val="a5"/>
    <w:link w:val="afffd"/>
    <w:uiPriority w:val="99"/>
    <w:unhideWhenUsed/>
    <w:rsid w:val="002264D0"/>
    <w:rPr>
      <w:sz w:val="20"/>
      <w:szCs w:val="20"/>
    </w:rPr>
  </w:style>
  <w:style w:type="character" w:customStyle="1" w:styleId="afffd">
    <w:name w:val="Текст примечания Знак"/>
    <w:basedOn w:val="a6"/>
    <w:link w:val="afffc"/>
    <w:uiPriority w:val="99"/>
    <w:rsid w:val="002264D0"/>
    <w:rPr>
      <w:rFonts w:ascii="Arial" w:hAnsi="Arial"/>
      <w:color w:val="1F1F1F" w:themeColor="text1" w:themeShade="80"/>
      <w:sz w:val="20"/>
      <w:szCs w:val="20"/>
    </w:rPr>
  </w:style>
  <w:style w:type="paragraph" w:styleId="afffe">
    <w:name w:val="annotation subject"/>
    <w:basedOn w:val="afffc"/>
    <w:next w:val="afffc"/>
    <w:link w:val="affff"/>
    <w:uiPriority w:val="99"/>
    <w:semiHidden/>
    <w:unhideWhenUsed/>
    <w:rsid w:val="002264D0"/>
    <w:rPr>
      <w:b/>
      <w:bCs/>
    </w:rPr>
  </w:style>
  <w:style w:type="character" w:customStyle="1" w:styleId="affff">
    <w:name w:val="Тема примечания Знак"/>
    <w:basedOn w:val="afffd"/>
    <w:link w:val="afffe"/>
    <w:uiPriority w:val="99"/>
    <w:semiHidden/>
    <w:rsid w:val="002264D0"/>
    <w:rPr>
      <w:rFonts w:ascii="Arial" w:hAnsi="Arial"/>
      <w:b/>
      <w:bCs/>
      <w:color w:val="1F1F1F" w:themeColor="text1" w:themeShade="80"/>
      <w:sz w:val="20"/>
      <w:szCs w:val="20"/>
    </w:rPr>
  </w:style>
  <w:style w:type="numbering" w:customStyle="1" w:styleId="1c">
    <w:name w:val="Нет списка1"/>
    <w:next w:val="a8"/>
    <w:uiPriority w:val="99"/>
    <w:semiHidden/>
    <w:unhideWhenUsed/>
    <w:rsid w:val="002264D0"/>
  </w:style>
  <w:style w:type="table" w:customStyle="1" w:styleId="1d">
    <w:name w:val="Сетка таблицы1"/>
    <w:basedOn w:val="a7"/>
    <w:next w:val="a9"/>
    <w:uiPriority w:val="59"/>
    <w:rsid w:val="002264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e">
    <w:name w:val="Светлая заливка1"/>
    <w:basedOn w:val="a7"/>
    <w:next w:val="afa"/>
    <w:uiPriority w:val="60"/>
    <w:rsid w:val="002264D0"/>
    <w:pPr>
      <w:spacing w:after="0"/>
    </w:pPr>
    <w:rPr>
      <w:color w:val="2F2F2F" w:themeColor="text1" w:themeShade="BF"/>
      <w:sz w:val="40"/>
    </w:rPr>
    <w:tblPr>
      <w:tblCellMar>
        <w:left w:w="0" w:type="dxa"/>
        <w:right w:w="0" w:type="dxa"/>
      </w:tblCellMar>
    </w:tblPr>
    <w:tcPr>
      <w:tcMar>
        <w:left w:w="0" w:type="dxa"/>
        <w:right w:w="0" w:type="dxa"/>
      </w:tcMar>
    </w:tcPr>
    <w:tblStylePr w:type="firstRow">
      <w:pPr>
        <w:spacing w:before="0" w:after="0" w:line="240" w:lineRule="auto"/>
      </w:pPr>
      <w:rPr>
        <w:rFonts w:asciiTheme="minorHAnsi" w:hAnsiTheme="minorHAnsi"/>
        <w:b/>
        <w:bCs/>
        <w:sz w:val="40"/>
      </w:rPr>
      <w:tblPr/>
      <w:tcPr>
        <w:tcBorders>
          <w:top w:val="single" w:sz="2" w:space="0" w:color="auto"/>
          <w:left w:val="nil"/>
          <w:bottom w:val="single" w:sz="2" w:space="0" w:color="auto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F3F3F" w:themeColor="text1"/>
          <w:left w:val="nil"/>
          <w:bottom w:val="single" w:sz="8" w:space="0" w:color="3F3F3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neCell">
      <w:tblPr>
        <w:tblCellMar>
          <w:top w:w="0" w:type="dxa"/>
          <w:left w:w="113" w:type="dxa"/>
          <w:bottom w:w="0" w:type="dxa"/>
          <w:right w:w="0" w:type="dxa"/>
        </w:tblCellMar>
      </w:tblPr>
    </w:tblStylePr>
  </w:style>
  <w:style w:type="table" w:customStyle="1" w:styleId="110">
    <w:name w:val="ТАБЛИЦА ЗАГОЛОВОК 11"/>
    <w:basedOn w:val="a7"/>
    <w:uiPriority w:val="99"/>
    <w:rsid w:val="002264D0"/>
    <w:pPr>
      <w:spacing w:after="0"/>
    </w:pPr>
    <w:tblPr/>
    <w:tblStylePr w:type="firstRow">
      <w:pPr>
        <w:jc w:val="left"/>
      </w:pPr>
      <w:rPr>
        <w:rFonts w:asciiTheme="minorHAnsi" w:hAnsiTheme="minorHAnsi"/>
        <w:caps/>
        <w:smallCaps w:val="0"/>
        <w:sz w:val="36"/>
      </w:rPr>
      <w:tblPr/>
      <w:tcPr>
        <w:vAlign w:val="center"/>
      </w:tcPr>
    </w:tblStylePr>
    <w:tblStylePr w:type="lastCol">
      <w:tblPr>
        <w:tblCellMar>
          <w:top w:w="0" w:type="dxa"/>
          <w:left w:w="113" w:type="dxa"/>
          <w:bottom w:w="0" w:type="dxa"/>
          <w:right w:w="108" w:type="dxa"/>
        </w:tblCellMar>
      </w:tblPr>
    </w:tblStylePr>
    <w:tblStylePr w:type="nwCell">
      <w:tblPr/>
      <w:tcPr>
        <w:tcMar>
          <w:top w:w="0" w:type="nil"/>
          <w:left w:w="113" w:type="dxa"/>
          <w:bottom w:w="0" w:type="nil"/>
          <w:right w:w="0" w:type="nil"/>
        </w:tcMar>
      </w:tcPr>
    </w:tblStylePr>
  </w:style>
  <w:style w:type="table" w:customStyle="1" w:styleId="1f">
    <w:name w:val="ПРИМЕЧАНИЕ1"/>
    <w:basedOn w:val="a7"/>
    <w:uiPriority w:val="99"/>
    <w:rsid w:val="002264D0"/>
    <w:pPr>
      <w:spacing w:after="0"/>
      <w:contextualSpacing/>
    </w:pPr>
    <w:tblPr>
      <w:tblInd w:w="170" w:type="dxa"/>
      <w:tblBorders>
        <w:left w:val="single" w:sz="18" w:space="0" w:color="C00000"/>
      </w:tblBorders>
      <w:tblCellMar>
        <w:top w:w="113" w:type="dxa"/>
        <w:bottom w:w="113" w:type="dxa"/>
        <w:right w:w="0" w:type="dxa"/>
      </w:tblCellMar>
    </w:tblPr>
    <w:tcPr>
      <w:shd w:val="clear" w:color="auto" w:fill="auto"/>
      <w:tcMar>
        <w:top w:w="113" w:type="dxa"/>
        <w:bottom w:w="113" w:type="dxa"/>
      </w:tcMar>
      <w:vAlign w:val="center"/>
    </w:tcPr>
  </w:style>
  <w:style w:type="table" w:customStyle="1" w:styleId="1f0">
    <w:name w:val="Таблица СИЛА1"/>
    <w:basedOn w:val="a7"/>
    <w:uiPriority w:val="99"/>
    <w:rsid w:val="002264D0"/>
    <w:pPr>
      <w:spacing w:before="120"/>
    </w:pPr>
    <w:tblPr>
      <w:tblBorders>
        <w:top w:val="single" w:sz="2" w:space="0" w:color="D9D9D9" w:themeColor="background1" w:themeShade="D9"/>
        <w:left w:val="single" w:sz="2" w:space="0" w:color="D9D9D9" w:themeColor="background1" w:themeShade="D9"/>
        <w:bottom w:val="single" w:sz="2" w:space="0" w:color="D9D9D9" w:themeColor="background1" w:themeShade="D9"/>
        <w:right w:val="single" w:sz="2" w:space="0" w:color="D9D9D9" w:themeColor="background1" w:themeShade="D9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top w:w="113" w:type="dxa"/>
        <w:bottom w:w="113" w:type="dxa"/>
      </w:tblCellMar>
    </w:tblPr>
    <w:tblStylePr w:type="firstRow">
      <w:pPr>
        <w:wordWrap/>
        <w:spacing w:beforeLines="0" w:before="120" w:beforeAutospacing="0" w:afterLines="0" w:after="120" w:afterAutospacing="0" w:line="240" w:lineRule="auto"/>
        <w:contextualSpacing w:val="0"/>
        <w:jc w:val="left"/>
      </w:pPr>
      <w:rPr>
        <w:rFonts w:asciiTheme="minorHAnsi" w:hAnsiTheme="minorHAnsi"/>
        <w:b/>
        <w:caps w:val="0"/>
        <w:smallCaps w:val="0"/>
        <w:sz w:val="24"/>
      </w:rPr>
      <w:tblPr/>
      <w:trPr>
        <w:tblHeader/>
      </w:trPr>
      <w:tcPr>
        <w:shd w:val="clear" w:color="auto" w:fill="F2F2F2" w:themeFill="background1" w:themeFillShade="F2"/>
      </w:tcPr>
    </w:tblStylePr>
  </w:style>
  <w:style w:type="table" w:customStyle="1" w:styleId="1f1">
    <w:name w:val="Стиль таблицы1"/>
    <w:basedOn w:val="a7"/>
    <w:uiPriority w:val="99"/>
    <w:rsid w:val="002264D0"/>
    <w:pPr>
      <w:spacing w:after="0"/>
    </w:pPr>
    <w:rPr>
      <w:rFonts w:cs="Times New Roman"/>
      <w:color w:val="auto"/>
      <w:szCs w:val="20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shd w:val="clear" w:color="auto" w:fill="FFFFFF" w:themeFill="background1"/>
    </w:tc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TableNormal2">
    <w:name w:val="Table Normal2"/>
    <w:uiPriority w:val="2"/>
    <w:semiHidden/>
    <w:unhideWhenUsed/>
    <w:qFormat/>
    <w:rsid w:val="002264D0"/>
    <w:pPr>
      <w:widowControl w:val="0"/>
      <w:autoSpaceDE w:val="0"/>
      <w:autoSpaceDN w:val="0"/>
      <w:spacing w:after="0"/>
    </w:pPr>
    <w:rPr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1f2">
    <w:name w:val="СПИСОК СИЛА1"/>
    <w:uiPriority w:val="99"/>
    <w:rsid w:val="002264D0"/>
  </w:style>
  <w:style w:type="table" w:customStyle="1" w:styleId="TableNormal11">
    <w:name w:val="Table Normal11"/>
    <w:uiPriority w:val="2"/>
    <w:semiHidden/>
    <w:unhideWhenUsed/>
    <w:qFormat/>
    <w:rsid w:val="002264D0"/>
    <w:pPr>
      <w:widowControl w:val="0"/>
      <w:autoSpaceDE w:val="0"/>
      <w:autoSpaceDN w:val="0"/>
      <w:spacing w:after="0"/>
    </w:pPr>
    <w:rPr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f3">
    <w:name w:val="Неразрешенное упоминание1"/>
    <w:basedOn w:val="a6"/>
    <w:uiPriority w:val="99"/>
    <w:semiHidden/>
    <w:unhideWhenUsed/>
    <w:rsid w:val="002264D0"/>
    <w:rPr>
      <w:color w:val="605E5C"/>
      <w:shd w:val="clear" w:color="auto" w:fill="E1DFDD"/>
    </w:rPr>
  </w:style>
  <w:style w:type="table" w:customStyle="1" w:styleId="TableNormal01">
    <w:name w:val="Table Normal_01"/>
    <w:uiPriority w:val="2"/>
    <w:semiHidden/>
    <w:unhideWhenUsed/>
    <w:qFormat/>
    <w:rsid w:val="002264D0"/>
    <w:pPr>
      <w:widowControl w:val="0"/>
      <w:autoSpaceDE w:val="0"/>
      <w:autoSpaceDN w:val="0"/>
      <w:spacing w:after="0"/>
    </w:pPr>
    <w:rPr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Нумерованный списокСила"/>
    <w:basedOn w:val="a5"/>
    <w:link w:val="affff0"/>
    <w:qFormat/>
    <w:rsid w:val="002264D0"/>
    <w:pPr>
      <w:numPr>
        <w:numId w:val="11"/>
      </w:numPr>
      <w:contextualSpacing/>
    </w:pPr>
    <w:rPr>
      <w:rFonts w:asciiTheme="minorHAnsi" w:hAnsiTheme="minorHAnsi"/>
    </w:rPr>
  </w:style>
  <w:style w:type="paragraph" w:customStyle="1" w:styleId="10">
    <w:name w:val="НумерованныйСписок1"/>
    <w:basedOn w:val="a2"/>
    <w:link w:val="1f4"/>
    <w:qFormat/>
    <w:rsid w:val="002F74BD"/>
    <w:pPr>
      <w:numPr>
        <w:numId w:val="15"/>
      </w:numPr>
    </w:pPr>
    <w:rPr>
      <w:lang w:eastAsia="ru-RU"/>
    </w:rPr>
  </w:style>
  <w:style w:type="character" w:customStyle="1" w:styleId="affff0">
    <w:name w:val="Нумерованный списокСила Знак"/>
    <w:basedOn w:val="a6"/>
    <w:link w:val="a4"/>
    <w:rsid w:val="002264D0"/>
    <w:rPr>
      <w:color w:val="1F1F1F" w:themeColor="text1" w:themeShade="80"/>
    </w:rPr>
  </w:style>
  <w:style w:type="character" w:customStyle="1" w:styleId="1f4">
    <w:name w:val="НумерованныйСписок1 Знак"/>
    <w:basedOn w:val="a6"/>
    <w:link w:val="10"/>
    <w:rsid w:val="002F74BD"/>
    <w:rPr>
      <w:rFonts w:ascii="Arial" w:hAnsi="Arial" w:cs="Arial"/>
      <w:color w:val="1F1F1F" w:themeColor="text1" w:themeShade="80"/>
      <w:lang w:eastAsia="ru-RU"/>
    </w:rPr>
  </w:style>
  <w:style w:type="paragraph" w:customStyle="1" w:styleId="a3">
    <w:name w:val="Выделенный"/>
    <w:basedOn w:val="Default"/>
    <w:link w:val="affff1"/>
    <w:autoRedefine/>
    <w:rsid w:val="002264D0"/>
    <w:pPr>
      <w:numPr>
        <w:numId w:val="12"/>
      </w:numPr>
      <w:spacing w:after="120"/>
      <w:ind w:left="357" w:firstLine="0"/>
    </w:pPr>
    <w:rPr>
      <w:rFonts w:ascii="Calibri Light" w:eastAsiaTheme="majorEastAsia" w:hAnsi="Calibri Light" w:cstheme="minorHAnsi"/>
      <w:b/>
      <w:spacing w:val="15"/>
      <w:sz w:val="22"/>
      <w:szCs w:val="22"/>
    </w:rPr>
  </w:style>
  <w:style w:type="character" w:customStyle="1" w:styleId="affff1">
    <w:name w:val="Выделенный Знак"/>
    <w:basedOn w:val="affb"/>
    <w:link w:val="a3"/>
    <w:rsid w:val="002264D0"/>
    <w:rPr>
      <w:rFonts w:ascii="Calibri Light" w:eastAsiaTheme="majorEastAsia" w:hAnsi="Calibri Light" w:cstheme="minorHAnsi"/>
      <w:b/>
      <w:i w:val="0"/>
      <w:color w:val="000000"/>
      <w:spacing w:val="15"/>
      <w:sz w:val="22"/>
      <w:szCs w:val="22"/>
    </w:rPr>
  </w:style>
  <w:style w:type="character" w:styleId="affff2">
    <w:name w:val="Emphasis"/>
    <w:basedOn w:val="a6"/>
    <w:uiPriority w:val="20"/>
    <w:rsid w:val="002264D0"/>
    <w:rPr>
      <w:i/>
      <w:iCs/>
    </w:rPr>
  </w:style>
  <w:style w:type="character" w:styleId="affff3">
    <w:name w:val="Strong"/>
    <w:basedOn w:val="a6"/>
    <w:uiPriority w:val="22"/>
    <w:rsid w:val="002264D0"/>
    <w:rPr>
      <w:b/>
      <w:bCs/>
    </w:rPr>
  </w:style>
  <w:style w:type="table" w:customStyle="1" w:styleId="affff4">
    <w:name w:val="СТИЛЬ СИЛА ПАСПОРТ"/>
    <w:basedOn w:val="a7"/>
    <w:uiPriority w:val="99"/>
    <w:rsid w:val="002264D0"/>
    <w:pPr>
      <w:spacing w:after="0"/>
    </w:pPr>
    <w:rPr>
      <w:rFonts w:ascii="HelveticaNeueCyr" w:eastAsia="Calibri" w:hAnsi="HelveticaNeueCyr" w:cs="Calibri"/>
      <w:color w:val="auto"/>
      <w:sz w:val="20"/>
      <w:szCs w:val="20"/>
      <w:lang w:eastAsia="ru-RU"/>
    </w:rPr>
    <w:tblPr>
      <w:tblInd w:w="0" w:type="nil"/>
      <w:tblBorders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  <w:insideH w:val="single" w:sz="2" w:space="0" w:color="808080"/>
        <w:insideV w:val="single" w:sz="2" w:space="0" w:color="808080"/>
      </w:tblBorders>
    </w:tblPr>
    <w:tblStylePr w:type="firstRow">
      <w:rPr>
        <w:b/>
      </w:rPr>
    </w:tblStylePr>
  </w:style>
  <w:style w:type="paragraph" w:styleId="41">
    <w:name w:val="toc 4"/>
    <w:basedOn w:val="a5"/>
    <w:next w:val="a5"/>
    <w:autoRedefine/>
    <w:uiPriority w:val="39"/>
    <w:unhideWhenUsed/>
    <w:qFormat/>
    <w:rsid w:val="002264D0"/>
    <w:pPr>
      <w:spacing w:before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2264D0"/>
    <w:pPr>
      <w:spacing w:before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2264D0"/>
    <w:pPr>
      <w:spacing w:before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2264D0"/>
    <w:pPr>
      <w:spacing w:before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2264D0"/>
    <w:pPr>
      <w:spacing w:before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2264D0"/>
    <w:pPr>
      <w:spacing w:before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tabletext111">
    <w:name w:val="样式 * table text + 段前: 1.11 厘米"/>
    <w:basedOn w:val="a5"/>
    <w:rsid w:val="00F941D7"/>
    <w:pPr>
      <w:suppressAutoHyphens w:val="0"/>
      <w:spacing w:before="0"/>
      <w:textAlignment w:val="baseline"/>
    </w:pPr>
    <w:rPr>
      <w:rFonts w:eastAsia="Microsoft YaHei" w:cs="Times New Roman"/>
      <w:color w:val="333333"/>
      <w:sz w:val="18"/>
      <w:szCs w:val="18"/>
      <w:lang w:val="en-US" w:eastAsia="zh-CN"/>
    </w:rPr>
  </w:style>
  <w:style w:type="paragraph" w:styleId="HTML">
    <w:name w:val="HTML Preformatted"/>
    <w:basedOn w:val="a5"/>
    <w:link w:val="HTML1"/>
    <w:uiPriority w:val="99"/>
    <w:unhideWhenUsed/>
    <w:qFormat/>
    <w:rsid w:val="00C242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6"/>
    <w:uiPriority w:val="99"/>
    <w:semiHidden/>
    <w:rsid w:val="00C2429B"/>
    <w:rPr>
      <w:rFonts w:ascii="Consolas" w:hAnsi="Consolas"/>
      <w:color w:val="1F1F1F" w:themeColor="text1" w:themeShade="80"/>
      <w:sz w:val="20"/>
      <w:szCs w:val="20"/>
    </w:rPr>
  </w:style>
  <w:style w:type="character" w:customStyle="1" w:styleId="HTML1">
    <w:name w:val="Стандартный HTML Знак1"/>
    <w:basedOn w:val="a6"/>
    <w:link w:val="HTML"/>
    <w:uiPriority w:val="99"/>
    <w:rsid w:val="00C2429B"/>
    <w:rPr>
      <w:rFonts w:ascii="Courier New" w:hAnsi="Courier New" w:cs="Courier New"/>
      <w:color w:val="auto"/>
      <w:sz w:val="20"/>
      <w:szCs w:val="20"/>
      <w:lang w:eastAsia="ru-RU"/>
    </w:rPr>
  </w:style>
  <w:style w:type="character" w:customStyle="1" w:styleId="message-time">
    <w:name w:val="message-time"/>
    <w:basedOn w:val="a6"/>
    <w:rsid w:val="009556F8"/>
  </w:style>
  <w:style w:type="character" w:customStyle="1" w:styleId="sr-only">
    <w:name w:val="sr-only"/>
    <w:basedOn w:val="a6"/>
    <w:rsid w:val="000A0EDA"/>
  </w:style>
  <w:style w:type="paragraph" w:customStyle="1" w:styleId="tableitemlist">
    <w:name w:val="* table item list"/>
    <w:basedOn w:val="a5"/>
    <w:rsid w:val="00E931C0"/>
    <w:pPr>
      <w:numPr>
        <w:numId w:val="14"/>
      </w:numPr>
      <w:suppressAutoHyphens w:val="0"/>
      <w:spacing w:before="0"/>
      <w:textAlignment w:val="baseline"/>
    </w:pPr>
    <w:rPr>
      <w:rFonts w:eastAsia="Microsoft YaHei" w:cs="Times New Roman"/>
      <w:color w:val="333333"/>
      <w:sz w:val="18"/>
      <w:szCs w:val="18"/>
      <w:lang w:val="en-US" w:eastAsia="zh-CN"/>
    </w:rPr>
  </w:style>
  <w:style w:type="paragraph" w:customStyle="1" w:styleId="affff5">
    <w:name w:val="НаборныйТекст"/>
    <w:basedOn w:val="a5"/>
    <w:link w:val="affff6"/>
    <w:qFormat/>
    <w:rsid w:val="00D15F30"/>
    <w:pPr>
      <w:suppressAutoHyphens w:val="0"/>
    </w:pPr>
    <w:rPr>
      <w:rFonts w:ascii="PF Encore Sans Pro" w:eastAsia="Times New Roman" w:hAnsi="PF Encore Sans Pro" w:cs="Times New Roman"/>
      <w:color w:val="auto"/>
    </w:rPr>
  </w:style>
  <w:style w:type="character" w:customStyle="1" w:styleId="affff6">
    <w:name w:val="НаборныйТекст Знак"/>
    <w:basedOn w:val="a6"/>
    <w:link w:val="affff5"/>
    <w:rsid w:val="00D15F30"/>
    <w:rPr>
      <w:rFonts w:ascii="PF Encore Sans Pro" w:eastAsia="Times New Roman" w:hAnsi="PF Encore Sans Pro" w:cs="Times New Roman"/>
      <w:color w:val="auto"/>
    </w:rPr>
  </w:style>
  <w:style w:type="paragraph" w:styleId="affff7">
    <w:name w:val="Title"/>
    <w:basedOn w:val="a5"/>
    <w:next w:val="a5"/>
    <w:link w:val="affff8"/>
    <w:uiPriority w:val="10"/>
    <w:rsid w:val="00D6614F"/>
    <w:pPr>
      <w:spacing w:befor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fff8">
    <w:name w:val="Заголовок Знак"/>
    <w:basedOn w:val="a6"/>
    <w:link w:val="affff7"/>
    <w:uiPriority w:val="10"/>
    <w:rsid w:val="00D6614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styleId="affff9">
    <w:name w:val="Unresolved Mention"/>
    <w:basedOn w:val="a6"/>
    <w:uiPriority w:val="99"/>
    <w:semiHidden/>
    <w:unhideWhenUsed/>
    <w:rsid w:val="0035689E"/>
    <w:rPr>
      <w:color w:val="605E5C"/>
      <w:shd w:val="clear" w:color="auto" w:fill="E1DFDD"/>
    </w:rPr>
  </w:style>
  <w:style w:type="paragraph" w:styleId="affffa">
    <w:name w:val="Normal (Web)"/>
    <w:basedOn w:val="a5"/>
    <w:uiPriority w:val="99"/>
    <w:semiHidden/>
    <w:unhideWhenUsed/>
    <w:rsid w:val="00C10400"/>
    <w:pPr>
      <w:suppressAutoHyphens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ru-RU"/>
    </w:rPr>
  </w:style>
  <w:style w:type="character" w:customStyle="1" w:styleId="save-button">
    <w:name w:val="save-button"/>
    <w:basedOn w:val="a6"/>
    <w:rsid w:val="00C10400"/>
  </w:style>
  <w:style w:type="character" w:customStyle="1" w:styleId="create-source-button">
    <w:name w:val="create-source-button"/>
    <w:basedOn w:val="a6"/>
    <w:rsid w:val="00E93752"/>
  </w:style>
  <w:style w:type="character" w:customStyle="1" w:styleId="req-tabs">
    <w:name w:val="req-tabs"/>
    <w:basedOn w:val="a6"/>
    <w:rsid w:val="00395256"/>
  </w:style>
  <w:style w:type="character" w:styleId="HTML2">
    <w:name w:val="HTML Code"/>
    <w:basedOn w:val="a6"/>
    <w:uiPriority w:val="99"/>
    <w:semiHidden/>
    <w:unhideWhenUsed/>
    <w:rsid w:val="00C216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171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single" w:sz="2" w:space="0" w:color="00B8D4"/>
                <w:bottom w:val="none" w:sz="0" w:space="0" w:color="auto"/>
                <w:right w:val="none" w:sz="0" w:space="0" w:color="auto"/>
              </w:divBdr>
            </w:div>
            <w:div w:id="1677615208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single" w:sz="2" w:space="0" w:color="00B8D4"/>
                <w:bottom w:val="none" w:sz="0" w:space="0" w:color="auto"/>
                <w:right w:val="none" w:sz="0" w:space="0" w:color="auto"/>
              </w:divBdr>
            </w:div>
            <w:div w:id="547301054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single" w:sz="2" w:space="0" w:color="00B8D4"/>
                <w:bottom w:val="none" w:sz="0" w:space="0" w:color="auto"/>
                <w:right w:val="none" w:sz="0" w:space="0" w:color="auto"/>
              </w:divBdr>
            </w:div>
            <w:div w:id="8910405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9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97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42183">
                          <w:marLeft w:val="0"/>
                          <w:marRight w:val="0"/>
                          <w:marTop w:val="375"/>
                          <w:marBottom w:val="375"/>
                          <w:divBdr>
                            <w:top w:val="none" w:sz="0" w:space="0" w:color="auto"/>
                            <w:left w:val="single" w:sz="2" w:space="0" w:color="00B8D4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0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2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ocs.soft.sila.local/cc/resources/cc-export-resource.html" TargetMode="External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2.xml"/><Relationship Id="rId78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6.png"/><Relationship Id="rId2" Type="http://schemas.openxmlformats.org/officeDocument/2006/relationships/hyperlink" Target="mailto:info@lense.ru" TargetMode="External"/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B:\&#1056;&#1072;&#1073;&#1086;&#1090;&#1072;\&#1044;&#1086;&#1082;&#1091;&#1084;&#1077;&#1085;&#1090;&#1072;&#1094;&#1080;&#1103;\&#1057;&#1077;&#1088;&#1074;&#1077;&#1088;&#1099;\&#1057;&#1056;2-1427%20X02192%20Precision%207920\&#1064;&#1072;&#1073;&#1083;&#1086;&#1085;%20Arial%20&#1069;&#1051;&#1045;&#1050;&#1058;&#1056;&#1054;&#1053;&#1053;&#1067;&#1049;%20&#1042;&#1048;&#1044;v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E57CC04C084ADF8707F6ADFD9C97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85A417-383B-4215-95AD-543A62455FD0}"/>
      </w:docPartPr>
      <w:docPartBody>
        <w:p w:rsidR="00E455E4" w:rsidRDefault="00E455E4">
          <w:pPr>
            <w:pStyle w:val="A1E57CC04C084ADF8707F6ADFD9C9716"/>
          </w:pPr>
          <w:r w:rsidRPr="00F47D0D">
            <w:rPr>
              <w:rStyle w:val="a3"/>
            </w:rPr>
            <w:t>[Категория]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HelveticaNeueCyr">
    <w:altName w:val="Corbel"/>
    <w:charset w:val="CC"/>
    <w:family w:val="auto"/>
    <w:pitch w:val="variable"/>
    <w:sig w:usb0="8000020B" w:usb1="10000048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Dell Replica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 PSMT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F Encore Sans Pro">
    <w:panose1 w:val="02000503040000020004"/>
    <w:charset w:val="CC"/>
    <w:family w:val="auto"/>
    <w:pitch w:val="variable"/>
    <w:sig w:usb0="E00002BF" w:usb1="5000E0FB" w:usb2="00000000" w:usb3="00000000" w:csb0="0000019F" w:csb1="00000000"/>
  </w:font>
  <w:font w:name="TT Hoves Pro Light">
    <w:altName w:val="Calibri"/>
    <w:charset w:val="CC"/>
    <w:family w:val="swiss"/>
    <w:pitch w:val="variable"/>
    <w:sig w:usb0="A000027F" w:usb1="5000A4FB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55E4"/>
    <w:rsid w:val="00080B5A"/>
    <w:rsid w:val="000B0FDA"/>
    <w:rsid w:val="000D546F"/>
    <w:rsid w:val="00153277"/>
    <w:rsid w:val="0025737B"/>
    <w:rsid w:val="00280E51"/>
    <w:rsid w:val="002A1B2B"/>
    <w:rsid w:val="002B6436"/>
    <w:rsid w:val="00302B26"/>
    <w:rsid w:val="00332CE0"/>
    <w:rsid w:val="00390CEB"/>
    <w:rsid w:val="004060EB"/>
    <w:rsid w:val="00427061"/>
    <w:rsid w:val="0044785F"/>
    <w:rsid w:val="00461A53"/>
    <w:rsid w:val="00471865"/>
    <w:rsid w:val="00487A3B"/>
    <w:rsid w:val="00494E9E"/>
    <w:rsid w:val="004E1E39"/>
    <w:rsid w:val="004E5AB5"/>
    <w:rsid w:val="00582049"/>
    <w:rsid w:val="005A4443"/>
    <w:rsid w:val="005C4429"/>
    <w:rsid w:val="005D535E"/>
    <w:rsid w:val="005F5281"/>
    <w:rsid w:val="00655EC5"/>
    <w:rsid w:val="00681027"/>
    <w:rsid w:val="006A0F11"/>
    <w:rsid w:val="006B53E3"/>
    <w:rsid w:val="00751E4A"/>
    <w:rsid w:val="00763D8F"/>
    <w:rsid w:val="007B5DBC"/>
    <w:rsid w:val="007D18A4"/>
    <w:rsid w:val="008B41C2"/>
    <w:rsid w:val="008C73B6"/>
    <w:rsid w:val="008F5639"/>
    <w:rsid w:val="00900F64"/>
    <w:rsid w:val="00952D39"/>
    <w:rsid w:val="00973446"/>
    <w:rsid w:val="009836D8"/>
    <w:rsid w:val="0098729F"/>
    <w:rsid w:val="009C0ACA"/>
    <w:rsid w:val="009D0AFD"/>
    <w:rsid w:val="00A538A1"/>
    <w:rsid w:val="00A82CDB"/>
    <w:rsid w:val="00A84A81"/>
    <w:rsid w:val="00A9473E"/>
    <w:rsid w:val="00AE7D9B"/>
    <w:rsid w:val="00AF4B6F"/>
    <w:rsid w:val="00AF5640"/>
    <w:rsid w:val="00B163A2"/>
    <w:rsid w:val="00B84CB5"/>
    <w:rsid w:val="00C23A2E"/>
    <w:rsid w:val="00CB3D6E"/>
    <w:rsid w:val="00CE7B6D"/>
    <w:rsid w:val="00D14AAD"/>
    <w:rsid w:val="00D46BF8"/>
    <w:rsid w:val="00D563FB"/>
    <w:rsid w:val="00D60490"/>
    <w:rsid w:val="00D6321A"/>
    <w:rsid w:val="00DB0039"/>
    <w:rsid w:val="00DC0BA9"/>
    <w:rsid w:val="00DD323E"/>
    <w:rsid w:val="00E128B8"/>
    <w:rsid w:val="00E22E5F"/>
    <w:rsid w:val="00E455E4"/>
    <w:rsid w:val="00E827EB"/>
    <w:rsid w:val="00E93090"/>
    <w:rsid w:val="00ED3EC4"/>
    <w:rsid w:val="00EE0630"/>
    <w:rsid w:val="00EF62C8"/>
    <w:rsid w:val="00F15298"/>
    <w:rsid w:val="00F2142D"/>
    <w:rsid w:val="00F32B40"/>
    <w:rsid w:val="00F50F21"/>
    <w:rsid w:val="00FD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63FB"/>
    <w:rPr>
      <w:color w:val="808080"/>
    </w:rPr>
  </w:style>
  <w:style w:type="paragraph" w:customStyle="1" w:styleId="A1E57CC04C084ADF8707F6ADFD9C9716">
    <w:name w:val="A1E57CC04C084ADF8707F6ADFD9C97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Тема Office">
  <a:themeElements>
    <a:clrScheme name="СИЛА">
      <a:dk1>
        <a:srgbClr val="3F3F3F"/>
      </a:dk1>
      <a:lt1>
        <a:sysClr val="window" lastClr="FFFFFF"/>
      </a:lt1>
      <a:dk2>
        <a:srgbClr val="1F497D"/>
      </a:dk2>
      <a:lt2>
        <a:srgbClr val="F2F2F2"/>
      </a:lt2>
      <a:accent1>
        <a:srgbClr val="10253F"/>
      </a:accent1>
      <a:accent2>
        <a:srgbClr val="860000"/>
      </a:accent2>
      <a:accent3>
        <a:srgbClr val="376092"/>
      </a:accent3>
      <a:accent4>
        <a:srgbClr val="D9D9D9"/>
      </a:accent4>
      <a:accent5>
        <a:srgbClr val="FFFFFF"/>
      </a:accent5>
      <a:accent6>
        <a:srgbClr val="326478"/>
      </a:accent6>
      <a:hlink>
        <a:srgbClr val="95B3D7"/>
      </a:hlink>
      <a:folHlink>
        <a:srgbClr val="95B3D7"/>
      </a:folHlink>
    </a:clrScheme>
    <a:fontScheme name="СИЛА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E8619D-9A08-4763-8662-D2660F2F0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Arial ЭЛЕКТРОННЫЙ ВИДv4</Template>
  <TotalTime>2129</TotalTime>
  <Pages>58</Pages>
  <Words>10285</Words>
  <Characters>58628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"СИЛА"</Company>
  <LinksUpToDate>false</LinksUpToDate>
  <CharactersWithSpaces>68776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ПО «КК». РУКОВОДСТВО ПОЛЬЗОВАТЕЛЯ</dc:subject>
  <dc:creator>Дворянкина Алёна Игоревна</dc:creator>
  <dc:description>ВНИМАНИЕ:</dc:description>
  <cp:lastModifiedBy>Хананнова Анна Романовна</cp:lastModifiedBy>
  <cp:revision>761</cp:revision>
  <cp:lastPrinted>2024-07-11T10:34:00Z</cp:lastPrinted>
  <dcterms:created xsi:type="dcterms:W3CDTF">2024-08-19T13:56:00Z</dcterms:created>
  <dcterms:modified xsi:type="dcterms:W3CDTF">2024-10-10T09:46:00Z</dcterms:modified>
  <cp:category>РУКОВОДСТВО ПОЛЬЗОВАТЕЛЯ</cp:category>
</cp:coreProperties>
</file>